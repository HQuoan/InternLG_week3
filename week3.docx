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ED347" w14:textId="08469B69" w:rsidR="002A18B3" w:rsidRPr="00721132" w:rsidRDefault="002A18B3" w:rsidP="002A18B3">
      <w:pPr>
        <w:pStyle w:val="txtBIADHDN"/>
      </w:pPr>
      <w:r w:rsidRPr="005C1A92">
        <w:rPr>
          <w:noProof/>
        </w:rPr>
        <mc:AlternateContent>
          <mc:Choice Requires="wps">
            <w:drawing>
              <wp:anchor distT="0" distB="0" distL="114300" distR="114300" simplePos="0" relativeHeight="251659264" behindDoc="0" locked="0" layoutInCell="1" allowOverlap="1" wp14:anchorId="60B47D71" wp14:editId="073D5389">
                <wp:simplePos x="0" y="0"/>
                <wp:positionH relativeFrom="column">
                  <wp:posOffset>-167005</wp:posOffset>
                </wp:positionH>
                <wp:positionV relativeFrom="paragraph">
                  <wp:posOffset>-161290</wp:posOffset>
                </wp:positionV>
                <wp:extent cx="5822950" cy="8958580"/>
                <wp:effectExtent l="33020" t="40640" r="40005" b="40005"/>
                <wp:wrapNone/>
                <wp:docPr id="8006459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2950" cy="895858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DEB76" id="Rectangle 5" o:spid="_x0000_s1026" style="position:absolute;margin-left:-13.15pt;margin-top:-12.7pt;width:458.5pt;height:70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" filled="f" strokeweight="5pt">
                <v:stroke linestyle="thickThin"/>
              </v:rect>
            </w:pict>
          </mc:Fallback>
        </mc:AlternateContent>
      </w:r>
      <w:r w:rsidRPr="00721132">
        <w:t>ĐẠI HỌC ĐÀ NẴNG</w:t>
      </w:r>
    </w:p>
    <w:p w14:paraId="649C1D4A" w14:textId="77777777" w:rsidR="002A18B3" w:rsidRPr="00721132" w:rsidRDefault="002A18B3" w:rsidP="002A18B3">
      <w:pPr>
        <w:pStyle w:val="txtBIADHDN"/>
      </w:pPr>
      <w:r w:rsidRPr="00721132">
        <w:t>TRƯỜNG ĐẠI HỌC BÁCH KHOA</w:t>
      </w:r>
    </w:p>
    <w:p w14:paraId="541C7932" w14:textId="77777777" w:rsidR="002A18B3" w:rsidRPr="00721132" w:rsidRDefault="002A18B3" w:rsidP="002A18B3">
      <w:pPr>
        <w:pStyle w:val="txtBIATenMon"/>
        <w:rPr>
          <w:rFonts w:ascii="Times New Roman" w:hAnsi="Times New Roman" w:cs="Times New Roman"/>
          <w:sz w:val="26"/>
        </w:rPr>
      </w:pPr>
      <w:r w:rsidRPr="00721132">
        <w:rPr>
          <w:rFonts w:ascii="Times New Roman" w:hAnsi="Times New Roman" w:cs="Times New Roman"/>
          <w:sz w:val="26"/>
        </w:rPr>
        <w:t>KHOA CÔNG NGHỆ THÔNG TIN</w:t>
      </w:r>
    </w:p>
    <w:p w14:paraId="636260C8" w14:textId="77777777" w:rsidR="002A18B3" w:rsidRPr="00721132" w:rsidRDefault="002A18B3" w:rsidP="002A18B3">
      <w:pPr>
        <w:jc w:val="center"/>
        <w:rPr>
          <w:szCs w:val="26"/>
        </w:rPr>
      </w:pPr>
    </w:p>
    <w:p w14:paraId="5027CEE4" w14:textId="77777777" w:rsidR="002A18B3" w:rsidRPr="00721132" w:rsidRDefault="002A18B3" w:rsidP="002A18B3">
      <w:pPr>
        <w:jc w:val="center"/>
        <w:rPr>
          <w:szCs w:val="26"/>
        </w:rPr>
      </w:pPr>
    </w:p>
    <w:p w14:paraId="2238F2CC" w14:textId="77777777" w:rsidR="002A18B3" w:rsidRPr="00721132" w:rsidRDefault="002A18B3" w:rsidP="002A18B3">
      <w:pPr>
        <w:jc w:val="center"/>
        <w:rPr>
          <w:szCs w:val="26"/>
        </w:rPr>
      </w:pPr>
      <w:r w:rsidRPr="00721132">
        <w:rPr>
          <w:noProof/>
          <w:szCs w:val="26"/>
        </w:rPr>
        <w:drawing>
          <wp:inline distT="0" distB="0" distL="0" distR="0" wp14:anchorId="56BA6F6E" wp14:editId="20B18FAA">
            <wp:extent cx="1200150" cy="1200150"/>
            <wp:effectExtent l="0" t="0" r="0" b="0"/>
            <wp:docPr id="1160272456" name="Picture 4"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72456" name="Picture 4" descr="A blue and black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7DC73A26" w14:textId="77777777" w:rsidR="002A18B3" w:rsidRPr="007F16DC" w:rsidRDefault="002A18B3" w:rsidP="002A18B3">
      <w:pPr>
        <w:rPr>
          <w:szCs w:val="26"/>
          <w:lang w:val="vi-VN"/>
        </w:rPr>
      </w:pPr>
    </w:p>
    <w:p w14:paraId="5F0EACED" w14:textId="77777777" w:rsidR="002A18B3" w:rsidRPr="00721132" w:rsidRDefault="002A18B3" w:rsidP="002A18B3">
      <w:pPr>
        <w:jc w:val="center"/>
        <w:rPr>
          <w:szCs w:val="26"/>
        </w:rPr>
      </w:pPr>
    </w:p>
    <w:p w14:paraId="68443F5E" w14:textId="4160DA9D" w:rsidR="008D5D20" w:rsidRPr="008D5D20" w:rsidRDefault="002A18B3" w:rsidP="002F2BA0">
      <w:pPr>
        <w:pStyle w:val="txtBIABaoCaoMonHoc"/>
        <w:spacing w:line="276" w:lineRule="auto"/>
        <w:rPr>
          <w:sz w:val="44"/>
          <w:szCs w:val="44"/>
        </w:rPr>
      </w:pPr>
      <w:r w:rsidRPr="008D5D20">
        <w:rPr>
          <w:sz w:val="44"/>
          <w:szCs w:val="44"/>
        </w:rPr>
        <w:t>THỰC TẬP LG DUT</w:t>
      </w:r>
      <w:r w:rsidR="002F2BA0">
        <w:rPr>
          <w:sz w:val="44"/>
          <w:szCs w:val="44"/>
        </w:rPr>
        <w:t xml:space="preserve"> </w:t>
      </w:r>
      <w:r w:rsidR="008D5D20">
        <w:rPr>
          <w:sz w:val="44"/>
          <w:szCs w:val="44"/>
        </w:rPr>
        <w:t>CYBERSECURITY LAB</w:t>
      </w:r>
    </w:p>
    <w:p w14:paraId="3727E39D" w14:textId="605E9B14" w:rsidR="002A18B3" w:rsidRPr="008D5D20" w:rsidRDefault="002A18B3" w:rsidP="002A18B3">
      <w:pPr>
        <w:pStyle w:val="txtBIABaoCaoMonHoc"/>
        <w:spacing w:line="276" w:lineRule="auto"/>
        <w:rPr>
          <w:sz w:val="44"/>
          <w:szCs w:val="44"/>
        </w:rPr>
      </w:pPr>
      <w:r w:rsidRPr="008D5D20">
        <w:rPr>
          <w:sz w:val="44"/>
          <w:szCs w:val="44"/>
        </w:rPr>
        <w:t xml:space="preserve">BÁO CÁO: TUẦN </w:t>
      </w:r>
      <w:r w:rsidR="00946808">
        <w:rPr>
          <w:sz w:val="44"/>
          <w:szCs w:val="44"/>
        </w:rPr>
        <w:t>3</w:t>
      </w:r>
    </w:p>
    <w:p w14:paraId="24CF430B" w14:textId="77777777" w:rsidR="002A18B3" w:rsidRPr="002A18B3" w:rsidRDefault="002A18B3" w:rsidP="002A18B3">
      <w:pPr>
        <w:pStyle w:val="txtBIABaoCaoMonHoc"/>
        <w:spacing w:line="276" w:lineRule="auto"/>
        <w:rPr>
          <w:i/>
          <w:iCs/>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2880"/>
      </w:tblGrid>
      <w:tr w:rsidR="002A18B3" w:rsidRPr="00721132" w14:paraId="746E5A6E" w14:textId="77777777" w:rsidTr="00960982">
        <w:trPr>
          <w:trHeight w:val="576"/>
          <w:jc w:val="center"/>
        </w:trPr>
        <w:tc>
          <w:tcPr>
            <w:tcW w:w="3325" w:type="dxa"/>
            <w:shd w:val="clear" w:color="auto" w:fill="E7E6E6" w:themeFill="background2"/>
          </w:tcPr>
          <w:p w14:paraId="1053C440" w14:textId="77777777" w:rsidR="002A18B3" w:rsidRPr="007F16DC" w:rsidRDefault="002A18B3">
            <w:pPr>
              <w:pStyle w:val="txtBIAHoTenSV"/>
              <w:spacing w:before="60" w:after="60"/>
              <w:rPr>
                <w:b/>
                <w:sz w:val="32"/>
                <w:szCs w:val="32"/>
              </w:rPr>
            </w:pPr>
            <w:r w:rsidRPr="007F16DC">
              <w:rPr>
                <w:b/>
                <w:sz w:val="32"/>
                <w:szCs w:val="32"/>
              </w:rPr>
              <w:t>Họ tên sinh viên</w:t>
            </w:r>
          </w:p>
        </w:tc>
        <w:tc>
          <w:tcPr>
            <w:tcW w:w="2880" w:type="dxa"/>
            <w:shd w:val="clear" w:color="auto" w:fill="E7E6E6" w:themeFill="background2"/>
          </w:tcPr>
          <w:p w14:paraId="789C76EE" w14:textId="77777777" w:rsidR="002A18B3" w:rsidRPr="007F16DC" w:rsidRDefault="002A18B3">
            <w:pPr>
              <w:spacing w:before="60" w:after="60"/>
              <w:jc w:val="center"/>
              <w:rPr>
                <w:b/>
                <w:sz w:val="32"/>
                <w:szCs w:val="32"/>
              </w:rPr>
            </w:pPr>
            <w:r>
              <w:rPr>
                <w:b/>
                <w:sz w:val="32"/>
                <w:szCs w:val="32"/>
              </w:rPr>
              <w:t xml:space="preserve">Mã </w:t>
            </w:r>
            <w:r w:rsidRPr="007F16DC">
              <w:rPr>
                <w:b/>
                <w:sz w:val="32"/>
                <w:szCs w:val="32"/>
              </w:rPr>
              <w:t>sinh viên</w:t>
            </w:r>
          </w:p>
        </w:tc>
      </w:tr>
      <w:tr w:rsidR="002A18B3" w:rsidRPr="00721132" w14:paraId="1214FADE" w14:textId="77777777" w:rsidTr="00960982">
        <w:trPr>
          <w:trHeight w:val="576"/>
          <w:jc w:val="center"/>
        </w:trPr>
        <w:tc>
          <w:tcPr>
            <w:tcW w:w="3325" w:type="dxa"/>
            <w:shd w:val="clear" w:color="auto" w:fill="auto"/>
          </w:tcPr>
          <w:p w14:paraId="48902FE3" w14:textId="77777777" w:rsidR="002A18B3" w:rsidRPr="00665B42" w:rsidRDefault="002A18B3">
            <w:pPr>
              <w:spacing w:before="60" w:after="60"/>
              <w:jc w:val="center"/>
              <w:rPr>
                <w:sz w:val="32"/>
                <w:szCs w:val="32"/>
                <w:lang w:val="vi-VN"/>
              </w:rPr>
            </w:pPr>
            <w:r>
              <w:rPr>
                <w:sz w:val="32"/>
                <w:szCs w:val="32"/>
                <w:lang w:val="vi-VN"/>
              </w:rPr>
              <w:t>Võ Minh Huy</w:t>
            </w:r>
          </w:p>
        </w:tc>
        <w:tc>
          <w:tcPr>
            <w:tcW w:w="2880" w:type="dxa"/>
            <w:shd w:val="clear" w:color="auto" w:fill="auto"/>
          </w:tcPr>
          <w:p w14:paraId="5E89F01A" w14:textId="77777777" w:rsidR="002A18B3" w:rsidRPr="007F16DC" w:rsidRDefault="002A18B3">
            <w:pPr>
              <w:spacing w:before="60" w:after="60"/>
              <w:jc w:val="center"/>
              <w:rPr>
                <w:sz w:val="32"/>
                <w:szCs w:val="32"/>
              </w:rPr>
            </w:pPr>
            <w:r>
              <w:rPr>
                <w:sz w:val="32"/>
                <w:szCs w:val="32"/>
              </w:rPr>
              <w:t>102210061</w:t>
            </w:r>
          </w:p>
        </w:tc>
      </w:tr>
      <w:tr w:rsidR="002A18B3" w:rsidRPr="00721132" w14:paraId="52E14698" w14:textId="77777777" w:rsidTr="00960982">
        <w:trPr>
          <w:trHeight w:val="576"/>
          <w:jc w:val="center"/>
        </w:trPr>
        <w:tc>
          <w:tcPr>
            <w:tcW w:w="3325" w:type="dxa"/>
            <w:shd w:val="clear" w:color="auto" w:fill="auto"/>
          </w:tcPr>
          <w:p w14:paraId="49E8DEF4" w14:textId="15A3758A" w:rsidR="002A18B3" w:rsidRPr="00053F2F" w:rsidRDefault="00960982">
            <w:pPr>
              <w:spacing w:before="60" w:after="60"/>
              <w:jc w:val="center"/>
              <w:rPr>
                <w:sz w:val="32"/>
                <w:szCs w:val="32"/>
                <w:lang w:val="vi-VN"/>
              </w:rPr>
            </w:pPr>
            <w:r>
              <w:rPr>
                <w:sz w:val="32"/>
                <w:szCs w:val="32"/>
              </w:rPr>
              <w:t>Nguyễn Đức Quốc</w:t>
            </w:r>
          </w:p>
        </w:tc>
        <w:tc>
          <w:tcPr>
            <w:tcW w:w="2880" w:type="dxa"/>
            <w:shd w:val="clear" w:color="auto" w:fill="auto"/>
          </w:tcPr>
          <w:p w14:paraId="05BE1B59" w14:textId="3F1BFAD7" w:rsidR="002A18B3" w:rsidRPr="007F16DC" w:rsidRDefault="00960982">
            <w:pPr>
              <w:spacing w:before="60" w:after="60"/>
              <w:jc w:val="center"/>
              <w:rPr>
                <w:sz w:val="32"/>
                <w:szCs w:val="32"/>
              </w:rPr>
            </w:pPr>
            <w:r w:rsidRPr="00960982">
              <w:rPr>
                <w:sz w:val="32"/>
                <w:szCs w:val="32"/>
              </w:rPr>
              <w:t>102200315</w:t>
            </w:r>
          </w:p>
        </w:tc>
      </w:tr>
      <w:tr w:rsidR="002A18B3" w:rsidRPr="00721132" w14:paraId="736E6AA7" w14:textId="77777777" w:rsidTr="00960982">
        <w:trPr>
          <w:trHeight w:val="552"/>
          <w:jc w:val="center"/>
        </w:trPr>
        <w:tc>
          <w:tcPr>
            <w:tcW w:w="3325" w:type="dxa"/>
            <w:shd w:val="clear" w:color="auto" w:fill="auto"/>
          </w:tcPr>
          <w:p w14:paraId="275E1368" w14:textId="24015DBD" w:rsidR="002A18B3" w:rsidRPr="00A76912" w:rsidRDefault="00960982">
            <w:pPr>
              <w:spacing w:before="60" w:after="60"/>
              <w:jc w:val="center"/>
              <w:rPr>
                <w:sz w:val="32"/>
                <w:szCs w:val="32"/>
                <w:lang w:val="vi-VN"/>
              </w:rPr>
            </w:pPr>
            <w:r>
              <w:rPr>
                <w:sz w:val="32"/>
                <w:szCs w:val="32"/>
              </w:rPr>
              <w:t>Phạm Văn Nhật Nam</w:t>
            </w:r>
          </w:p>
        </w:tc>
        <w:tc>
          <w:tcPr>
            <w:tcW w:w="2880" w:type="dxa"/>
            <w:shd w:val="clear" w:color="auto" w:fill="auto"/>
          </w:tcPr>
          <w:p w14:paraId="5F1B3C9E" w14:textId="789AEFFA" w:rsidR="002A18B3" w:rsidRPr="00960982" w:rsidRDefault="00960982">
            <w:pPr>
              <w:spacing w:before="60" w:after="60"/>
              <w:jc w:val="center"/>
              <w:rPr>
                <w:sz w:val="32"/>
                <w:szCs w:val="32"/>
              </w:rPr>
            </w:pPr>
            <w:r w:rsidRPr="00960982">
              <w:rPr>
                <w:sz w:val="32"/>
                <w:szCs w:val="32"/>
                <w:lang w:val="vi-VN"/>
              </w:rPr>
              <w:t>102200140</w:t>
            </w:r>
          </w:p>
        </w:tc>
      </w:tr>
    </w:tbl>
    <w:p w14:paraId="10BCAF3B" w14:textId="77777777" w:rsidR="002A18B3" w:rsidRPr="00721132" w:rsidRDefault="002A18B3" w:rsidP="002A18B3">
      <w:pPr>
        <w:jc w:val="center"/>
        <w:rPr>
          <w:szCs w:val="26"/>
        </w:rPr>
      </w:pPr>
    </w:p>
    <w:p w14:paraId="319B1239" w14:textId="6A35C854" w:rsidR="002A18B3" w:rsidRPr="007F16DC" w:rsidRDefault="002A18B3" w:rsidP="002A18B3">
      <w:pPr>
        <w:pStyle w:val="txtBIASinhvien-Lop-CBHD"/>
      </w:pPr>
      <w:r>
        <w:t>Giảng viên hướng dẫn: Ths. Nguyễn Thế Xuân Ly</w:t>
      </w:r>
    </w:p>
    <w:p w14:paraId="2516D97E" w14:textId="77777777" w:rsidR="002A18B3" w:rsidRPr="00721132" w:rsidRDefault="002A18B3" w:rsidP="002A18B3">
      <w:pPr>
        <w:jc w:val="center"/>
        <w:rPr>
          <w:szCs w:val="26"/>
        </w:rPr>
      </w:pPr>
    </w:p>
    <w:p w14:paraId="78A286DE" w14:textId="77777777" w:rsidR="002A18B3" w:rsidRPr="00721132" w:rsidRDefault="002A18B3" w:rsidP="002A18B3">
      <w:pPr>
        <w:jc w:val="center"/>
        <w:rPr>
          <w:szCs w:val="26"/>
        </w:rPr>
      </w:pPr>
    </w:p>
    <w:p w14:paraId="51D72884" w14:textId="08EA21F4" w:rsidR="00F8669E" w:rsidRDefault="002A18B3" w:rsidP="002A18B3">
      <w:pPr>
        <w:pStyle w:val="txtTieuDe01"/>
      </w:pPr>
      <w:r w:rsidRPr="00445771">
        <w:rPr>
          <w:lang w:val="vi-VN"/>
        </w:rPr>
        <w:t xml:space="preserve">Đà </w:t>
      </w:r>
      <w:r>
        <w:t>N</w:t>
      </w:r>
      <w:r w:rsidRPr="00445771">
        <w:rPr>
          <w:lang w:val="vi-VN"/>
        </w:rPr>
        <w:t xml:space="preserve">ẵng, </w:t>
      </w:r>
      <w:r>
        <w:t>0</w:t>
      </w:r>
      <w:r w:rsidR="00F8669E">
        <w:t>3</w:t>
      </w:r>
      <w:r w:rsidRPr="00445771">
        <w:rPr>
          <w:lang w:val="vi-VN"/>
        </w:rPr>
        <w:t>/202</w:t>
      </w:r>
      <w:r>
        <w:t>5</w:t>
      </w:r>
    </w:p>
    <w:p w14:paraId="43B1FE98" w14:textId="77777777" w:rsidR="00946808" w:rsidRDefault="00946808" w:rsidP="00946808">
      <w:pPr>
        <w:pStyle w:val="Heading1"/>
      </w:pPr>
      <w:r>
        <w:lastRenderedPageBreak/>
        <w:t>Yêu cầu:</w:t>
      </w:r>
    </w:p>
    <w:p w14:paraId="4C3097FC" w14:textId="77777777" w:rsidR="00946808" w:rsidRPr="00946808" w:rsidRDefault="00946808" w:rsidP="00946808">
      <w:pPr>
        <w:rPr>
          <w:b/>
          <w:bCs/>
        </w:rPr>
      </w:pPr>
      <w:r w:rsidRPr="00946808">
        <w:rPr>
          <w:b/>
          <w:bCs/>
        </w:rPr>
        <w:t>[3rd week] IPv4/IPv6 Unicast, Multicast, Broadcast, Anycast</w:t>
      </w:r>
    </w:p>
    <w:p w14:paraId="7F4378FB" w14:textId="21B99086" w:rsidR="00946808" w:rsidRPr="00946808" w:rsidRDefault="00946808" w:rsidP="00946808">
      <w:pPr>
        <w:pStyle w:val="ListParagraph"/>
        <w:numPr>
          <w:ilvl w:val="0"/>
          <w:numId w:val="41"/>
        </w:numPr>
        <w:rPr>
          <w:sz w:val="26"/>
          <w:szCs w:val="26"/>
        </w:rPr>
      </w:pPr>
      <w:r w:rsidRPr="00946808">
        <w:rPr>
          <w:sz w:val="26"/>
          <w:szCs w:val="26"/>
        </w:rPr>
        <w:t>Xây dựng hệ thống gồm 3 thiết bị Raspberry đã cài đặt sẵn WebOS kết nối qua LAN (đổi subnet để không cùng subnet với LAB)</w:t>
      </w:r>
    </w:p>
    <w:p w14:paraId="5A853E9A" w14:textId="6C4472F0" w:rsidR="00946808" w:rsidRPr="00946808" w:rsidRDefault="00946808" w:rsidP="00946808">
      <w:pPr>
        <w:pStyle w:val="ListParagraph"/>
        <w:numPr>
          <w:ilvl w:val="0"/>
          <w:numId w:val="41"/>
        </w:numPr>
        <w:rPr>
          <w:sz w:val="26"/>
          <w:szCs w:val="26"/>
        </w:rPr>
      </w:pPr>
      <w:r w:rsidRPr="00946808">
        <w:rPr>
          <w:sz w:val="26"/>
          <w:szCs w:val="26"/>
        </w:rPr>
        <w:t>Xây dựng các chương trình python để gửi/ nhận các thông điệp bằng IPv4 (Unicast, Broadcast và Multicast) //Multicast sẽ sử dụng giao thức IGMP</w:t>
      </w:r>
    </w:p>
    <w:p w14:paraId="44BF78E1" w14:textId="443790C6" w:rsidR="00946808" w:rsidRPr="00946808" w:rsidRDefault="00946808" w:rsidP="00946808">
      <w:pPr>
        <w:pStyle w:val="ListParagraph"/>
        <w:numPr>
          <w:ilvl w:val="0"/>
          <w:numId w:val="41"/>
        </w:numPr>
        <w:rPr>
          <w:sz w:val="26"/>
          <w:szCs w:val="26"/>
        </w:rPr>
      </w:pPr>
      <w:r w:rsidRPr="00946808">
        <w:rPr>
          <w:sz w:val="26"/>
          <w:szCs w:val="26"/>
        </w:rPr>
        <w:t>Xây dựng các chương trình python để gửi/ nhận các thông điệp bằng IPv6 (Unicast, Multicast, Anycast)</w:t>
      </w:r>
    </w:p>
    <w:p w14:paraId="19DCD405" w14:textId="5517B121" w:rsidR="00946808" w:rsidRDefault="00946808" w:rsidP="00946808">
      <w:pPr>
        <w:pStyle w:val="ListParagraph"/>
        <w:numPr>
          <w:ilvl w:val="0"/>
          <w:numId w:val="41"/>
        </w:numPr>
      </w:pPr>
      <w:r w:rsidRPr="00946808">
        <w:rPr>
          <w:sz w:val="26"/>
          <w:szCs w:val="26"/>
        </w:rPr>
        <w:t>Đánh giá hiệu năng và an toàn để đưa ra sự lựa chọn khi gửi/nhận thông điệp.</w:t>
      </w:r>
    </w:p>
    <w:p w14:paraId="19253B33" w14:textId="3756D958" w:rsidR="00F8669E" w:rsidRDefault="0075659D" w:rsidP="00946808">
      <w:pPr>
        <w:pStyle w:val="Heading1"/>
      </w:pPr>
      <w:r w:rsidRPr="00946808">
        <w:rPr>
          <w:lang w:val="vi-VN"/>
        </w:rPr>
        <w:t>Giới thiệu</w:t>
      </w:r>
      <w:r w:rsidR="00F8669E">
        <w:t xml:space="preserve"> </w:t>
      </w:r>
    </w:p>
    <w:p w14:paraId="4F776FF1" w14:textId="45173A4A" w:rsidR="00F8669E" w:rsidRDefault="0075659D" w:rsidP="0075659D">
      <w:pPr>
        <w:pStyle w:val="Heading2"/>
        <w:rPr>
          <w:lang w:val="vi-VN"/>
        </w:rPr>
      </w:pPr>
      <w:r>
        <w:rPr>
          <w:lang w:val="vi-VN"/>
        </w:rPr>
        <w:t>Mục tiêu</w:t>
      </w:r>
    </w:p>
    <w:p w14:paraId="2C6C5AAA" w14:textId="6F26E78A" w:rsidR="0075659D" w:rsidRDefault="0075659D" w:rsidP="0075659D">
      <w:pPr>
        <w:rPr>
          <w:lang w:val="vi-VN"/>
        </w:rPr>
      </w:pPr>
      <w:r>
        <w:t>Xây dựng hệ thống gồm 3 thiết bị Raspberry đã cài đặt sẵn WebOS kết nối qua LAN</w:t>
      </w:r>
      <w:r>
        <w:rPr>
          <w:lang w:val="vi-VN"/>
        </w:rPr>
        <w:t xml:space="preserve">, </w:t>
      </w:r>
      <w:r>
        <w:t>lập trình và đánh giá hiệu năng khi gửi/nhận thông điệp qua các giao thức Unicast, Multicast, Broadcast và Anycast trong IPv4 và IPv6 trên hệ thống gồm ba thiết bị</w:t>
      </w:r>
    </w:p>
    <w:p w14:paraId="49FEAF7E" w14:textId="2D321F11" w:rsidR="0075659D" w:rsidRDefault="0075659D" w:rsidP="0075659D">
      <w:pPr>
        <w:pStyle w:val="Heading2"/>
        <w:rPr>
          <w:lang w:val="vi-VN"/>
        </w:rPr>
      </w:pPr>
      <w:r>
        <w:t>Tổng quan về Unicast, Multicast, Broadcast, Anycast</w:t>
      </w:r>
    </w:p>
    <w:p w14:paraId="183B3204" w14:textId="77777777" w:rsidR="0075659D" w:rsidRPr="0075659D" w:rsidRDefault="0075659D" w:rsidP="0075659D">
      <w:pPr>
        <w:spacing w:before="100" w:beforeAutospacing="1" w:after="100" w:afterAutospacing="1"/>
        <w:rPr>
          <w:rFonts w:eastAsia="Times New Roman" w:cs="Arial"/>
          <w:szCs w:val="26"/>
        </w:rPr>
      </w:pPr>
      <w:r w:rsidRPr="0075659D">
        <w:rPr>
          <w:rFonts w:eastAsia="Times New Roman" w:cs="Arial"/>
          <w:szCs w:val="26"/>
        </w:rPr>
        <w:t>Các phương thức truyền tin trong mạng máy tính có vai trò quan trọng trong việc tối ưu hóa hiệu suất và tài nguyên mạng. Dưới đây là tổng quan về từng phương thức:</w:t>
      </w:r>
    </w:p>
    <w:p w14:paraId="31FA73C8" w14:textId="77777777" w:rsidR="0075659D" w:rsidRPr="0075659D" w:rsidRDefault="0075659D" w:rsidP="0075659D">
      <w:pPr>
        <w:pStyle w:val="ListParagraph"/>
        <w:numPr>
          <w:ilvl w:val="0"/>
          <w:numId w:val="37"/>
        </w:numPr>
        <w:rPr>
          <w:sz w:val="26"/>
          <w:szCs w:val="26"/>
        </w:rPr>
      </w:pPr>
      <w:r w:rsidRPr="0075659D">
        <w:rPr>
          <w:b/>
          <w:bCs/>
          <w:sz w:val="26"/>
          <w:szCs w:val="26"/>
        </w:rPr>
        <w:t>Unicast</w:t>
      </w:r>
      <w:r w:rsidRPr="0075659D">
        <w:rPr>
          <w:sz w:val="26"/>
          <w:szCs w:val="26"/>
        </w:rPr>
        <w:t>: Truyền tin từ một nguồn đến một đích cụ thể. Đây là phương thức phổ biến nhất, được sử dụng trong giao tiếp thông thường như HTTP, SSH.</w:t>
      </w:r>
    </w:p>
    <w:p w14:paraId="70389F90" w14:textId="77777777" w:rsidR="0075659D" w:rsidRPr="0075659D" w:rsidRDefault="0075659D" w:rsidP="0075659D">
      <w:pPr>
        <w:pStyle w:val="ListParagraph"/>
        <w:numPr>
          <w:ilvl w:val="0"/>
          <w:numId w:val="37"/>
        </w:numPr>
        <w:rPr>
          <w:sz w:val="26"/>
          <w:szCs w:val="26"/>
        </w:rPr>
      </w:pPr>
      <w:r w:rsidRPr="0075659D">
        <w:rPr>
          <w:b/>
          <w:bCs/>
          <w:sz w:val="26"/>
          <w:szCs w:val="26"/>
        </w:rPr>
        <w:t>Broadcast</w:t>
      </w:r>
      <w:r w:rsidRPr="0075659D">
        <w:rPr>
          <w:sz w:val="26"/>
          <w:szCs w:val="26"/>
        </w:rPr>
        <w:t>: Truyền tin từ một nguồn đến tất cả các thiết bị trong cùng một mạng (subnet). Thường được sử dụng trong các giao thức như ARP hoặc DHCP.</w:t>
      </w:r>
    </w:p>
    <w:p w14:paraId="474E4455" w14:textId="77777777" w:rsidR="0075659D" w:rsidRPr="0075659D" w:rsidRDefault="0075659D" w:rsidP="0075659D">
      <w:pPr>
        <w:pStyle w:val="ListParagraph"/>
        <w:numPr>
          <w:ilvl w:val="0"/>
          <w:numId w:val="37"/>
        </w:numPr>
        <w:rPr>
          <w:sz w:val="26"/>
          <w:szCs w:val="26"/>
        </w:rPr>
      </w:pPr>
      <w:r w:rsidRPr="0075659D">
        <w:rPr>
          <w:b/>
          <w:bCs/>
          <w:sz w:val="26"/>
          <w:szCs w:val="26"/>
        </w:rPr>
        <w:t>Multicast</w:t>
      </w:r>
      <w:r w:rsidRPr="0075659D">
        <w:rPr>
          <w:sz w:val="26"/>
          <w:szCs w:val="26"/>
        </w:rPr>
        <w:t>: Truyền tin từ một nguồn đến một nhóm thiết bị có cùng địa chỉ multicast. Được sử dụng trong truyền phát video trực tuyến, hội nghị truyền hình.</w:t>
      </w:r>
    </w:p>
    <w:p w14:paraId="032D144E" w14:textId="3C2B5B9C" w:rsidR="0075659D" w:rsidRPr="0075659D" w:rsidRDefault="0075659D" w:rsidP="0075659D">
      <w:pPr>
        <w:pStyle w:val="ListParagraph"/>
        <w:numPr>
          <w:ilvl w:val="0"/>
          <w:numId w:val="37"/>
        </w:numPr>
        <w:rPr>
          <w:sz w:val="26"/>
          <w:szCs w:val="26"/>
        </w:rPr>
      </w:pPr>
      <w:r w:rsidRPr="0075659D">
        <w:rPr>
          <w:b/>
          <w:bCs/>
          <w:sz w:val="26"/>
          <w:szCs w:val="26"/>
        </w:rPr>
        <w:t xml:space="preserve">Anycast: </w:t>
      </w:r>
      <w:r w:rsidRPr="0075659D">
        <w:rPr>
          <w:sz w:val="26"/>
          <w:szCs w:val="26"/>
        </w:rPr>
        <w:t>Truyền tin từ một nguồn đến một đích gần nhất trong nhóm nhiều thiết bị có cùng địa chỉ Anycast. Được sử dụng trong CDN (Content Delivery Network), DNS Anycast.</w:t>
      </w:r>
    </w:p>
    <w:p w14:paraId="22450BC4" w14:textId="4D4707D8" w:rsidR="00F8669E" w:rsidRDefault="0075659D" w:rsidP="00F8669E">
      <w:pPr>
        <w:pStyle w:val="Heading1"/>
      </w:pPr>
      <w:r>
        <w:rPr>
          <w:lang w:val="vi-VN"/>
        </w:rPr>
        <w:lastRenderedPageBreak/>
        <w:t>Thiết lập hệ thống</w:t>
      </w:r>
      <w:r w:rsidR="00F8669E">
        <w:t>:</w:t>
      </w:r>
    </w:p>
    <w:p w14:paraId="1109EF43" w14:textId="709BB7E8" w:rsidR="00F8669E" w:rsidRDefault="0075659D" w:rsidP="00F8669E">
      <w:pPr>
        <w:pStyle w:val="Heading2"/>
      </w:pPr>
      <w:r>
        <w:t>Cấu hình mạng và thay đổi subnet</w:t>
      </w:r>
      <w:r w:rsidR="00F8669E">
        <w:t>:</w:t>
      </w:r>
    </w:p>
    <w:p w14:paraId="61AA9CCB" w14:textId="77777777" w:rsidR="0075659D" w:rsidRPr="0075659D" w:rsidRDefault="0075659D" w:rsidP="0075659D">
      <w:r w:rsidRPr="0075659D">
        <w:t>Để đảm bảo hệ thống thử nghiệm không bị xung đột với mạng LAB hiện có, chúng ta sử dụng một subnet riêng cho ba thiết bị Raspberry Pi. Cấu hình này giúp dễ dàng kiểm soát và đánh giá quá trình gửi/nhận thông điệp.</w:t>
      </w:r>
    </w:p>
    <w:p w14:paraId="694DFE52" w14:textId="1ECD155A" w:rsidR="0075659D" w:rsidRPr="0075659D" w:rsidRDefault="0075659D" w:rsidP="0075659D">
      <w:pPr>
        <w:pStyle w:val="ListParagraph"/>
        <w:numPr>
          <w:ilvl w:val="0"/>
          <w:numId w:val="39"/>
        </w:numPr>
        <w:rPr>
          <w:sz w:val="26"/>
          <w:szCs w:val="26"/>
        </w:rPr>
      </w:pPr>
      <w:r w:rsidRPr="0075659D">
        <w:rPr>
          <w:sz w:val="26"/>
          <w:szCs w:val="26"/>
        </w:rPr>
        <w:t>Chọn subnet 10.12.</w:t>
      </w:r>
      <w:r w:rsidR="000855B8">
        <w:rPr>
          <w:sz w:val="26"/>
          <w:szCs w:val="26"/>
        </w:rPr>
        <w:t>2</w:t>
      </w:r>
      <w:r w:rsidRPr="0075659D">
        <w:rPr>
          <w:sz w:val="26"/>
          <w:szCs w:val="26"/>
        </w:rPr>
        <w:t>.0/24 để thiết lập địa chỉ IP cho từng thiết bị.</w:t>
      </w:r>
    </w:p>
    <w:p w14:paraId="7022832D" w14:textId="77777777" w:rsidR="0075659D" w:rsidRPr="0075659D" w:rsidRDefault="0075659D" w:rsidP="0075659D">
      <w:pPr>
        <w:pStyle w:val="ListParagraph"/>
        <w:numPr>
          <w:ilvl w:val="0"/>
          <w:numId w:val="39"/>
        </w:numPr>
        <w:rPr>
          <w:sz w:val="26"/>
          <w:szCs w:val="26"/>
        </w:rPr>
      </w:pPr>
      <w:r w:rsidRPr="0075659D">
        <w:rPr>
          <w:sz w:val="26"/>
          <w:szCs w:val="26"/>
        </w:rPr>
        <w:t>Đảm bảo các thiết bị có thể giao tiếp trực tiếp qua LAN mà không cần router.</w:t>
      </w:r>
    </w:p>
    <w:p w14:paraId="62F9923D" w14:textId="6D50DF20" w:rsidR="00862CAA" w:rsidRDefault="001C7B0F" w:rsidP="001C7B0F">
      <w:pPr>
        <w:rPr>
          <w:b/>
          <w:bCs/>
          <w:lang w:val="vi-VN"/>
        </w:rPr>
      </w:pPr>
      <w:bookmarkStart w:id="0" w:name="OLE_LINK2"/>
      <w:r w:rsidRPr="001C7B0F">
        <w:rPr>
          <w:b/>
          <w:bCs/>
        </w:rPr>
        <w:t>Thiết bị 1:</w:t>
      </w:r>
      <w:bookmarkEnd w:id="0"/>
      <w:r>
        <w:rPr>
          <w:b/>
          <w:bCs/>
          <w:lang w:val="vi-VN"/>
        </w:rPr>
        <w:t xml:space="preserve"> Đóng vai trò làm làm Sender</w:t>
      </w:r>
    </w:p>
    <w:p w14:paraId="01455240" w14:textId="1FD7B842" w:rsidR="001C7B0F" w:rsidRPr="001C7B0F" w:rsidRDefault="001C7B0F" w:rsidP="001C7B0F">
      <w:pPr>
        <w:rPr>
          <w:b/>
          <w:bCs/>
          <w:lang w:val="vi-VN"/>
        </w:rPr>
      </w:pPr>
      <w:bookmarkStart w:id="1" w:name="OLE_LINK5"/>
      <w:r>
        <w:t>sử dụng</w:t>
      </w:r>
      <w:r>
        <w:rPr>
          <w:lang w:val="vi-VN"/>
        </w:rPr>
        <w:t xml:space="preserve"> </w:t>
      </w:r>
      <w:r>
        <w:t>lệnh sau để gán địa chỉ IP tĩnh</w:t>
      </w:r>
      <w:r>
        <w:rPr>
          <w:lang w:val="vi-VN"/>
        </w:rPr>
        <w:t>:</w:t>
      </w:r>
    </w:p>
    <w:p w14:paraId="598F9451" w14:textId="00D905E7" w:rsidR="001C7B0F" w:rsidRDefault="001C7B0F" w:rsidP="001C7B0F">
      <w:pPr>
        <w:rPr>
          <w:lang w:val="vi-VN"/>
        </w:rPr>
      </w:pPr>
      <w:bookmarkStart w:id="2" w:name="OLE_LINK3"/>
      <w:bookmarkStart w:id="3" w:name="OLE_LINK4"/>
      <w:r w:rsidRPr="001C7B0F">
        <w:rPr>
          <w:highlight w:val="yellow"/>
          <w:lang w:val="vi-VN"/>
        </w:rPr>
        <w:t>ip addr add 10.12.</w:t>
      </w:r>
      <w:r w:rsidR="000855B8">
        <w:rPr>
          <w:highlight w:val="yellow"/>
        </w:rPr>
        <w:t>2</w:t>
      </w:r>
      <w:r w:rsidRPr="001C7B0F">
        <w:rPr>
          <w:highlight w:val="yellow"/>
          <w:lang w:val="vi-VN"/>
        </w:rPr>
        <w:t>.11/24 dev eth0</w:t>
      </w:r>
      <w:bookmarkEnd w:id="2"/>
    </w:p>
    <w:p w14:paraId="28D73B22" w14:textId="7A1DE468" w:rsidR="001C7B0F" w:rsidRDefault="001C7B0F" w:rsidP="001C7B0F">
      <w:pPr>
        <w:rPr>
          <w:lang w:val="vi-VN"/>
        </w:rPr>
      </w:pPr>
      <w:bookmarkStart w:id="4" w:name="OLE_LINK6"/>
      <w:bookmarkEnd w:id="1"/>
      <w:bookmarkEnd w:id="3"/>
      <w:r>
        <w:rPr>
          <w:lang w:val="vi-VN"/>
        </w:rPr>
        <w:t>Sử dụng lệnh sau để xoá các ip tĩnh được thêm trước đó</w:t>
      </w:r>
      <w:r w:rsidR="00156344">
        <w:rPr>
          <w:lang w:val="vi-VN"/>
        </w:rPr>
        <w:t>:</w:t>
      </w:r>
    </w:p>
    <w:p w14:paraId="79DD3C53" w14:textId="01AA3773" w:rsidR="001C7B0F" w:rsidRDefault="001C7B0F" w:rsidP="001C7B0F">
      <w:r w:rsidRPr="001C7B0F">
        <w:rPr>
          <w:highlight w:val="yellow"/>
          <w:lang w:val="vi-VN"/>
        </w:rPr>
        <w:t xml:space="preserve">ip addr </w:t>
      </w:r>
      <w:r>
        <w:rPr>
          <w:highlight w:val="yellow"/>
          <w:lang w:val="vi-VN"/>
        </w:rPr>
        <w:t>del</w:t>
      </w:r>
      <w:r w:rsidRPr="001C7B0F">
        <w:rPr>
          <w:highlight w:val="yellow"/>
          <w:lang w:val="vi-VN"/>
        </w:rPr>
        <w:t xml:space="preserve"> </w:t>
      </w:r>
      <w:r w:rsidR="00156344">
        <w:rPr>
          <w:highlight w:val="yellow"/>
          <w:lang w:val="vi-VN"/>
        </w:rPr>
        <w:t>10.10.16.18</w:t>
      </w:r>
      <w:r w:rsidRPr="001C7B0F">
        <w:rPr>
          <w:highlight w:val="yellow"/>
          <w:lang w:val="vi-VN"/>
        </w:rPr>
        <w:t>/24 dev eth0</w:t>
      </w:r>
      <w:bookmarkEnd w:id="4"/>
      <w:r w:rsidR="00156344">
        <w:rPr>
          <w:lang w:val="vi-VN"/>
        </w:rPr>
        <w:br/>
      </w:r>
      <w:r w:rsidR="00156344">
        <w:rPr>
          <w:lang w:val="vi-VN"/>
        </w:rPr>
        <w:br/>
      </w:r>
      <w:bookmarkStart w:id="5" w:name="OLE_LINK7"/>
      <w:r w:rsidR="00156344">
        <w:rPr>
          <w:lang w:val="vi-VN"/>
        </w:rPr>
        <w:t>-&gt;Khi này chũng ta đã thay đổi ip mà không cần khởi động lại mạng</w:t>
      </w:r>
      <w:bookmarkEnd w:id="5"/>
    </w:p>
    <w:p w14:paraId="157489AF" w14:textId="11DB4CA7" w:rsidR="00156344" w:rsidRPr="00156344" w:rsidRDefault="00156344" w:rsidP="001C7B0F">
      <w:r w:rsidRPr="00156344">
        <w:rPr>
          <w:noProof/>
        </w:rPr>
        <w:drawing>
          <wp:inline distT="0" distB="0" distL="0" distR="0" wp14:anchorId="25185984" wp14:editId="4046A40C">
            <wp:extent cx="5580380" cy="1828165"/>
            <wp:effectExtent l="0" t="0" r="0" b="635"/>
            <wp:docPr id="71556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4338" name=""/>
                    <pic:cNvPicPr/>
                  </pic:nvPicPr>
                  <pic:blipFill>
                    <a:blip r:embed="rId12"/>
                    <a:stretch>
                      <a:fillRect/>
                    </a:stretch>
                  </pic:blipFill>
                  <pic:spPr>
                    <a:xfrm>
                      <a:off x="0" y="0"/>
                      <a:ext cx="5580380" cy="1828165"/>
                    </a:xfrm>
                    <a:prstGeom prst="rect">
                      <a:avLst/>
                    </a:prstGeom>
                  </pic:spPr>
                </pic:pic>
              </a:graphicData>
            </a:graphic>
          </wp:inline>
        </w:drawing>
      </w:r>
    </w:p>
    <w:p w14:paraId="6FC6ED38" w14:textId="12CFE3B6" w:rsidR="001C7B0F" w:rsidRDefault="00156344" w:rsidP="001C7B0F">
      <w:pPr>
        <w:rPr>
          <w:lang w:val="vi-VN"/>
        </w:rPr>
      </w:pPr>
      <w:bookmarkStart w:id="6" w:name="OLE_LINK8"/>
      <w:r>
        <w:rPr>
          <w:lang w:val="vi-VN"/>
        </w:rPr>
        <w:t>Thêm thiết bị vào vào Multicast 224.0.0.0 bằng lệnh sau:</w:t>
      </w:r>
    </w:p>
    <w:p w14:paraId="041BECA5" w14:textId="34BCBB1B" w:rsidR="00156344" w:rsidRPr="00156344" w:rsidRDefault="00156344" w:rsidP="001C7B0F">
      <w:pPr>
        <w:rPr>
          <w:lang w:val="vi-VN"/>
        </w:rPr>
      </w:pPr>
      <w:r w:rsidRPr="00156344">
        <w:rPr>
          <w:highlight w:val="yellow"/>
        </w:rPr>
        <w:t>route add -net 224.0.0.0 netmask 240.0.0.0 dev eth0</w:t>
      </w:r>
      <w:bookmarkEnd w:id="6"/>
    </w:p>
    <w:p w14:paraId="2151EC13" w14:textId="6FF2AE6C" w:rsidR="001C7B0F" w:rsidRPr="0071536C" w:rsidRDefault="001C7B0F" w:rsidP="001C7B0F">
      <w:pPr>
        <w:rPr>
          <w:b/>
          <w:bCs/>
          <w:lang w:val="vi-VN"/>
        </w:rPr>
      </w:pPr>
      <w:r w:rsidRPr="001C7B0F">
        <w:rPr>
          <w:b/>
          <w:bCs/>
        </w:rPr>
        <w:t xml:space="preserve">Thiết bị </w:t>
      </w:r>
      <w:r>
        <w:rPr>
          <w:b/>
          <w:bCs/>
          <w:lang w:val="vi-VN"/>
        </w:rPr>
        <w:t>2</w:t>
      </w:r>
      <w:r w:rsidRPr="001C7B0F">
        <w:rPr>
          <w:b/>
          <w:bCs/>
        </w:rPr>
        <w:t>:</w:t>
      </w:r>
      <w:r w:rsidR="0071536C">
        <w:rPr>
          <w:b/>
          <w:bCs/>
        </w:rPr>
        <w:t xml:space="preserve"> </w:t>
      </w:r>
      <w:bookmarkStart w:id="7" w:name="OLE_LINK10"/>
      <w:r w:rsidR="0071536C">
        <w:rPr>
          <w:b/>
          <w:bCs/>
        </w:rPr>
        <w:t>Đóng</w:t>
      </w:r>
      <w:r w:rsidR="0071536C">
        <w:rPr>
          <w:b/>
          <w:bCs/>
          <w:lang w:val="vi-VN"/>
        </w:rPr>
        <w:t xml:space="preserve"> vai trò làm R</w:t>
      </w:r>
      <w:r w:rsidR="0071536C" w:rsidRPr="0071536C">
        <w:rPr>
          <w:b/>
          <w:bCs/>
          <w:lang w:val="vi-VN"/>
        </w:rPr>
        <w:t>eceiver</w:t>
      </w:r>
      <w:bookmarkEnd w:id="7"/>
    </w:p>
    <w:p w14:paraId="52F0B519" w14:textId="77777777" w:rsidR="000855B8" w:rsidRPr="001C7B0F" w:rsidRDefault="000855B8" w:rsidP="000855B8">
      <w:pPr>
        <w:rPr>
          <w:b/>
          <w:bCs/>
          <w:lang w:val="vi-VN"/>
        </w:rPr>
      </w:pPr>
      <w:r>
        <w:t>sử dụng</w:t>
      </w:r>
      <w:r>
        <w:rPr>
          <w:lang w:val="vi-VN"/>
        </w:rPr>
        <w:t xml:space="preserve"> </w:t>
      </w:r>
      <w:r>
        <w:t>lệnh sau để gán địa chỉ IP tĩnh</w:t>
      </w:r>
      <w:r>
        <w:rPr>
          <w:lang w:val="vi-VN"/>
        </w:rPr>
        <w:t>:</w:t>
      </w:r>
    </w:p>
    <w:p w14:paraId="776068FB" w14:textId="16442CD5" w:rsidR="000855B8" w:rsidRDefault="000855B8" w:rsidP="000855B8">
      <w:pPr>
        <w:rPr>
          <w:lang w:val="vi-VN"/>
        </w:rPr>
      </w:pPr>
      <w:r w:rsidRPr="001C7B0F">
        <w:rPr>
          <w:highlight w:val="yellow"/>
          <w:lang w:val="vi-VN"/>
        </w:rPr>
        <w:t>ip addr add 10.12.</w:t>
      </w:r>
      <w:r>
        <w:rPr>
          <w:highlight w:val="yellow"/>
        </w:rPr>
        <w:t>2</w:t>
      </w:r>
      <w:r w:rsidRPr="001C7B0F">
        <w:rPr>
          <w:highlight w:val="yellow"/>
          <w:lang w:val="vi-VN"/>
        </w:rPr>
        <w:t>.</w:t>
      </w:r>
      <w:r>
        <w:rPr>
          <w:highlight w:val="yellow"/>
          <w:lang w:val="vi-VN"/>
        </w:rPr>
        <w:t>22</w:t>
      </w:r>
      <w:r w:rsidRPr="001C7B0F">
        <w:rPr>
          <w:highlight w:val="yellow"/>
          <w:lang w:val="vi-VN"/>
        </w:rPr>
        <w:t>/24 dev eth0</w:t>
      </w:r>
    </w:p>
    <w:p w14:paraId="7586A72E" w14:textId="77777777" w:rsidR="000855B8" w:rsidRDefault="000855B8" w:rsidP="000855B8">
      <w:pPr>
        <w:rPr>
          <w:lang w:val="vi-VN"/>
        </w:rPr>
      </w:pPr>
      <w:r>
        <w:rPr>
          <w:lang w:val="vi-VN"/>
        </w:rPr>
        <w:t>Sử dụng lệnh sau để xoá các ip tĩnh được thêm trước đó:</w:t>
      </w:r>
    </w:p>
    <w:p w14:paraId="3C000989" w14:textId="687AA4A9" w:rsidR="000855B8" w:rsidRDefault="000855B8" w:rsidP="000855B8">
      <w:pPr>
        <w:rPr>
          <w:lang w:val="vi-VN"/>
        </w:rPr>
      </w:pPr>
      <w:r w:rsidRPr="001C7B0F">
        <w:rPr>
          <w:highlight w:val="yellow"/>
          <w:lang w:val="vi-VN"/>
        </w:rPr>
        <w:t xml:space="preserve">ip addr </w:t>
      </w:r>
      <w:r>
        <w:rPr>
          <w:highlight w:val="yellow"/>
          <w:lang w:val="vi-VN"/>
        </w:rPr>
        <w:t>del</w:t>
      </w:r>
      <w:r w:rsidRPr="001C7B0F">
        <w:rPr>
          <w:highlight w:val="yellow"/>
          <w:lang w:val="vi-VN"/>
        </w:rPr>
        <w:t xml:space="preserve"> </w:t>
      </w:r>
      <w:r>
        <w:rPr>
          <w:highlight w:val="yellow"/>
          <w:lang w:val="vi-VN"/>
        </w:rPr>
        <w:t>10.10.16.24</w:t>
      </w:r>
      <w:r w:rsidRPr="001C7B0F">
        <w:rPr>
          <w:highlight w:val="yellow"/>
          <w:lang w:val="vi-VN"/>
        </w:rPr>
        <w:t>/24 dev eth0</w:t>
      </w:r>
    </w:p>
    <w:p w14:paraId="3CDA89EF" w14:textId="26EA5A9C" w:rsidR="000855B8" w:rsidRDefault="000855B8" w:rsidP="000855B8">
      <w:pPr>
        <w:rPr>
          <w:lang w:val="vi-VN"/>
        </w:rPr>
      </w:pPr>
      <w:r>
        <w:rPr>
          <w:lang w:val="vi-VN"/>
        </w:rPr>
        <w:lastRenderedPageBreak/>
        <w:t>-&gt;Khi này chũng ta đã thay đổi ip mà không cần khởi động lại mạng</w:t>
      </w:r>
    </w:p>
    <w:p w14:paraId="1417946B" w14:textId="06DDDF67" w:rsidR="000855B8" w:rsidRDefault="000855B8" w:rsidP="000855B8">
      <w:pPr>
        <w:rPr>
          <w:b/>
          <w:bCs/>
        </w:rPr>
      </w:pPr>
      <w:r w:rsidRPr="000855B8">
        <w:rPr>
          <w:b/>
          <w:bCs/>
          <w:noProof/>
        </w:rPr>
        <w:drawing>
          <wp:inline distT="0" distB="0" distL="0" distR="0" wp14:anchorId="08D02B98" wp14:editId="5D12D759">
            <wp:extent cx="5580380" cy="1577340"/>
            <wp:effectExtent l="0" t="0" r="0" b="0"/>
            <wp:docPr id="51793038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30387" name="Picture 1" descr="A screen shot of a computer&#10;&#10;AI-generated content may be incorrect."/>
                    <pic:cNvPicPr/>
                  </pic:nvPicPr>
                  <pic:blipFill>
                    <a:blip r:embed="rId13"/>
                    <a:stretch>
                      <a:fillRect/>
                    </a:stretch>
                  </pic:blipFill>
                  <pic:spPr>
                    <a:xfrm>
                      <a:off x="0" y="0"/>
                      <a:ext cx="5580380" cy="1577340"/>
                    </a:xfrm>
                    <a:prstGeom prst="rect">
                      <a:avLst/>
                    </a:prstGeom>
                  </pic:spPr>
                </pic:pic>
              </a:graphicData>
            </a:graphic>
          </wp:inline>
        </w:drawing>
      </w:r>
    </w:p>
    <w:p w14:paraId="599E947C" w14:textId="77777777" w:rsidR="000855B8" w:rsidRDefault="000855B8" w:rsidP="000855B8">
      <w:pPr>
        <w:rPr>
          <w:lang w:val="vi-VN"/>
        </w:rPr>
      </w:pPr>
      <w:r>
        <w:rPr>
          <w:lang w:val="vi-VN"/>
        </w:rPr>
        <w:t>Thêm thiết bị vào vào Multicast 224.0.0.0 bằng lệnh sau:</w:t>
      </w:r>
    </w:p>
    <w:p w14:paraId="00D72B23" w14:textId="33B350C9" w:rsidR="000855B8" w:rsidRDefault="000855B8" w:rsidP="000855B8">
      <w:r w:rsidRPr="00156344">
        <w:rPr>
          <w:highlight w:val="yellow"/>
        </w:rPr>
        <w:t>route add -net 224.0.0.0 netmask 240.0.0.0 dev eth0</w:t>
      </w:r>
    </w:p>
    <w:p w14:paraId="5F40CEEA" w14:textId="7175FBE3" w:rsidR="000855B8" w:rsidRDefault="000855B8" w:rsidP="000855B8">
      <w:pPr>
        <w:rPr>
          <w:lang w:val="vi-VN"/>
        </w:rPr>
      </w:pPr>
      <w:r>
        <w:t>cho phép hệ thống phản hồi các gói ICMP Echo Request bằng</w:t>
      </w:r>
      <w:r>
        <w:rPr>
          <w:lang w:val="vi-VN"/>
        </w:rPr>
        <w:t xml:space="preserve"> lệnh sau:</w:t>
      </w:r>
      <w:r>
        <w:rPr>
          <w:lang w:val="vi-VN"/>
        </w:rPr>
        <w:br/>
      </w:r>
    </w:p>
    <w:p w14:paraId="793EA145" w14:textId="7689F83D" w:rsidR="000855B8" w:rsidRPr="000855B8" w:rsidRDefault="000855B8" w:rsidP="000855B8">
      <w:r w:rsidRPr="0071536C">
        <w:rPr>
          <w:highlight w:val="yellow"/>
        </w:rPr>
        <w:t>sysctl net.ipv4.icmp_echo_ignore_broadcasts=0</w:t>
      </w:r>
      <w:r w:rsidRPr="0071536C">
        <w:rPr>
          <w:i/>
          <w:iCs/>
          <w:lang w:val="vi-VN"/>
        </w:rPr>
        <w:br/>
      </w:r>
      <w:r>
        <w:rPr>
          <w:i/>
          <w:iCs/>
          <w:lang w:val="vi-VN"/>
        </w:rPr>
        <w:br/>
      </w:r>
      <w:r w:rsidRPr="000855B8">
        <w:t xml:space="preserve">Giá trị 0 → Hệ thống sẽ phản hồi khi nhận được gói ICMP Echo Request gửi đến địa chỉ broadcast. </w:t>
      </w:r>
    </w:p>
    <w:p w14:paraId="67BBDBC9" w14:textId="21989B49" w:rsidR="000855B8" w:rsidRPr="000855B8" w:rsidRDefault="000855B8" w:rsidP="000855B8">
      <w:pPr>
        <w:rPr>
          <w:lang w:val="vi-VN"/>
        </w:rPr>
      </w:pPr>
      <w:r w:rsidRPr="000855B8">
        <w:t>Giá trị 1 (mặc định trên nhiều hệ thống) → Hệ thống sẽ bỏ qua các gói tin này để tránh bị lạm dụng.</w:t>
      </w:r>
    </w:p>
    <w:p w14:paraId="74EB7A26" w14:textId="3CE67D6D" w:rsidR="001C7B0F" w:rsidRPr="0071536C" w:rsidRDefault="001C7B0F" w:rsidP="001C7B0F">
      <w:pPr>
        <w:rPr>
          <w:b/>
          <w:bCs/>
          <w:lang w:val="vi-VN"/>
        </w:rPr>
      </w:pPr>
      <w:r w:rsidRPr="001C7B0F">
        <w:rPr>
          <w:b/>
          <w:bCs/>
        </w:rPr>
        <w:t xml:space="preserve">Thiết bị </w:t>
      </w:r>
      <w:r>
        <w:rPr>
          <w:b/>
          <w:bCs/>
          <w:lang w:val="vi-VN"/>
        </w:rPr>
        <w:t>3</w:t>
      </w:r>
      <w:r w:rsidRPr="001C7B0F">
        <w:rPr>
          <w:b/>
          <w:bCs/>
        </w:rPr>
        <w:t>:</w:t>
      </w:r>
      <w:r w:rsidR="0071536C">
        <w:rPr>
          <w:b/>
          <w:bCs/>
          <w:lang w:val="vi-VN"/>
        </w:rPr>
        <w:t xml:space="preserve"> </w:t>
      </w:r>
      <w:r w:rsidR="0071536C">
        <w:rPr>
          <w:b/>
          <w:bCs/>
        </w:rPr>
        <w:t>Đóng</w:t>
      </w:r>
      <w:r w:rsidR="0071536C">
        <w:rPr>
          <w:b/>
          <w:bCs/>
          <w:lang w:val="vi-VN"/>
        </w:rPr>
        <w:t xml:space="preserve"> vai trò làm R</w:t>
      </w:r>
      <w:r w:rsidR="0071536C" w:rsidRPr="0071536C">
        <w:rPr>
          <w:b/>
          <w:bCs/>
          <w:lang w:val="vi-VN"/>
        </w:rPr>
        <w:t>eceiver</w:t>
      </w:r>
    </w:p>
    <w:p w14:paraId="10D2D46B" w14:textId="08F8B4C8" w:rsidR="0071536C" w:rsidRDefault="00E1390C" w:rsidP="001C7B0F">
      <w:bookmarkStart w:id="8" w:name="OLE_LINK9"/>
      <w:r>
        <w:rPr>
          <w:lang w:val="vi-VN"/>
        </w:rPr>
        <w:t>Thiết lập</w:t>
      </w:r>
      <w:r w:rsidR="0071536C" w:rsidRPr="0071536C">
        <w:rPr>
          <w:lang w:val="vi-VN"/>
        </w:rPr>
        <w:t xml:space="preserve"> tương tự như thiết bị 2 nhưng có địa chỉ ip là 10.12.2.33</w:t>
      </w:r>
    </w:p>
    <w:p w14:paraId="7AC7C3DC" w14:textId="1DAE8BB3" w:rsidR="0071536C" w:rsidRPr="0071536C" w:rsidRDefault="0071536C" w:rsidP="001C7B0F">
      <w:r w:rsidRPr="0071536C">
        <w:rPr>
          <w:noProof/>
        </w:rPr>
        <w:drawing>
          <wp:inline distT="0" distB="0" distL="0" distR="0" wp14:anchorId="4C3215B0" wp14:editId="42B58335">
            <wp:extent cx="5580380" cy="2067560"/>
            <wp:effectExtent l="0" t="0" r="0" b="2540"/>
            <wp:docPr id="14797472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47203" name="Picture 1" descr="A screen shot of a computer&#10;&#10;AI-generated content may be incorrect."/>
                    <pic:cNvPicPr/>
                  </pic:nvPicPr>
                  <pic:blipFill>
                    <a:blip r:embed="rId14"/>
                    <a:stretch>
                      <a:fillRect/>
                    </a:stretch>
                  </pic:blipFill>
                  <pic:spPr>
                    <a:xfrm>
                      <a:off x="0" y="0"/>
                      <a:ext cx="5580380" cy="2067560"/>
                    </a:xfrm>
                    <a:prstGeom prst="rect">
                      <a:avLst/>
                    </a:prstGeom>
                  </pic:spPr>
                </pic:pic>
              </a:graphicData>
            </a:graphic>
          </wp:inline>
        </w:drawing>
      </w:r>
    </w:p>
    <w:bookmarkEnd w:id="8"/>
    <w:p w14:paraId="196C668E" w14:textId="449F1824" w:rsidR="001C7B0F" w:rsidRPr="0071536C" w:rsidRDefault="001C7B0F" w:rsidP="001C7B0F">
      <w:pPr>
        <w:rPr>
          <w:b/>
          <w:bCs/>
          <w:lang w:val="vi-VN"/>
        </w:rPr>
      </w:pPr>
      <w:r w:rsidRPr="001C7B0F">
        <w:rPr>
          <w:b/>
          <w:bCs/>
        </w:rPr>
        <w:t xml:space="preserve">Thiết bị </w:t>
      </w:r>
      <w:r>
        <w:rPr>
          <w:b/>
          <w:bCs/>
          <w:lang w:val="vi-VN"/>
        </w:rPr>
        <w:t>4</w:t>
      </w:r>
      <w:r w:rsidRPr="001C7B0F">
        <w:rPr>
          <w:b/>
          <w:bCs/>
        </w:rPr>
        <w:t>:</w:t>
      </w:r>
      <w:r w:rsidR="0071536C">
        <w:rPr>
          <w:b/>
          <w:bCs/>
          <w:lang w:val="vi-VN"/>
        </w:rPr>
        <w:t xml:space="preserve"> </w:t>
      </w:r>
      <w:r w:rsidR="0071536C">
        <w:rPr>
          <w:b/>
          <w:bCs/>
        </w:rPr>
        <w:t>Đóng</w:t>
      </w:r>
      <w:r w:rsidR="0071536C">
        <w:rPr>
          <w:b/>
          <w:bCs/>
          <w:lang w:val="vi-VN"/>
        </w:rPr>
        <w:t xml:space="preserve"> vai trò làm R</w:t>
      </w:r>
      <w:r w:rsidR="0071536C" w:rsidRPr="0071536C">
        <w:rPr>
          <w:b/>
          <w:bCs/>
          <w:lang w:val="vi-VN"/>
        </w:rPr>
        <w:t>eceiver</w:t>
      </w:r>
    </w:p>
    <w:p w14:paraId="06B32CC9" w14:textId="59125E66" w:rsidR="0071536C" w:rsidRPr="0071536C" w:rsidRDefault="00E1390C" w:rsidP="0071536C">
      <w:r>
        <w:rPr>
          <w:lang w:val="vi-VN"/>
        </w:rPr>
        <w:t>Thiết lập</w:t>
      </w:r>
      <w:r w:rsidR="0071536C" w:rsidRPr="0071536C">
        <w:rPr>
          <w:lang w:val="vi-VN"/>
        </w:rPr>
        <w:t xml:space="preserve"> tương tự như thiết bị 2 nhưng có địa chỉ ip là 10.12.2.</w:t>
      </w:r>
      <w:r w:rsidR="0071536C">
        <w:rPr>
          <w:lang w:val="vi-VN"/>
        </w:rPr>
        <w:t>44</w:t>
      </w:r>
    </w:p>
    <w:p w14:paraId="72FD8142" w14:textId="0C22E522" w:rsidR="0071536C" w:rsidRPr="0071536C" w:rsidRDefault="0071536C" w:rsidP="001C7B0F">
      <w:pPr>
        <w:rPr>
          <w:b/>
          <w:bCs/>
          <w:lang w:val="vi-VN"/>
        </w:rPr>
      </w:pPr>
      <w:r w:rsidRPr="0071536C">
        <w:rPr>
          <w:b/>
          <w:bCs/>
          <w:noProof/>
          <w:lang w:val="vi-VN"/>
        </w:rPr>
        <w:lastRenderedPageBreak/>
        <w:drawing>
          <wp:inline distT="0" distB="0" distL="0" distR="0" wp14:anchorId="31BCF915" wp14:editId="54CA713A">
            <wp:extent cx="5580380" cy="2256790"/>
            <wp:effectExtent l="0" t="0" r="0" b="3810"/>
            <wp:docPr id="7489691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69105" name="Picture 1" descr="A screen shot of a computer&#10;&#10;AI-generated content may be incorrect."/>
                    <pic:cNvPicPr/>
                  </pic:nvPicPr>
                  <pic:blipFill>
                    <a:blip r:embed="rId15"/>
                    <a:stretch>
                      <a:fillRect/>
                    </a:stretch>
                  </pic:blipFill>
                  <pic:spPr>
                    <a:xfrm>
                      <a:off x="0" y="0"/>
                      <a:ext cx="5580380" cy="2256790"/>
                    </a:xfrm>
                    <a:prstGeom prst="rect">
                      <a:avLst/>
                    </a:prstGeom>
                  </pic:spPr>
                </pic:pic>
              </a:graphicData>
            </a:graphic>
          </wp:inline>
        </w:drawing>
      </w:r>
    </w:p>
    <w:p w14:paraId="2F4F205B" w14:textId="4D469F9C" w:rsidR="00862CAA" w:rsidRDefault="0071536C" w:rsidP="00862CAA">
      <w:pPr>
        <w:pStyle w:val="Heading2"/>
      </w:pPr>
      <w:r>
        <w:rPr>
          <w:lang w:val="vi-VN"/>
        </w:rPr>
        <w:t>Kiểm tra thiết lập</w:t>
      </w:r>
    </w:p>
    <w:p w14:paraId="2F66A592" w14:textId="77777777" w:rsidR="00E1390C" w:rsidRDefault="0071536C" w:rsidP="00862CAA">
      <w:pPr>
        <w:rPr>
          <w:lang w:val="vi-VN"/>
        </w:rPr>
      </w:pPr>
      <w:r>
        <w:rPr>
          <w:lang w:val="vi-VN"/>
        </w:rPr>
        <w:t xml:space="preserve">Sau khi thiết lập xong các thiết bị, ta kiểm tra lại các thiết bị đã vào multicast chưa bằng cách sử dụng </w:t>
      </w:r>
      <w:r w:rsidR="00E1390C">
        <w:t>ping đến</w:t>
      </w:r>
      <w:r w:rsidR="00E1390C">
        <w:rPr>
          <w:lang w:val="vi-VN"/>
        </w:rPr>
        <w:t xml:space="preserve"> multicast từ</w:t>
      </w:r>
      <w:r w:rsidR="00E1390C">
        <w:t xml:space="preserve"> </w:t>
      </w:r>
      <w:r>
        <w:rPr>
          <w:lang w:val="vi-VN"/>
        </w:rPr>
        <w:t>Sender:</w:t>
      </w:r>
    </w:p>
    <w:p w14:paraId="680C16C7" w14:textId="3DC506D1" w:rsidR="00862CAA" w:rsidRDefault="00E1390C" w:rsidP="00862CAA">
      <w:pPr>
        <w:rPr>
          <w:lang w:val="vi-VN"/>
        </w:rPr>
      </w:pPr>
      <w:r>
        <w:rPr>
          <w:highlight w:val="yellow"/>
          <w:lang w:val="vi-VN"/>
        </w:rPr>
        <w:t>p</w:t>
      </w:r>
      <w:r w:rsidRPr="00E1390C">
        <w:rPr>
          <w:highlight w:val="yellow"/>
          <w:lang w:val="vi-VN"/>
        </w:rPr>
        <w:t>ing 224.0.0.1</w:t>
      </w:r>
      <w:r w:rsidR="0071536C">
        <w:rPr>
          <w:lang w:val="vi-VN"/>
        </w:rPr>
        <w:br/>
      </w:r>
    </w:p>
    <w:p w14:paraId="20B08A52" w14:textId="5184DBC1" w:rsidR="0071536C" w:rsidRPr="0071536C" w:rsidRDefault="0071536C" w:rsidP="00862CAA">
      <w:r w:rsidRPr="0071536C">
        <w:rPr>
          <w:noProof/>
        </w:rPr>
        <w:drawing>
          <wp:inline distT="0" distB="0" distL="0" distR="0" wp14:anchorId="70EF650F" wp14:editId="76A55304">
            <wp:extent cx="5041900" cy="2374900"/>
            <wp:effectExtent l="0" t="0" r="0" b="0"/>
            <wp:docPr id="69824588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45886" name="Picture 1" descr="A screen shot of a computer screen&#10;&#10;AI-generated content may be incorrect."/>
                    <pic:cNvPicPr/>
                  </pic:nvPicPr>
                  <pic:blipFill>
                    <a:blip r:embed="rId16"/>
                    <a:stretch>
                      <a:fillRect/>
                    </a:stretch>
                  </pic:blipFill>
                  <pic:spPr>
                    <a:xfrm>
                      <a:off x="0" y="0"/>
                      <a:ext cx="5041900" cy="2374900"/>
                    </a:xfrm>
                    <a:prstGeom prst="rect">
                      <a:avLst/>
                    </a:prstGeom>
                  </pic:spPr>
                </pic:pic>
              </a:graphicData>
            </a:graphic>
          </wp:inline>
        </w:drawing>
      </w:r>
    </w:p>
    <w:p w14:paraId="187C8B56" w14:textId="5F494B93" w:rsidR="004813FE" w:rsidRPr="00E1390C" w:rsidRDefault="00E1390C" w:rsidP="00E1390C">
      <w:pPr>
        <w:pStyle w:val="ListParagraph"/>
        <w:numPr>
          <w:ilvl w:val="0"/>
          <w:numId w:val="40"/>
        </w:numPr>
        <w:rPr>
          <w:sz w:val="26"/>
          <w:szCs w:val="26"/>
          <w:lang w:val="vi-VN"/>
        </w:rPr>
      </w:pPr>
      <w:r w:rsidRPr="00E1390C">
        <w:rPr>
          <w:sz w:val="26"/>
          <w:szCs w:val="26"/>
          <w:lang w:val="vi-VN"/>
        </w:rPr>
        <w:t>Các</w:t>
      </w:r>
      <w:r>
        <w:rPr>
          <w:sz w:val="26"/>
          <w:szCs w:val="26"/>
          <w:lang w:val="vi-VN"/>
        </w:rPr>
        <w:t xml:space="preserve"> thiết bị 2,3,4 điều phản hồi, cấu hình thành công</w:t>
      </w:r>
    </w:p>
    <w:p w14:paraId="71066A88" w14:textId="77777777" w:rsidR="004813FE" w:rsidRDefault="004813FE" w:rsidP="004F3DE0"/>
    <w:p w14:paraId="2CA2A152" w14:textId="77777777" w:rsidR="006B3425" w:rsidRDefault="006B3425" w:rsidP="004F3DE0"/>
    <w:p w14:paraId="67EC8A58" w14:textId="77777777" w:rsidR="006B3425" w:rsidRDefault="006B3425" w:rsidP="004F3DE0"/>
    <w:p w14:paraId="6A700226" w14:textId="0D35742A" w:rsidR="00AF5052" w:rsidRDefault="00AF5052" w:rsidP="00AF5052"/>
    <w:p w14:paraId="099FFD2F" w14:textId="104E0728" w:rsidR="00F952EE" w:rsidRDefault="00E1390C" w:rsidP="004813FE">
      <w:pPr>
        <w:pStyle w:val="Heading1"/>
        <w:rPr>
          <w:noProof/>
        </w:rPr>
      </w:pPr>
      <w:r>
        <w:lastRenderedPageBreak/>
        <w:t>Gửi/Nhận thông điệp IPv4</w:t>
      </w:r>
    </w:p>
    <w:p w14:paraId="453509B6" w14:textId="743E6549" w:rsidR="00D24595" w:rsidRDefault="00E1390C" w:rsidP="00B80CD0">
      <w:pPr>
        <w:pStyle w:val="Heading2"/>
      </w:pPr>
      <w:r>
        <w:t>Unicast IPv4</w:t>
      </w:r>
    </w:p>
    <w:tbl>
      <w:tblPr>
        <w:tblStyle w:val="TableGrid"/>
        <w:tblW w:w="0" w:type="auto"/>
        <w:tblLook w:val="04A0" w:firstRow="1" w:lastRow="0" w:firstColumn="1" w:lastColumn="0" w:noHBand="0" w:noVBand="1"/>
      </w:tblPr>
      <w:tblGrid>
        <w:gridCol w:w="8778"/>
      </w:tblGrid>
      <w:tr w:rsidR="006B3425" w14:paraId="4DE0C5C7" w14:textId="77777777" w:rsidTr="006B3425">
        <w:tc>
          <w:tcPr>
            <w:tcW w:w="8778" w:type="dxa"/>
          </w:tcPr>
          <w:p w14:paraId="4F116CA3" w14:textId="2E9AC072" w:rsidR="006B3425" w:rsidRDefault="006B3425" w:rsidP="006B3425">
            <w:r>
              <w:t>root@raspberrypi4-64:~/</w:t>
            </w:r>
            <w:r w:rsidR="00635F27">
              <w:t>NhatNam</w:t>
            </w:r>
            <w:r>
              <w:t># ipv4_sender.py</w:t>
            </w:r>
          </w:p>
          <w:p w14:paraId="6A81908A" w14:textId="77777777" w:rsidR="006B3425" w:rsidRDefault="006B3425" w:rsidP="006B3425">
            <w:r>
              <w:t>========================= Thiết bị 2==========================</w:t>
            </w:r>
          </w:p>
          <w:p w14:paraId="0792EA7C" w14:textId="3CB7071A" w:rsidR="006B3425" w:rsidRDefault="006B3425" w:rsidP="006B3425"/>
          <w:p w14:paraId="2A3A3D30" w14:textId="77777777" w:rsidR="006B3425" w:rsidRDefault="006B3425" w:rsidP="006B3425">
            <w:r>
              <w:t>--- Choose options ---</w:t>
            </w:r>
          </w:p>
          <w:p w14:paraId="174A1F60" w14:textId="77777777" w:rsidR="006B3425" w:rsidRDefault="006B3425" w:rsidP="006B3425">
            <w:r>
              <w:t>1. Unicast</w:t>
            </w:r>
          </w:p>
          <w:p w14:paraId="11A25D8D" w14:textId="77777777" w:rsidR="006B3425" w:rsidRDefault="006B3425" w:rsidP="006B3425">
            <w:r>
              <w:t>2. Multicast</w:t>
            </w:r>
          </w:p>
          <w:p w14:paraId="1CEB9C21" w14:textId="77777777" w:rsidR="006B3425" w:rsidRDefault="006B3425" w:rsidP="006B3425">
            <w:r>
              <w:t>3. Broadcast</w:t>
            </w:r>
          </w:p>
          <w:p w14:paraId="15D1506B" w14:textId="77777777" w:rsidR="006B3425" w:rsidRDefault="006B3425" w:rsidP="006B3425">
            <w:r>
              <w:t>4. Exit</w:t>
            </w:r>
          </w:p>
          <w:p w14:paraId="1A06D5B7" w14:textId="77777777" w:rsidR="006B3425" w:rsidRPr="00FB4C99" w:rsidRDefault="006B3425" w:rsidP="006B3425">
            <w:pPr>
              <w:rPr>
                <w:highlight w:val="yellow"/>
              </w:rPr>
            </w:pPr>
            <w:r w:rsidRPr="00FB4C99">
              <w:rPr>
                <w:highlight w:val="yellow"/>
              </w:rPr>
              <w:t>Choose (1/2/3/4): 1</w:t>
            </w:r>
          </w:p>
          <w:p w14:paraId="134193D7" w14:textId="77777777" w:rsidR="006B3425" w:rsidRDefault="006B3425" w:rsidP="006B3425">
            <w:r w:rsidRPr="00FB4C99">
              <w:rPr>
                <w:highlight w:val="yellow"/>
              </w:rPr>
              <w:t>Type IP target: 10.12.2.22</w:t>
            </w:r>
          </w:p>
          <w:p w14:paraId="55D16816" w14:textId="77777777" w:rsidR="006B3425" w:rsidRDefault="006B3425" w:rsidP="006B3425">
            <w:r>
              <w:t>Enter message (type 'exit' to return to menu): hello</w:t>
            </w:r>
          </w:p>
          <w:p w14:paraId="5D92EAAF" w14:textId="77777777" w:rsidR="006B3425" w:rsidRDefault="006B3425" w:rsidP="006B3425">
            <w:r>
              <w:t>Simulate sending the message hello 1000 times...</w:t>
            </w:r>
          </w:p>
          <w:p w14:paraId="68421B7B" w14:textId="77777777" w:rsidR="006B3425" w:rsidRDefault="006B3425" w:rsidP="006B3425">
            <w:r>
              <w:t xml:space="preserve"> </w:t>
            </w:r>
          </w:p>
          <w:p w14:paraId="4B252AB4" w14:textId="77777777" w:rsidR="006B3425" w:rsidRPr="00FB4C99" w:rsidRDefault="006B3425" w:rsidP="006B3425">
            <w:r w:rsidRPr="00FB4C99">
              <w:t>--- Performance Report ---</w:t>
            </w:r>
          </w:p>
          <w:p w14:paraId="6BE4203E" w14:textId="77777777" w:rsidR="006B3425" w:rsidRPr="00FB4C99" w:rsidRDefault="006B3425" w:rsidP="006B3425">
            <w:pPr>
              <w:rPr>
                <w:highlight w:val="yellow"/>
              </w:rPr>
            </w:pPr>
            <w:r w:rsidRPr="00FB4C99">
              <w:rPr>
                <w:highlight w:val="yellow"/>
              </w:rPr>
              <w:t>Packets Sent: 1000</w:t>
            </w:r>
          </w:p>
          <w:p w14:paraId="29B5D719" w14:textId="77777777" w:rsidR="006B3425" w:rsidRPr="00FB4C99" w:rsidRDefault="006B3425" w:rsidP="006B3425">
            <w:pPr>
              <w:rPr>
                <w:highlight w:val="yellow"/>
              </w:rPr>
            </w:pPr>
            <w:r w:rsidRPr="00FB4C99">
              <w:rPr>
                <w:highlight w:val="yellow"/>
              </w:rPr>
              <w:t>Packets Received: 1000</w:t>
            </w:r>
          </w:p>
          <w:p w14:paraId="40099533" w14:textId="77777777" w:rsidR="006B3425" w:rsidRPr="00FB4C99" w:rsidRDefault="006B3425" w:rsidP="006B3425">
            <w:pPr>
              <w:rPr>
                <w:highlight w:val="yellow"/>
              </w:rPr>
            </w:pPr>
            <w:r w:rsidRPr="00FB4C99">
              <w:rPr>
                <w:highlight w:val="yellow"/>
              </w:rPr>
              <w:t>Total Bytes Sent: 34610 bytes</w:t>
            </w:r>
          </w:p>
          <w:p w14:paraId="4AADAB6E" w14:textId="77777777" w:rsidR="006B3425" w:rsidRPr="00FB4C99" w:rsidRDefault="006B3425" w:rsidP="006B3425">
            <w:pPr>
              <w:rPr>
                <w:highlight w:val="yellow"/>
              </w:rPr>
            </w:pPr>
            <w:r w:rsidRPr="00FB4C99">
              <w:rPr>
                <w:highlight w:val="yellow"/>
              </w:rPr>
              <w:t>Duration: 20.928323 s</w:t>
            </w:r>
          </w:p>
          <w:p w14:paraId="03967601" w14:textId="77777777" w:rsidR="006B3425" w:rsidRDefault="006B3425" w:rsidP="006B3425">
            <w:r w:rsidRPr="00FB4C99">
              <w:rPr>
                <w:highlight w:val="yellow"/>
              </w:rPr>
              <w:t>Throughput: 1653.74 bytes/s</w:t>
            </w:r>
          </w:p>
          <w:p w14:paraId="2CB686D0" w14:textId="77777777" w:rsidR="006B3425" w:rsidRDefault="006B3425" w:rsidP="006B3425">
            <w:r>
              <w:t>Enter message (type 'exit' to return to menu):</w:t>
            </w:r>
          </w:p>
          <w:p w14:paraId="5521759D" w14:textId="77777777" w:rsidR="006B3425" w:rsidRDefault="006B3425" w:rsidP="006B3425"/>
          <w:p w14:paraId="5706F843" w14:textId="77777777" w:rsidR="006B3425" w:rsidRPr="006B3425" w:rsidRDefault="006B3425" w:rsidP="006B3425">
            <w:r w:rsidRPr="006B3425">
              <w:lastRenderedPageBreak/>
              <w:t>========================= Thiết bị 3==========================</w:t>
            </w:r>
          </w:p>
          <w:p w14:paraId="416F102F" w14:textId="77777777" w:rsidR="006B3425" w:rsidRPr="006B3425" w:rsidRDefault="006B3425" w:rsidP="006B3425">
            <w:r w:rsidRPr="006B3425">
              <w:t> </w:t>
            </w:r>
          </w:p>
          <w:p w14:paraId="5CCCBFDA" w14:textId="77777777" w:rsidR="006B3425" w:rsidRPr="006B3425" w:rsidRDefault="006B3425" w:rsidP="006B3425">
            <w:r w:rsidRPr="006B3425">
              <w:t>--- Choose options ---</w:t>
            </w:r>
          </w:p>
          <w:p w14:paraId="35E8F3CD" w14:textId="77777777" w:rsidR="006B3425" w:rsidRPr="006B3425" w:rsidRDefault="006B3425" w:rsidP="006B3425">
            <w:r w:rsidRPr="006B3425">
              <w:t>1. Unicast</w:t>
            </w:r>
          </w:p>
          <w:p w14:paraId="44DDBEA3" w14:textId="77777777" w:rsidR="006B3425" w:rsidRPr="006B3425" w:rsidRDefault="006B3425" w:rsidP="006B3425">
            <w:r w:rsidRPr="006B3425">
              <w:t>2. Multicast</w:t>
            </w:r>
          </w:p>
          <w:p w14:paraId="09E751C7" w14:textId="77777777" w:rsidR="006B3425" w:rsidRPr="006B3425" w:rsidRDefault="006B3425" w:rsidP="006B3425">
            <w:r w:rsidRPr="006B3425">
              <w:t>3. Broadcast</w:t>
            </w:r>
          </w:p>
          <w:p w14:paraId="0A38FB9D" w14:textId="77777777" w:rsidR="006B3425" w:rsidRPr="006B3425" w:rsidRDefault="006B3425" w:rsidP="006B3425">
            <w:r w:rsidRPr="006B3425">
              <w:t>4. Exit</w:t>
            </w:r>
          </w:p>
          <w:p w14:paraId="471971FA" w14:textId="77777777" w:rsidR="006B3425" w:rsidRPr="006B3425" w:rsidRDefault="006B3425" w:rsidP="006B3425">
            <w:pPr>
              <w:rPr>
                <w:highlight w:val="yellow"/>
              </w:rPr>
            </w:pPr>
            <w:r w:rsidRPr="006B3425">
              <w:rPr>
                <w:highlight w:val="yellow"/>
              </w:rPr>
              <w:t>Choose (1/2/3/4): 1</w:t>
            </w:r>
          </w:p>
          <w:p w14:paraId="363669A6" w14:textId="77777777" w:rsidR="006B3425" w:rsidRPr="006B3425" w:rsidRDefault="006B3425" w:rsidP="006B3425">
            <w:r w:rsidRPr="006B3425">
              <w:rPr>
                <w:highlight w:val="yellow"/>
              </w:rPr>
              <w:t>Type IP target: 10.12.2.33</w:t>
            </w:r>
          </w:p>
          <w:p w14:paraId="607FD95F" w14:textId="77777777" w:rsidR="006B3425" w:rsidRPr="006B3425" w:rsidRDefault="006B3425" w:rsidP="006B3425">
            <w:r w:rsidRPr="006B3425">
              <w:t>Enter message (type 'exit' to return to menu): hello</w:t>
            </w:r>
          </w:p>
          <w:p w14:paraId="23C30A13" w14:textId="77777777" w:rsidR="006B3425" w:rsidRPr="006B3425" w:rsidRDefault="006B3425" w:rsidP="006B3425">
            <w:r w:rsidRPr="006B3425">
              <w:t>Simulate sending the message hello 1000 times...</w:t>
            </w:r>
          </w:p>
          <w:p w14:paraId="0C663859" w14:textId="77777777" w:rsidR="006B3425" w:rsidRPr="006B3425" w:rsidRDefault="006B3425" w:rsidP="006B3425">
            <w:r w:rsidRPr="006B3425">
              <w:t> </w:t>
            </w:r>
          </w:p>
          <w:p w14:paraId="488C5FB6" w14:textId="77777777" w:rsidR="006B3425" w:rsidRPr="006B3425" w:rsidRDefault="006B3425" w:rsidP="006B3425">
            <w:r w:rsidRPr="006B3425">
              <w:t>--- Performance Report ---</w:t>
            </w:r>
          </w:p>
          <w:p w14:paraId="4C40977E" w14:textId="77777777" w:rsidR="006B3425" w:rsidRPr="006B3425" w:rsidRDefault="006B3425" w:rsidP="006B3425">
            <w:pPr>
              <w:rPr>
                <w:highlight w:val="yellow"/>
              </w:rPr>
            </w:pPr>
            <w:r w:rsidRPr="006B3425">
              <w:rPr>
                <w:highlight w:val="yellow"/>
              </w:rPr>
              <w:t>Packets Sent: 1000</w:t>
            </w:r>
          </w:p>
          <w:p w14:paraId="65009676" w14:textId="77777777" w:rsidR="006B3425" w:rsidRPr="006B3425" w:rsidRDefault="006B3425" w:rsidP="006B3425">
            <w:pPr>
              <w:rPr>
                <w:highlight w:val="yellow"/>
              </w:rPr>
            </w:pPr>
            <w:r w:rsidRPr="006B3425">
              <w:rPr>
                <w:highlight w:val="yellow"/>
              </w:rPr>
              <w:t>Packets Received: 1000</w:t>
            </w:r>
          </w:p>
          <w:p w14:paraId="629916F7" w14:textId="77777777" w:rsidR="006B3425" w:rsidRPr="006B3425" w:rsidRDefault="006B3425" w:rsidP="006B3425">
            <w:pPr>
              <w:rPr>
                <w:highlight w:val="yellow"/>
              </w:rPr>
            </w:pPr>
            <w:r w:rsidRPr="006B3425">
              <w:rPr>
                <w:highlight w:val="yellow"/>
              </w:rPr>
              <w:t>Total Bytes Sent: 34630 bytes</w:t>
            </w:r>
          </w:p>
          <w:p w14:paraId="2612E35D" w14:textId="77777777" w:rsidR="006B3425" w:rsidRPr="006B3425" w:rsidRDefault="006B3425" w:rsidP="006B3425">
            <w:pPr>
              <w:rPr>
                <w:highlight w:val="yellow"/>
              </w:rPr>
            </w:pPr>
            <w:r w:rsidRPr="006B3425">
              <w:rPr>
                <w:highlight w:val="yellow"/>
              </w:rPr>
              <w:t>Duration: 20.480751 s</w:t>
            </w:r>
          </w:p>
          <w:p w14:paraId="3DA93443" w14:textId="77777777" w:rsidR="006B3425" w:rsidRPr="006B3425" w:rsidRDefault="006B3425" w:rsidP="006B3425">
            <w:r w:rsidRPr="006B3425">
              <w:rPr>
                <w:highlight w:val="yellow"/>
              </w:rPr>
              <w:t>Throughput: 1690.86 bytes/s</w:t>
            </w:r>
          </w:p>
          <w:p w14:paraId="1F46C123" w14:textId="77777777" w:rsidR="006B3425" w:rsidRPr="006B3425" w:rsidRDefault="006B3425" w:rsidP="006B3425">
            <w:r w:rsidRPr="006B3425">
              <w:t> </w:t>
            </w:r>
          </w:p>
          <w:p w14:paraId="786C2A89" w14:textId="77777777" w:rsidR="006B3425" w:rsidRPr="006B3425" w:rsidRDefault="006B3425" w:rsidP="006B3425">
            <w:r w:rsidRPr="006B3425">
              <w:t>========================= Thiết bị 4==========================</w:t>
            </w:r>
          </w:p>
          <w:p w14:paraId="68A8CD44" w14:textId="77777777" w:rsidR="006B3425" w:rsidRPr="006B3425" w:rsidRDefault="006B3425" w:rsidP="006B3425">
            <w:r w:rsidRPr="006B3425">
              <w:t> </w:t>
            </w:r>
          </w:p>
          <w:p w14:paraId="2ED7A184" w14:textId="77777777" w:rsidR="006B3425" w:rsidRPr="006B3425" w:rsidRDefault="006B3425" w:rsidP="006B3425">
            <w:r w:rsidRPr="006B3425">
              <w:t>--- Choose options ---</w:t>
            </w:r>
          </w:p>
          <w:p w14:paraId="215C0971" w14:textId="77777777" w:rsidR="006B3425" w:rsidRPr="006B3425" w:rsidRDefault="006B3425" w:rsidP="006B3425">
            <w:r w:rsidRPr="006B3425">
              <w:t>1. Unicast</w:t>
            </w:r>
          </w:p>
          <w:p w14:paraId="62E2E846" w14:textId="77777777" w:rsidR="006B3425" w:rsidRPr="006B3425" w:rsidRDefault="006B3425" w:rsidP="006B3425">
            <w:r w:rsidRPr="006B3425">
              <w:t>2. Multicast</w:t>
            </w:r>
          </w:p>
          <w:p w14:paraId="35F5B66C" w14:textId="77777777" w:rsidR="006B3425" w:rsidRPr="006B3425" w:rsidRDefault="006B3425" w:rsidP="006B3425">
            <w:r w:rsidRPr="006B3425">
              <w:lastRenderedPageBreak/>
              <w:t>3. Broadcast</w:t>
            </w:r>
          </w:p>
          <w:p w14:paraId="2E6423C7" w14:textId="77777777" w:rsidR="006B3425" w:rsidRPr="006B3425" w:rsidRDefault="006B3425" w:rsidP="006B3425">
            <w:r w:rsidRPr="006B3425">
              <w:t>4. Exit</w:t>
            </w:r>
          </w:p>
          <w:p w14:paraId="52BD5B44" w14:textId="77777777" w:rsidR="006B3425" w:rsidRPr="006B3425" w:rsidRDefault="006B3425" w:rsidP="006B3425">
            <w:pPr>
              <w:rPr>
                <w:highlight w:val="yellow"/>
              </w:rPr>
            </w:pPr>
            <w:r w:rsidRPr="006B3425">
              <w:rPr>
                <w:highlight w:val="yellow"/>
              </w:rPr>
              <w:t>Choose (1/2/3/4): 1</w:t>
            </w:r>
          </w:p>
          <w:p w14:paraId="45630E9A" w14:textId="77777777" w:rsidR="006B3425" w:rsidRPr="006B3425" w:rsidRDefault="006B3425" w:rsidP="006B3425">
            <w:r w:rsidRPr="006B3425">
              <w:rPr>
                <w:highlight w:val="yellow"/>
              </w:rPr>
              <w:t>Type IP target: 10.12.2.44</w:t>
            </w:r>
          </w:p>
          <w:p w14:paraId="04340E0E" w14:textId="77777777" w:rsidR="006B3425" w:rsidRPr="006B3425" w:rsidRDefault="006B3425" w:rsidP="006B3425">
            <w:r w:rsidRPr="006B3425">
              <w:t>Enter message (type 'exit' to return to menu): hello</w:t>
            </w:r>
          </w:p>
          <w:p w14:paraId="5C0BD5F9" w14:textId="77777777" w:rsidR="006B3425" w:rsidRPr="006B3425" w:rsidRDefault="006B3425" w:rsidP="006B3425">
            <w:r w:rsidRPr="006B3425">
              <w:t>Simulate sending the message hello 1000 times...</w:t>
            </w:r>
          </w:p>
          <w:p w14:paraId="4D1C95B6" w14:textId="77777777" w:rsidR="006B3425" w:rsidRPr="006B3425" w:rsidRDefault="006B3425" w:rsidP="006B3425">
            <w:r w:rsidRPr="006B3425">
              <w:t> </w:t>
            </w:r>
          </w:p>
          <w:p w14:paraId="5CA8424E" w14:textId="77777777" w:rsidR="006B3425" w:rsidRPr="006B3425" w:rsidRDefault="006B3425" w:rsidP="006B3425">
            <w:r w:rsidRPr="006B3425">
              <w:t>--- Performance Report ---</w:t>
            </w:r>
          </w:p>
          <w:p w14:paraId="3E048659" w14:textId="77777777" w:rsidR="006B3425" w:rsidRPr="006B3425" w:rsidRDefault="006B3425" w:rsidP="006B3425">
            <w:pPr>
              <w:rPr>
                <w:highlight w:val="yellow"/>
              </w:rPr>
            </w:pPr>
            <w:r w:rsidRPr="006B3425">
              <w:rPr>
                <w:highlight w:val="yellow"/>
              </w:rPr>
              <w:t>Packets Sent: 1000</w:t>
            </w:r>
          </w:p>
          <w:p w14:paraId="4EA2E045" w14:textId="77777777" w:rsidR="006B3425" w:rsidRPr="006B3425" w:rsidRDefault="006B3425" w:rsidP="006B3425">
            <w:pPr>
              <w:rPr>
                <w:highlight w:val="yellow"/>
              </w:rPr>
            </w:pPr>
            <w:r w:rsidRPr="006B3425">
              <w:rPr>
                <w:highlight w:val="yellow"/>
              </w:rPr>
              <w:t>Packets Received: 1000</w:t>
            </w:r>
          </w:p>
          <w:p w14:paraId="59828C09" w14:textId="77777777" w:rsidR="006B3425" w:rsidRPr="006B3425" w:rsidRDefault="006B3425" w:rsidP="006B3425">
            <w:pPr>
              <w:rPr>
                <w:highlight w:val="yellow"/>
              </w:rPr>
            </w:pPr>
            <w:r w:rsidRPr="006B3425">
              <w:rPr>
                <w:highlight w:val="yellow"/>
              </w:rPr>
              <w:t>Total Bytes Sent: 34620 bytes</w:t>
            </w:r>
          </w:p>
          <w:p w14:paraId="00430E5D" w14:textId="77777777" w:rsidR="006B3425" w:rsidRPr="006B3425" w:rsidRDefault="006B3425" w:rsidP="006B3425">
            <w:pPr>
              <w:rPr>
                <w:highlight w:val="yellow"/>
              </w:rPr>
            </w:pPr>
            <w:r w:rsidRPr="006B3425">
              <w:rPr>
                <w:highlight w:val="yellow"/>
              </w:rPr>
              <w:t>Duration: 20.929191 s</w:t>
            </w:r>
          </w:p>
          <w:p w14:paraId="278AB824" w14:textId="77777777" w:rsidR="006B3425" w:rsidRPr="006B3425" w:rsidRDefault="006B3425" w:rsidP="006B3425">
            <w:r w:rsidRPr="006B3425">
              <w:rPr>
                <w:highlight w:val="yellow"/>
              </w:rPr>
              <w:t>Throughput: 1654.15 bytes/s</w:t>
            </w:r>
          </w:p>
          <w:p w14:paraId="36F77218" w14:textId="4DB724B4" w:rsidR="006B3425" w:rsidRDefault="006B3425" w:rsidP="006B3425">
            <w:r w:rsidRPr="006B3425">
              <w:t>Enter message (type 'exit' to return to menu):</w:t>
            </w:r>
          </w:p>
        </w:tc>
      </w:tr>
    </w:tbl>
    <w:p w14:paraId="6A5806F2" w14:textId="77777777" w:rsidR="006B3425" w:rsidRDefault="006B3425" w:rsidP="006B3425"/>
    <w:p w14:paraId="3C976943" w14:textId="77777777" w:rsidR="00FB4C99" w:rsidRDefault="00FB4C99" w:rsidP="006B3425"/>
    <w:p w14:paraId="090ACDC0" w14:textId="77777777" w:rsidR="00FB4C99" w:rsidRDefault="00FB4C99" w:rsidP="006B3425"/>
    <w:p w14:paraId="2854DCB5" w14:textId="77777777" w:rsidR="00FB4C99" w:rsidRDefault="00FB4C99" w:rsidP="006B3425"/>
    <w:p w14:paraId="5AC8DF9E" w14:textId="77777777" w:rsidR="00FB4C99" w:rsidRDefault="00FB4C99" w:rsidP="006B3425"/>
    <w:p w14:paraId="58F2D581" w14:textId="77777777" w:rsidR="00FB4C99" w:rsidRDefault="00FB4C99" w:rsidP="006B3425"/>
    <w:p w14:paraId="45E73A71" w14:textId="77777777" w:rsidR="00FB4C99" w:rsidRDefault="00FB4C99" w:rsidP="006B3425"/>
    <w:p w14:paraId="3EF82F89" w14:textId="77777777" w:rsidR="00FB4C99" w:rsidRDefault="00FB4C99" w:rsidP="006B3425"/>
    <w:p w14:paraId="265A206F" w14:textId="77777777" w:rsidR="00FB4C99" w:rsidRPr="006B3425" w:rsidRDefault="00FB4C99" w:rsidP="006B3425"/>
    <w:p w14:paraId="0CA4994F" w14:textId="127CA5E4" w:rsidR="00D24595" w:rsidRDefault="00E1390C" w:rsidP="00E1390C">
      <w:pPr>
        <w:pStyle w:val="Heading2"/>
      </w:pPr>
      <w:r>
        <w:lastRenderedPageBreak/>
        <w:t>Broadcast IPv4</w:t>
      </w:r>
    </w:p>
    <w:tbl>
      <w:tblPr>
        <w:tblStyle w:val="TableGrid"/>
        <w:tblW w:w="0" w:type="auto"/>
        <w:tblLook w:val="04A0" w:firstRow="1" w:lastRow="0" w:firstColumn="1" w:lastColumn="0" w:noHBand="0" w:noVBand="1"/>
      </w:tblPr>
      <w:tblGrid>
        <w:gridCol w:w="8778"/>
      </w:tblGrid>
      <w:tr w:rsidR="00FB4C99" w14:paraId="75BACDA3" w14:textId="77777777" w:rsidTr="00FB4C99">
        <w:tc>
          <w:tcPr>
            <w:tcW w:w="8778" w:type="dxa"/>
          </w:tcPr>
          <w:p w14:paraId="303A7EFA" w14:textId="77777777" w:rsidR="00FB4C99" w:rsidRDefault="00FB4C99" w:rsidP="00FB4C99">
            <w:r>
              <w:t>--- Choose options ---</w:t>
            </w:r>
          </w:p>
          <w:p w14:paraId="4F25FAEF" w14:textId="77777777" w:rsidR="00FB4C99" w:rsidRDefault="00FB4C99" w:rsidP="00FB4C99">
            <w:r>
              <w:t>1. Unicast</w:t>
            </w:r>
          </w:p>
          <w:p w14:paraId="7F1892EA" w14:textId="77777777" w:rsidR="00FB4C99" w:rsidRDefault="00FB4C99" w:rsidP="00FB4C99">
            <w:r>
              <w:t>2. Multicast</w:t>
            </w:r>
          </w:p>
          <w:p w14:paraId="6CC91104" w14:textId="77777777" w:rsidR="00FB4C99" w:rsidRDefault="00FB4C99" w:rsidP="00FB4C99">
            <w:r>
              <w:t>3. Broadcast</w:t>
            </w:r>
          </w:p>
          <w:p w14:paraId="789EC9F3" w14:textId="77777777" w:rsidR="00FB4C99" w:rsidRDefault="00FB4C99" w:rsidP="00FB4C99">
            <w:r>
              <w:t>4. Exit</w:t>
            </w:r>
          </w:p>
          <w:p w14:paraId="7EB66716" w14:textId="77777777" w:rsidR="00FB4C99" w:rsidRDefault="00FB4C99" w:rsidP="00FB4C99">
            <w:r w:rsidRPr="00FB4C99">
              <w:rPr>
                <w:highlight w:val="yellow"/>
              </w:rPr>
              <w:t>Choose (1/2/3/4): 3</w:t>
            </w:r>
          </w:p>
          <w:p w14:paraId="369DA1EA" w14:textId="77777777" w:rsidR="00FB4C99" w:rsidRDefault="00FB4C99" w:rsidP="00FB4C99">
            <w:r>
              <w:t>Enter message (type 'exit' to return to menu): hello</w:t>
            </w:r>
          </w:p>
          <w:p w14:paraId="58596FA3" w14:textId="77777777" w:rsidR="00FB4C99" w:rsidRDefault="00FB4C99" w:rsidP="00FB4C99">
            <w:r>
              <w:t>Simulate sending the message hello 1000 times...</w:t>
            </w:r>
          </w:p>
          <w:p w14:paraId="7A1CB40D" w14:textId="77777777" w:rsidR="00FB4C99" w:rsidRDefault="00FB4C99" w:rsidP="00FB4C99">
            <w:r>
              <w:t xml:space="preserve"> </w:t>
            </w:r>
          </w:p>
          <w:p w14:paraId="3A344FE2" w14:textId="77777777" w:rsidR="00FB4C99" w:rsidRDefault="00FB4C99" w:rsidP="00FB4C99">
            <w:r>
              <w:t>--- Performance Report ---</w:t>
            </w:r>
          </w:p>
          <w:p w14:paraId="03E96001" w14:textId="77777777" w:rsidR="00FB4C99" w:rsidRPr="00FB4C99" w:rsidRDefault="00FB4C99" w:rsidP="00FB4C99">
            <w:pPr>
              <w:rPr>
                <w:highlight w:val="yellow"/>
              </w:rPr>
            </w:pPr>
            <w:r w:rsidRPr="00FB4C99">
              <w:rPr>
                <w:highlight w:val="yellow"/>
              </w:rPr>
              <w:t>Packets Sent: 1000</w:t>
            </w:r>
          </w:p>
          <w:p w14:paraId="2B14C41B" w14:textId="77777777" w:rsidR="00FB4C99" w:rsidRPr="00FB4C99" w:rsidRDefault="00FB4C99" w:rsidP="00FB4C99">
            <w:pPr>
              <w:rPr>
                <w:highlight w:val="yellow"/>
              </w:rPr>
            </w:pPr>
            <w:r w:rsidRPr="00FB4C99">
              <w:rPr>
                <w:highlight w:val="yellow"/>
              </w:rPr>
              <w:t>Packets Received: 3000</w:t>
            </w:r>
          </w:p>
          <w:p w14:paraId="56B40D0F" w14:textId="77777777" w:rsidR="00FB4C99" w:rsidRPr="00FB4C99" w:rsidRDefault="00FB4C99" w:rsidP="00FB4C99">
            <w:pPr>
              <w:rPr>
                <w:highlight w:val="yellow"/>
              </w:rPr>
            </w:pPr>
            <w:r w:rsidRPr="00FB4C99">
              <w:rPr>
                <w:highlight w:val="yellow"/>
              </w:rPr>
              <w:t>Total Bytes Sent: 34632 bytes</w:t>
            </w:r>
          </w:p>
          <w:p w14:paraId="5465DCB4" w14:textId="77777777" w:rsidR="00FB4C99" w:rsidRPr="00FB4C99" w:rsidRDefault="00FB4C99" w:rsidP="00FB4C99">
            <w:pPr>
              <w:rPr>
                <w:highlight w:val="yellow"/>
              </w:rPr>
            </w:pPr>
            <w:r w:rsidRPr="00FB4C99">
              <w:rPr>
                <w:highlight w:val="yellow"/>
              </w:rPr>
              <w:t>Duration: 21.076928 s</w:t>
            </w:r>
          </w:p>
          <w:p w14:paraId="62D0C094" w14:textId="77777777" w:rsidR="00FB4C99" w:rsidRDefault="00FB4C99" w:rsidP="00FB4C99">
            <w:r w:rsidRPr="00FB4C99">
              <w:rPr>
                <w:highlight w:val="yellow"/>
              </w:rPr>
              <w:t>Throughput: 1643.12 bytes/s</w:t>
            </w:r>
          </w:p>
          <w:p w14:paraId="541CF39E" w14:textId="7D78C9C6" w:rsidR="00FB4C99" w:rsidRDefault="00FB4C99" w:rsidP="00FB4C99">
            <w:r>
              <w:t>Enter message (type 'exit' to return to menu):</w:t>
            </w:r>
          </w:p>
        </w:tc>
      </w:tr>
    </w:tbl>
    <w:p w14:paraId="399DFCE5" w14:textId="77777777" w:rsidR="00FB4C99" w:rsidRDefault="00FB4C99" w:rsidP="00FB4C99"/>
    <w:p w14:paraId="5E744E42" w14:textId="77777777" w:rsidR="00FB4C99" w:rsidRDefault="00FB4C99" w:rsidP="00FB4C99"/>
    <w:p w14:paraId="0C6F5E93" w14:textId="77777777" w:rsidR="00FB4C99" w:rsidRDefault="00FB4C99" w:rsidP="00FB4C99"/>
    <w:p w14:paraId="3C3C098A" w14:textId="77777777" w:rsidR="00FB4C99" w:rsidRDefault="00FB4C99" w:rsidP="00FB4C99"/>
    <w:p w14:paraId="45BF17CB" w14:textId="77777777" w:rsidR="00FB4C99" w:rsidRDefault="00FB4C99" w:rsidP="00FB4C99"/>
    <w:p w14:paraId="64881E66" w14:textId="77777777" w:rsidR="00FB4C99" w:rsidRPr="00FB4C99" w:rsidRDefault="00FB4C99" w:rsidP="00FB4C99"/>
    <w:p w14:paraId="4534F8B2" w14:textId="121EB51C" w:rsidR="00E1390C" w:rsidRPr="00E1390C" w:rsidRDefault="00E1390C" w:rsidP="00E1390C">
      <w:pPr>
        <w:pStyle w:val="Heading2"/>
        <w:rPr>
          <w:lang w:val="vi-VN"/>
        </w:rPr>
      </w:pPr>
      <w:r>
        <w:lastRenderedPageBreak/>
        <w:t>Multicast IPv4 (IGMP)</w:t>
      </w:r>
    </w:p>
    <w:tbl>
      <w:tblPr>
        <w:tblStyle w:val="TableGrid"/>
        <w:tblW w:w="0" w:type="auto"/>
        <w:tblLook w:val="04A0" w:firstRow="1" w:lastRow="0" w:firstColumn="1" w:lastColumn="0" w:noHBand="0" w:noVBand="1"/>
      </w:tblPr>
      <w:tblGrid>
        <w:gridCol w:w="8778"/>
      </w:tblGrid>
      <w:tr w:rsidR="00FB4C99" w14:paraId="3D9D57C0" w14:textId="77777777" w:rsidTr="00FB4C99">
        <w:tc>
          <w:tcPr>
            <w:tcW w:w="8778" w:type="dxa"/>
          </w:tcPr>
          <w:p w14:paraId="7327D29A" w14:textId="77777777" w:rsidR="00FB4C99" w:rsidRDefault="00FB4C99" w:rsidP="00FB4C99">
            <w:r>
              <w:t>--- Choose options ---</w:t>
            </w:r>
          </w:p>
          <w:p w14:paraId="59C7603F" w14:textId="77777777" w:rsidR="00FB4C99" w:rsidRDefault="00FB4C99" w:rsidP="00FB4C99">
            <w:r>
              <w:t>1. Unicast</w:t>
            </w:r>
          </w:p>
          <w:p w14:paraId="50C425EE" w14:textId="77777777" w:rsidR="00FB4C99" w:rsidRDefault="00FB4C99" w:rsidP="00FB4C99">
            <w:r>
              <w:t>2. Multicast</w:t>
            </w:r>
          </w:p>
          <w:p w14:paraId="0FEFFB86" w14:textId="77777777" w:rsidR="00FB4C99" w:rsidRDefault="00FB4C99" w:rsidP="00FB4C99">
            <w:r>
              <w:t>3. Broadcast</w:t>
            </w:r>
          </w:p>
          <w:p w14:paraId="0490F1EA" w14:textId="77777777" w:rsidR="00FB4C99" w:rsidRDefault="00FB4C99" w:rsidP="00FB4C99">
            <w:r>
              <w:t>4. Exit</w:t>
            </w:r>
          </w:p>
          <w:p w14:paraId="479D5441" w14:textId="77777777" w:rsidR="00FB4C99" w:rsidRDefault="00FB4C99" w:rsidP="00FB4C99">
            <w:r w:rsidRPr="00FB4C99">
              <w:rPr>
                <w:highlight w:val="yellow"/>
              </w:rPr>
              <w:t>Choose (1/2/3/4): 2</w:t>
            </w:r>
          </w:p>
          <w:p w14:paraId="79B62EEE" w14:textId="77777777" w:rsidR="00FB4C99" w:rsidRDefault="00FB4C99" w:rsidP="00FB4C99">
            <w:r>
              <w:t>Enter message (type 'exit' to return to menu): hello</w:t>
            </w:r>
          </w:p>
          <w:p w14:paraId="5D336130" w14:textId="77777777" w:rsidR="00FB4C99" w:rsidRDefault="00FB4C99" w:rsidP="00FB4C99">
            <w:r>
              <w:t>Simulate sending the message hello 1000 times...</w:t>
            </w:r>
          </w:p>
          <w:p w14:paraId="17244AAD" w14:textId="77777777" w:rsidR="00FB4C99" w:rsidRDefault="00FB4C99" w:rsidP="00FB4C99">
            <w:r>
              <w:t xml:space="preserve"> </w:t>
            </w:r>
          </w:p>
          <w:p w14:paraId="66519953" w14:textId="77777777" w:rsidR="00FB4C99" w:rsidRDefault="00FB4C99" w:rsidP="00FB4C99">
            <w:r>
              <w:t>--- Performance Report ---</w:t>
            </w:r>
          </w:p>
          <w:p w14:paraId="6373F41F" w14:textId="77777777" w:rsidR="00FB4C99" w:rsidRPr="00FB4C99" w:rsidRDefault="00FB4C99" w:rsidP="00FB4C99">
            <w:pPr>
              <w:rPr>
                <w:highlight w:val="yellow"/>
              </w:rPr>
            </w:pPr>
            <w:r w:rsidRPr="00FB4C99">
              <w:rPr>
                <w:highlight w:val="yellow"/>
              </w:rPr>
              <w:t>Packets Sent: 1000</w:t>
            </w:r>
          </w:p>
          <w:p w14:paraId="72692379" w14:textId="77777777" w:rsidR="00FB4C99" w:rsidRPr="00FB4C99" w:rsidRDefault="00FB4C99" w:rsidP="00FB4C99">
            <w:pPr>
              <w:rPr>
                <w:highlight w:val="yellow"/>
              </w:rPr>
            </w:pPr>
            <w:r w:rsidRPr="00FB4C99">
              <w:rPr>
                <w:highlight w:val="yellow"/>
              </w:rPr>
              <w:t>Packets Received: 3000</w:t>
            </w:r>
          </w:p>
          <w:p w14:paraId="4682CD78" w14:textId="77777777" w:rsidR="00FB4C99" w:rsidRPr="00FB4C99" w:rsidRDefault="00FB4C99" w:rsidP="00FB4C99">
            <w:pPr>
              <w:rPr>
                <w:highlight w:val="yellow"/>
              </w:rPr>
            </w:pPr>
            <w:r w:rsidRPr="00FB4C99">
              <w:rPr>
                <w:highlight w:val="yellow"/>
              </w:rPr>
              <w:t>Total Bytes Sent: 38607 bytes</w:t>
            </w:r>
          </w:p>
          <w:p w14:paraId="23115FD1" w14:textId="77777777" w:rsidR="00FB4C99" w:rsidRPr="00FB4C99" w:rsidRDefault="00FB4C99" w:rsidP="00FB4C99">
            <w:pPr>
              <w:rPr>
                <w:highlight w:val="yellow"/>
              </w:rPr>
            </w:pPr>
            <w:r w:rsidRPr="00FB4C99">
              <w:rPr>
                <w:highlight w:val="yellow"/>
              </w:rPr>
              <w:t>Duration: 21.024808 s</w:t>
            </w:r>
          </w:p>
          <w:p w14:paraId="6C95ABFD" w14:textId="77777777" w:rsidR="00FB4C99" w:rsidRDefault="00FB4C99" w:rsidP="00FB4C99">
            <w:r w:rsidRPr="00FB4C99">
              <w:rPr>
                <w:highlight w:val="yellow"/>
              </w:rPr>
              <w:t>Throughput: 1836.26 bytes/s</w:t>
            </w:r>
          </w:p>
          <w:p w14:paraId="0A0359EC" w14:textId="44F40BA9" w:rsidR="00FB4C99" w:rsidRDefault="00FB4C99" w:rsidP="00FB4C99">
            <w:r>
              <w:t>Enter message (type 'exit' to return to menu):</w:t>
            </w:r>
          </w:p>
        </w:tc>
      </w:tr>
    </w:tbl>
    <w:p w14:paraId="2A2B6A7F" w14:textId="77777777" w:rsidR="00D24595" w:rsidRDefault="00D24595" w:rsidP="00AA4416"/>
    <w:tbl>
      <w:tblPr>
        <w:tblStyle w:val="TableGrid"/>
        <w:tblW w:w="0" w:type="auto"/>
        <w:tblLook w:val="04A0" w:firstRow="1" w:lastRow="0" w:firstColumn="1" w:lastColumn="0" w:noHBand="0" w:noVBand="1"/>
      </w:tblPr>
      <w:tblGrid>
        <w:gridCol w:w="8778"/>
      </w:tblGrid>
      <w:tr w:rsidR="00C03B00" w14:paraId="3C35533C" w14:textId="77777777" w:rsidTr="00C03B00">
        <w:tc>
          <w:tcPr>
            <w:tcW w:w="8778" w:type="dxa"/>
          </w:tcPr>
          <w:p w14:paraId="3B246D1E" w14:textId="19F138AF" w:rsidR="00C03B00" w:rsidRPr="00C03B00" w:rsidRDefault="00C03B00" w:rsidP="00C03B00">
            <w:r w:rsidRPr="00C03B00">
              <w:t>root@raspberrypi4-64:~/</w:t>
            </w:r>
            <w:r w:rsidR="00635F27">
              <w:t>NhatNam</w:t>
            </w:r>
            <w:r w:rsidRPr="00C03B00">
              <w:t># ipv4_receiver.py</w:t>
            </w:r>
          </w:p>
          <w:p w14:paraId="7F7AED3D" w14:textId="77777777" w:rsidR="00C03B00" w:rsidRPr="00C03B00" w:rsidRDefault="00C03B00" w:rsidP="00C03B00">
            <w:r w:rsidRPr="00C03B00">
              <w:t> </w:t>
            </w:r>
          </w:p>
          <w:p w14:paraId="29EC3918" w14:textId="77777777" w:rsidR="00C03B00" w:rsidRPr="00C03B00" w:rsidRDefault="00C03B00" w:rsidP="00C03B00">
            <w:r w:rsidRPr="00C03B00">
              <w:t>Received packet hello Packet 651|1741843996.002622 from (</w:t>
            </w:r>
            <w:r w:rsidRPr="00C03B00">
              <w:rPr>
                <w:highlight w:val="yellow"/>
              </w:rPr>
              <w:t>'10.12.2.11</w:t>
            </w:r>
            <w:r w:rsidRPr="00C03B00">
              <w:t>', 42800), Latency: 0.222809 s</w:t>
            </w:r>
          </w:p>
          <w:p w14:paraId="665711FA" w14:textId="77777777" w:rsidR="00C03B00" w:rsidRPr="00C03B00" w:rsidRDefault="00C03B00" w:rsidP="00C03B00">
            <w:r w:rsidRPr="00C03B00">
              <w:t>Received packet hello Packet 652|1741843996.0241413 from (</w:t>
            </w:r>
            <w:r w:rsidRPr="00C03B00">
              <w:rPr>
                <w:highlight w:val="yellow"/>
              </w:rPr>
              <w:t>'10.12.2.11'</w:t>
            </w:r>
            <w:r w:rsidRPr="00C03B00">
              <w:t>, 42800), Latency: 0.222815 s</w:t>
            </w:r>
          </w:p>
          <w:p w14:paraId="35598FDE" w14:textId="77777777" w:rsidR="00C03B00" w:rsidRPr="00C03B00" w:rsidRDefault="00C03B00" w:rsidP="00C03B00">
            <w:r w:rsidRPr="00C03B00">
              <w:lastRenderedPageBreak/>
              <w:t>Received packet hello Packet 653|1741843996.0457437 from (</w:t>
            </w:r>
            <w:r w:rsidRPr="00C03B00">
              <w:rPr>
                <w:highlight w:val="yellow"/>
              </w:rPr>
              <w:t>'10.12.2.11'</w:t>
            </w:r>
            <w:r w:rsidRPr="00C03B00">
              <w:t>, 42800), Latency: 0.222829 s</w:t>
            </w:r>
          </w:p>
          <w:p w14:paraId="7CF0C7FE" w14:textId="77777777" w:rsidR="00C03B00" w:rsidRDefault="00C03B00" w:rsidP="00AA4416"/>
        </w:tc>
      </w:tr>
    </w:tbl>
    <w:p w14:paraId="707F7FC0" w14:textId="77777777" w:rsidR="00D24595" w:rsidRDefault="00D24595" w:rsidP="00AA4416"/>
    <w:p w14:paraId="38116185" w14:textId="77777777" w:rsidR="00DB371D" w:rsidRPr="00E1390C" w:rsidRDefault="00DB371D" w:rsidP="00DB371D">
      <w:pPr>
        <w:rPr>
          <w:lang w:val="vi-VN"/>
        </w:rPr>
      </w:pPr>
    </w:p>
    <w:p w14:paraId="0CE221B9" w14:textId="5258DFEB" w:rsidR="00DB371D" w:rsidRDefault="00E1390C" w:rsidP="00DB371D">
      <w:pPr>
        <w:pStyle w:val="Heading1"/>
      </w:pPr>
      <w:bookmarkStart w:id="9" w:name="OLE_LINK1"/>
      <w:r>
        <w:t>Gửi/Nhận thông điệp IPv6</w:t>
      </w:r>
    </w:p>
    <w:p w14:paraId="5830B946" w14:textId="3BDA1EF2" w:rsidR="00C03B00" w:rsidRDefault="00C03B00" w:rsidP="00C03B00">
      <w:pPr>
        <w:pStyle w:val="Heading2"/>
      </w:pPr>
      <w:r>
        <w:t>Unicast I</w:t>
      </w:r>
      <w:r>
        <w:t>P</w:t>
      </w:r>
      <w:r>
        <w:t>v</w:t>
      </w:r>
      <w:r>
        <w:t>6</w:t>
      </w:r>
    </w:p>
    <w:tbl>
      <w:tblPr>
        <w:tblStyle w:val="TableGrid"/>
        <w:tblW w:w="0" w:type="auto"/>
        <w:tblLook w:val="04A0" w:firstRow="1" w:lastRow="0" w:firstColumn="1" w:lastColumn="0" w:noHBand="0" w:noVBand="1"/>
      </w:tblPr>
      <w:tblGrid>
        <w:gridCol w:w="8778"/>
      </w:tblGrid>
      <w:tr w:rsidR="00C03B00" w14:paraId="5B87DF1B" w14:textId="77777777" w:rsidTr="00C03B00">
        <w:tc>
          <w:tcPr>
            <w:tcW w:w="8778" w:type="dxa"/>
          </w:tcPr>
          <w:p w14:paraId="30FF43EE" w14:textId="7D03CB0C" w:rsidR="00C03B00" w:rsidRDefault="00C03B00" w:rsidP="00C03B00">
            <w:r>
              <w:t>root@raspberrypi4-64:~/</w:t>
            </w:r>
            <w:r w:rsidR="00635F27">
              <w:t>NhatNam</w:t>
            </w:r>
            <w:r>
              <w:t># ipv6_sender.py</w:t>
            </w:r>
          </w:p>
          <w:p w14:paraId="4BDDDDB3" w14:textId="77777777" w:rsidR="00C03B00" w:rsidRDefault="00C03B00" w:rsidP="00C03B00">
            <w:r>
              <w:t xml:space="preserve"> </w:t>
            </w:r>
          </w:p>
          <w:p w14:paraId="198EE682" w14:textId="77777777" w:rsidR="00C03B00" w:rsidRDefault="00C03B00" w:rsidP="00C03B00">
            <w:r>
              <w:t xml:space="preserve"> </w:t>
            </w:r>
          </w:p>
          <w:p w14:paraId="1A2DD1D6" w14:textId="77777777" w:rsidR="00C03B00" w:rsidRDefault="00C03B00" w:rsidP="00C03B00">
            <w:r>
              <w:t>========================= Thiết bị 2==========================</w:t>
            </w:r>
          </w:p>
          <w:p w14:paraId="6AD7B297" w14:textId="77777777" w:rsidR="00C03B00" w:rsidRDefault="00C03B00" w:rsidP="00C03B00">
            <w:r>
              <w:t xml:space="preserve"> </w:t>
            </w:r>
          </w:p>
          <w:p w14:paraId="6FEB3F5E" w14:textId="77777777" w:rsidR="00C03B00" w:rsidRDefault="00C03B00" w:rsidP="00C03B00">
            <w:r>
              <w:t>--- Choose options ---</w:t>
            </w:r>
          </w:p>
          <w:p w14:paraId="2EEAE45F" w14:textId="77777777" w:rsidR="00C03B00" w:rsidRDefault="00C03B00" w:rsidP="00C03B00">
            <w:r>
              <w:t>1. Unicast</w:t>
            </w:r>
          </w:p>
          <w:p w14:paraId="0447E7A8" w14:textId="77777777" w:rsidR="00C03B00" w:rsidRDefault="00C03B00" w:rsidP="00C03B00">
            <w:r>
              <w:t>2. Multicast</w:t>
            </w:r>
          </w:p>
          <w:p w14:paraId="558ED506" w14:textId="77777777" w:rsidR="00C03B00" w:rsidRDefault="00C03B00" w:rsidP="00C03B00">
            <w:r>
              <w:t>3. Anycast (simulate as Unicast)</w:t>
            </w:r>
          </w:p>
          <w:p w14:paraId="638F1B79" w14:textId="77777777" w:rsidR="00C03B00" w:rsidRDefault="00C03B00" w:rsidP="00C03B00">
            <w:r>
              <w:t>4. Exit</w:t>
            </w:r>
          </w:p>
          <w:p w14:paraId="041DD810" w14:textId="77777777" w:rsidR="00C03B00" w:rsidRPr="00C03B00" w:rsidRDefault="00C03B00" w:rsidP="00C03B00">
            <w:pPr>
              <w:rPr>
                <w:highlight w:val="yellow"/>
              </w:rPr>
            </w:pPr>
            <w:r w:rsidRPr="00C03B00">
              <w:rPr>
                <w:highlight w:val="yellow"/>
              </w:rPr>
              <w:t>Choose (1/2/3/4): 1</w:t>
            </w:r>
          </w:p>
          <w:p w14:paraId="07F68EE5" w14:textId="77777777" w:rsidR="00C03B00" w:rsidRDefault="00C03B00" w:rsidP="00C03B00">
            <w:r w:rsidRPr="00C03B00">
              <w:rPr>
                <w:highlight w:val="yellow"/>
              </w:rPr>
              <w:t>Enter IPv6 Unicast target: fd80:abcd:1234::11</w:t>
            </w:r>
          </w:p>
          <w:p w14:paraId="18D499B2" w14:textId="77777777" w:rsidR="00C03B00" w:rsidRDefault="00C03B00" w:rsidP="00C03B00">
            <w:r>
              <w:t>Enter message (type 'exit' to return to menu): hello</w:t>
            </w:r>
          </w:p>
          <w:p w14:paraId="2F19057A" w14:textId="77777777" w:rsidR="00C03B00" w:rsidRDefault="00C03B00" w:rsidP="00C03B00">
            <w:r>
              <w:t>Simulate sending the message hello 1000 times...</w:t>
            </w:r>
          </w:p>
          <w:p w14:paraId="6DF3DB8E" w14:textId="77777777" w:rsidR="00C03B00" w:rsidRDefault="00C03B00" w:rsidP="00C03B00">
            <w:r>
              <w:t xml:space="preserve"> </w:t>
            </w:r>
          </w:p>
          <w:p w14:paraId="3F3AC64E" w14:textId="77777777" w:rsidR="00C03B00" w:rsidRDefault="00C03B00" w:rsidP="00C03B00">
            <w:r>
              <w:t>--- Performance Report ---</w:t>
            </w:r>
          </w:p>
          <w:p w14:paraId="4CD67195" w14:textId="77777777" w:rsidR="00C03B00" w:rsidRPr="00C03B00" w:rsidRDefault="00C03B00" w:rsidP="00C03B00">
            <w:pPr>
              <w:rPr>
                <w:highlight w:val="yellow"/>
              </w:rPr>
            </w:pPr>
            <w:r w:rsidRPr="00C03B00">
              <w:rPr>
                <w:highlight w:val="yellow"/>
              </w:rPr>
              <w:t>Packets Sent: 1000</w:t>
            </w:r>
          </w:p>
          <w:p w14:paraId="59D03366" w14:textId="77777777" w:rsidR="00C03B00" w:rsidRPr="00C03B00" w:rsidRDefault="00C03B00" w:rsidP="00C03B00">
            <w:pPr>
              <w:rPr>
                <w:highlight w:val="yellow"/>
              </w:rPr>
            </w:pPr>
            <w:r w:rsidRPr="00C03B00">
              <w:rPr>
                <w:highlight w:val="yellow"/>
              </w:rPr>
              <w:lastRenderedPageBreak/>
              <w:t>Packets Received: 1000</w:t>
            </w:r>
          </w:p>
          <w:p w14:paraId="2350BAD4" w14:textId="77777777" w:rsidR="00C03B00" w:rsidRPr="00C03B00" w:rsidRDefault="00C03B00" w:rsidP="00C03B00">
            <w:pPr>
              <w:rPr>
                <w:highlight w:val="yellow"/>
              </w:rPr>
            </w:pPr>
            <w:r w:rsidRPr="00C03B00">
              <w:rPr>
                <w:highlight w:val="yellow"/>
              </w:rPr>
              <w:t>Total Bytes Sent: 34635 bytes</w:t>
            </w:r>
          </w:p>
          <w:p w14:paraId="6B1C2AA2" w14:textId="77777777" w:rsidR="00C03B00" w:rsidRPr="00C03B00" w:rsidRDefault="00C03B00" w:rsidP="00C03B00">
            <w:pPr>
              <w:rPr>
                <w:highlight w:val="yellow"/>
              </w:rPr>
            </w:pPr>
            <w:r w:rsidRPr="00C03B00">
              <w:rPr>
                <w:highlight w:val="yellow"/>
              </w:rPr>
              <w:t>Duration: 21.561831 s</w:t>
            </w:r>
          </w:p>
          <w:p w14:paraId="329C7DF7" w14:textId="77777777" w:rsidR="00C03B00" w:rsidRDefault="00C03B00" w:rsidP="00C03B00">
            <w:r w:rsidRPr="00C03B00">
              <w:rPr>
                <w:highlight w:val="yellow"/>
              </w:rPr>
              <w:t>Throughput: 1606.31 bytes/s</w:t>
            </w:r>
          </w:p>
          <w:p w14:paraId="389942F9" w14:textId="77777777" w:rsidR="00C03B00" w:rsidRDefault="00C03B00" w:rsidP="00C03B00">
            <w:r>
              <w:t xml:space="preserve"> </w:t>
            </w:r>
          </w:p>
          <w:p w14:paraId="6AAB26EB" w14:textId="77777777" w:rsidR="00C03B00" w:rsidRDefault="00C03B00" w:rsidP="00C03B00">
            <w:r>
              <w:t xml:space="preserve"> </w:t>
            </w:r>
          </w:p>
          <w:p w14:paraId="4300E4C1" w14:textId="77777777" w:rsidR="00C03B00" w:rsidRDefault="00C03B00" w:rsidP="00C03B00">
            <w:r>
              <w:t>========================= Thiết bị 3==========================</w:t>
            </w:r>
          </w:p>
          <w:p w14:paraId="1454A2B9" w14:textId="77777777" w:rsidR="00C03B00" w:rsidRDefault="00C03B00" w:rsidP="00C03B00">
            <w:r>
              <w:t xml:space="preserve"> </w:t>
            </w:r>
          </w:p>
          <w:p w14:paraId="0DF3482F" w14:textId="77777777" w:rsidR="00C03B00" w:rsidRDefault="00C03B00" w:rsidP="00C03B00">
            <w:r>
              <w:t>--- Choose options ---</w:t>
            </w:r>
          </w:p>
          <w:p w14:paraId="4924F6A9" w14:textId="77777777" w:rsidR="00C03B00" w:rsidRDefault="00C03B00" w:rsidP="00C03B00">
            <w:r>
              <w:t>1. Unicast</w:t>
            </w:r>
          </w:p>
          <w:p w14:paraId="2A178517" w14:textId="77777777" w:rsidR="00C03B00" w:rsidRDefault="00C03B00" w:rsidP="00C03B00">
            <w:r>
              <w:t>2. Multicast</w:t>
            </w:r>
          </w:p>
          <w:p w14:paraId="63599912" w14:textId="77777777" w:rsidR="00C03B00" w:rsidRDefault="00C03B00" w:rsidP="00C03B00">
            <w:r>
              <w:t>3. Anycast (simulate as Unicast)</w:t>
            </w:r>
          </w:p>
          <w:p w14:paraId="7F523FF2" w14:textId="77777777" w:rsidR="00C03B00" w:rsidRDefault="00C03B00" w:rsidP="00C03B00">
            <w:r>
              <w:t>4. Exit</w:t>
            </w:r>
          </w:p>
          <w:p w14:paraId="116C2326" w14:textId="77777777" w:rsidR="00C03B00" w:rsidRPr="00C03B00" w:rsidRDefault="00C03B00" w:rsidP="00C03B00">
            <w:pPr>
              <w:rPr>
                <w:highlight w:val="yellow"/>
              </w:rPr>
            </w:pPr>
            <w:r w:rsidRPr="00C03B00">
              <w:rPr>
                <w:highlight w:val="yellow"/>
              </w:rPr>
              <w:t>Choose (1/2/3/4): 1</w:t>
            </w:r>
          </w:p>
          <w:p w14:paraId="7C8D2292" w14:textId="77777777" w:rsidR="00C03B00" w:rsidRDefault="00C03B00" w:rsidP="00C03B00">
            <w:r w:rsidRPr="00C03B00">
              <w:rPr>
                <w:highlight w:val="yellow"/>
              </w:rPr>
              <w:t>Enter IPv6 Unicast target:  fd80:abcd:1234::12</w:t>
            </w:r>
          </w:p>
          <w:p w14:paraId="4D743CF7" w14:textId="77777777" w:rsidR="00C03B00" w:rsidRDefault="00C03B00" w:rsidP="00C03B00">
            <w:r>
              <w:t>Enter message (type 'exit' to return to menu): hello</w:t>
            </w:r>
          </w:p>
          <w:p w14:paraId="7F53A85E" w14:textId="77777777" w:rsidR="00C03B00" w:rsidRDefault="00C03B00" w:rsidP="00C03B00">
            <w:r>
              <w:t>Simulate sending the message hello 1000 times...</w:t>
            </w:r>
          </w:p>
          <w:p w14:paraId="476F19C8" w14:textId="77777777" w:rsidR="00C03B00" w:rsidRDefault="00C03B00" w:rsidP="00C03B00">
            <w:r>
              <w:t xml:space="preserve"> </w:t>
            </w:r>
          </w:p>
          <w:p w14:paraId="0C3CDC69" w14:textId="77777777" w:rsidR="00C03B00" w:rsidRDefault="00C03B00" w:rsidP="00C03B00">
            <w:r>
              <w:t>--- Performance Report ---</w:t>
            </w:r>
          </w:p>
          <w:p w14:paraId="15E057F4" w14:textId="77777777" w:rsidR="00C03B00" w:rsidRPr="00C03B00" w:rsidRDefault="00C03B00" w:rsidP="00C03B00">
            <w:pPr>
              <w:rPr>
                <w:highlight w:val="yellow"/>
              </w:rPr>
            </w:pPr>
            <w:r w:rsidRPr="00C03B00">
              <w:rPr>
                <w:highlight w:val="yellow"/>
              </w:rPr>
              <w:t>Packets Sent: 1000</w:t>
            </w:r>
          </w:p>
          <w:p w14:paraId="5A9ADAC5" w14:textId="77777777" w:rsidR="00C03B00" w:rsidRPr="00C03B00" w:rsidRDefault="00C03B00" w:rsidP="00C03B00">
            <w:pPr>
              <w:rPr>
                <w:highlight w:val="yellow"/>
              </w:rPr>
            </w:pPr>
            <w:r w:rsidRPr="00C03B00">
              <w:rPr>
                <w:highlight w:val="yellow"/>
              </w:rPr>
              <w:t>Packets Received: 1000</w:t>
            </w:r>
          </w:p>
          <w:p w14:paraId="01C79B13" w14:textId="77777777" w:rsidR="00C03B00" w:rsidRPr="00C03B00" w:rsidRDefault="00C03B00" w:rsidP="00C03B00">
            <w:pPr>
              <w:rPr>
                <w:highlight w:val="yellow"/>
              </w:rPr>
            </w:pPr>
            <w:r w:rsidRPr="00C03B00">
              <w:rPr>
                <w:highlight w:val="yellow"/>
              </w:rPr>
              <w:t>Total Bytes Sent: 34640 bytes</w:t>
            </w:r>
          </w:p>
          <w:p w14:paraId="6194E3C5" w14:textId="77777777" w:rsidR="00C03B00" w:rsidRPr="00C03B00" w:rsidRDefault="00C03B00" w:rsidP="00C03B00">
            <w:pPr>
              <w:rPr>
                <w:highlight w:val="yellow"/>
              </w:rPr>
            </w:pPr>
            <w:r w:rsidRPr="00C03B00">
              <w:rPr>
                <w:highlight w:val="yellow"/>
              </w:rPr>
              <w:t>Duration: 20.554183 s</w:t>
            </w:r>
          </w:p>
          <w:p w14:paraId="27F2DB6E" w14:textId="77777777" w:rsidR="00C03B00" w:rsidRDefault="00C03B00" w:rsidP="00C03B00">
            <w:r w:rsidRPr="00C03B00">
              <w:rPr>
                <w:highlight w:val="yellow"/>
              </w:rPr>
              <w:t>Throughput: 1685.30 bytes/s</w:t>
            </w:r>
          </w:p>
          <w:p w14:paraId="2AD8D3CB" w14:textId="77777777" w:rsidR="00C03B00" w:rsidRDefault="00C03B00" w:rsidP="00C03B00">
            <w:r>
              <w:lastRenderedPageBreak/>
              <w:t xml:space="preserve"> </w:t>
            </w:r>
          </w:p>
          <w:p w14:paraId="5B41DB80" w14:textId="77777777" w:rsidR="00C03B00" w:rsidRDefault="00C03B00" w:rsidP="00C03B00">
            <w:r>
              <w:t>========================= Thiết bị 4==========================</w:t>
            </w:r>
          </w:p>
          <w:p w14:paraId="088EA5A7" w14:textId="77777777" w:rsidR="00C03B00" w:rsidRDefault="00C03B00" w:rsidP="00C03B00">
            <w:r>
              <w:t xml:space="preserve"> </w:t>
            </w:r>
          </w:p>
          <w:p w14:paraId="6375BD93" w14:textId="77777777" w:rsidR="00C03B00" w:rsidRDefault="00C03B00" w:rsidP="00C03B00">
            <w:r>
              <w:t>--- Choose options ---</w:t>
            </w:r>
          </w:p>
          <w:p w14:paraId="36F69C4D" w14:textId="77777777" w:rsidR="00C03B00" w:rsidRDefault="00C03B00" w:rsidP="00C03B00">
            <w:r>
              <w:t>1. Unicast</w:t>
            </w:r>
          </w:p>
          <w:p w14:paraId="2DD6FF07" w14:textId="77777777" w:rsidR="00C03B00" w:rsidRDefault="00C03B00" w:rsidP="00C03B00">
            <w:r>
              <w:t>2. Multicast</w:t>
            </w:r>
          </w:p>
          <w:p w14:paraId="2C028D34" w14:textId="77777777" w:rsidR="00C03B00" w:rsidRDefault="00C03B00" w:rsidP="00C03B00">
            <w:r>
              <w:t>3. Anycast (simulate as Unicast)</w:t>
            </w:r>
          </w:p>
          <w:p w14:paraId="78EFDFAD" w14:textId="77777777" w:rsidR="00C03B00" w:rsidRDefault="00C03B00" w:rsidP="00C03B00">
            <w:r>
              <w:t>4. Exit</w:t>
            </w:r>
          </w:p>
          <w:p w14:paraId="2564DD3F" w14:textId="77777777" w:rsidR="00C03B00" w:rsidRPr="00C03B00" w:rsidRDefault="00C03B00" w:rsidP="00C03B00">
            <w:pPr>
              <w:rPr>
                <w:highlight w:val="yellow"/>
              </w:rPr>
            </w:pPr>
            <w:r w:rsidRPr="00C03B00">
              <w:rPr>
                <w:highlight w:val="yellow"/>
              </w:rPr>
              <w:t>Choose (1/2/3/4): 1</w:t>
            </w:r>
          </w:p>
          <w:p w14:paraId="298874DB" w14:textId="77777777" w:rsidR="00C03B00" w:rsidRDefault="00C03B00" w:rsidP="00C03B00">
            <w:r w:rsidRPr="00C03B00">
              <w:rPr>
                <w:highlight w:val="yellow"/>
              </w:rPr>
              <w:t>Enter IPv6 Unicast target: fd80:abcd:1234::13</w:t>
            </w:r>
          </w:p>
          <w:p w14:paraId="72F7CD86" w14:textId="77777777" w:rsidR="00C03B00" w:rsidRDefault="00C03B00" w:rsidP="00C03B00">
            <w:r>
              <w:t>Enter message (type 'exit' to return to menu): hello</w:t>
            </w:r>
          </w:p>
          <w:p w14:paraId="279470F6" w14:textId="77777777" w:rsidR="00C03B00" w:rsidRDefault="00C03B00" w:rsidP="00C03B00">
            <w:r>
              <w:t>Simulate sending the message hello 1000 times...</w:t>
            </w:r>
          </w:p>
          <w:p w14:paraId="04BE5AC6" w14:textId="77777777" w:rsidR="00C03B00" w:rsidRDefault="00C03B00" w:rsidP="00C03B00">
            <w:r>
              <w:t xml:space="preserve"> </w:t>
            </w:r>
          </w:p>
          <w:p w14:paraId="15AD0366" w14:textId="77777777" w:rsidR="00C03B00" w:rsidRDefault="00C03B00" w:rsidP="00C03B00">
            <w:r>
              <w:t>--- Performance Report ---</w:t>
            </w:r>
          </w:p>
          <w:p w14:paraId="29680CA4" w14:textId="77777777" w:rsidR="00C03B00" w:rsidRPr="00C03B00" w:rsidRDefault="00C03B00" w:rsidP="00C03B00">
            <w:pPr>
              <w:rPr>
                <w:highlight w:val="yellow"/>
              </w:rPr>
            </w:pPr>
            <w:r w:rsidRPr="00C03B00">
              <w:rPr>
                <w:highlight w:val="yellow"/>
              </w:rPr>
              <w:t>Packets Sent: 1000</w:t>
            </w:r>
          </w:p>
          <w:p w14:paraId="17B9A5FB" w14:textId="77777777" w:rsidR="00C03B00" w:rsidRPr="00C03B00" w:rsidRDefault="00C03B00" w:rsidP="00C03B00">
            <w:pPr>
              <w:rPr>
                <w:highlight w:val="yellow"/>
              </w:rPr>
            </w:pPr>
            <w:r w:rsidRPr="00C03B00">
              <w:rPr>
                <w:highlight w:val="yellow"/>
              </w:rPr>
              <w:t>Packets Received: 1000</w:t>
            </w:r>
          </w:p>
          <w:p w14:paraId="48213CB7" w14:textId="77777777" w:rsidR="00C03B00" w:rsidRPr="00C03B00" w:rsidRDefault="00C03B00" w:rsidP="00C03B00">
            <w:pPr>
              <w:rPr>
                <w:highlight w:val="yellow"/>
              </w:rPr>
            </w:pPr>
            <w:r w:rsidRPr="00C03B00">
              <w:rPr>
                <w:highlight w:val="yellow"/>
              </w:rPr>
              <w:t>Total Bytes Sent: 34624 bytes</w:t>
            </w:r>
          </w:p>
          <w:p w14:paraId="3E230A9A" w14:textId="77777777" w:rsidR="00C03B00" w:rsidRPr="00C03B00" w:rsidRDefault="00C03B00" w:rsidP="00C03B00">
            <w:pPr>
              <w:rPr>
                <w:highlight w:val="yellow"/>
              </w:rPr>
            </w:pPr>
            <w:r w:rsidRPr="00C03B00">
              <w:rPr>
                <w:highlight w:val="yellow"/>
              </w:rPr>
              <w:t>Duration: 20.968774 s</w:t>
            </w:r>
          </w:p>
          <w:p w14:paraId="04AF7E2B" w14:textId="615A92C8" w:rsidR="00C03B00" w:rsidRDefault="00C03B00" w:rsidP="00C03B00">
            <w:r w:rsidRPr="00C03B00">
              <w:rPr>
                <w:highlight w:val="yellow"/>
              </w:rPr>
              <w:t>Throughput: 1651.22 bytes/s</w:t>
            </w:r>
          </w:p>
        </w:tc>
      </w:tr>
    </w:tbl>
    <w:p w14:paraId="2D9D2176" w14:textId="77777777" w:rsidR="00C03B00" w:rsidRDefault="00C03B00" w:rsidP="00C03B00"/>
    <w:p w14:paraId="1CCC0BA7" w14:textId="77777777" w:rsidR="00C03B00" w:rsidRDefault="00C03B00" w:rsidP="00C03B00"/>
    <w:p w14:paraId="0A99255F" w14:textId="77777777" w:rsidR="00C03B00" w:rsidRDefault="00C03B00" w:rsidP="00C03B00"/>
    <w:p w14:paraId="5F628980" w14:textId="7D3BCD94" w:rsidR="00C03B00" w:rsidRPr="00E1390C" w:rsidRDefault="00C03B00" w:rsidP="00C03B00">
      <w:pPr>
        <w:pStyle w:val="Heading2"/>
        <w:rPr>
          <w:lang w:val="vi-VN"/>
        </w:rPr>
      </w:pPr>
      <w:r>
        <w:lastRenderedPageBreak/>
        <w:t>Multicast IPv</w:t>
      </w:r>
      <w:r>
        <w:t>6</w:t>
      </w:r>
    </w:p>
    <w:tbl>
      <w:tblPr>
        <w:tblStyle w:val="TableGrid"/>
        <w:tblW w:w="0" w:type="auto"/>
        <w:tblLook w:val="04A0" w:firstRow="1" w:lastRow="0" w:firstColumn="1" w:lastColumn="0" w:noHBand="0" w:noVBand="1"/>
      </w:tblPr>
      <w:tblGrid>
        <w:gridCol w:w="8778"/>
      </w:tblGrid>
      <w:tr w:rsidR="00C03B00" w14:paraId="536A0AE1" w14:textId="77777777" w:rsidTr="00C03B00">
        <w:tc>
          <w:tcPr>
            <w:tcW w:w="8778" w:type="dxa"/>
          </w:tcPr>
          <w:p w14:paraId="33BD6618" w14:textId="77777777" w:rsidR="00C03B00" w:rsidRPr="00C03B00" w:rsidRDefault="00C03B00" w:rsidP="00C03B00">
            <w:r w:rsidRPr="00C03B00">
              <w:t>--- Choose options ---</w:t>
            </w:r>
          </w:p>
          <w:p w14:paraId="04028189" w14:textId="77777777" w:rsidR="00C03B00" w:rsidRPr="00C03B00" w:rsidRDefault="00C03B00" w:rsidP="00C03B00">
            <w:r w:rsidRPr="00C03B00">
              <w:t>1. Unicast</w:t>
            </w:r>
          </w:p>
          <w:p w14:paraId="6F301DF0" w14:textId="77777777" w:rsidR="00C03B00" w:rsidRPr="00C03B00" w:rsidRDefault="00C03B00" w:rsidP="00C03B00">
            <w:r w:rsidRPr="00C03B00">
              <w:t>2. Multicast</w:t>
            </w:r>
          </w:p>
          <w:p w14:paraId="23F970BB" w14:textId="77777777" w:rsidR="00C03B00" w:rsidRPr="00C03B00" w:rsidRDefault="00C03B00" w:rsidP="00C03B00">
            <w:r w:rsidRPr="00C03B00">
              <w:t>3. Anycast (simulate as Unicast)</w:t>
            </w:r>
          </w:p>
          <w:p w14:paraId="3366892E" w14:textId="77777777" w:rsidR="00C03B00" w:rsidRPr="00C03B00" w:rsidRDefault="00C03B00" w:rsidP="00C03B00">
            <w:r w:rsidRPr="00C03B00">
              <w:t>4. Exit</w:t>
            </w:r>
          </w:p>
          <w:p w14:paraId="7FA97BFB" w14:textId="77777777" w:rsidR="00C03B00" w:rsidRPr="00C03B00" w:rsidRDefault="00C03B00" w:rsidP="00C03B00">
            <w:r w:rsidRPr="00C03B00">
              <w:rPr>
                <w:highlight w:val="yellow"/>
              </w:rPr>
              <w:t>Choose (1/2/3/4): 2</w:t>
            </w:r>
          </w:p>
          <w:p w14:paraId="240636F5" w14:textId="77777777" w:rsidR="00C03B00" w:rsidRPr="00C03B00" w:rsidRDefault="00C03B00" w:rsidP="00C03B00">
            <w:r w:rsidRPr="00C03B00">
              <w:t>Enter message (type 'exit' to return to menu): holle</w:t>
            </w:r>
          </w:p>
          <w:p w14:paraId="1D7728B4" w14:textId="77777777" w:rsidR="00C03B00" w:rsidRPr="00C03B00" w:rsidRDefault="00C03B00" w:rsidP="00C03B00">
            <w:r w:rsidRPr="00C03B00">
              <w:t>Simulate sending the message holle 1000 times...</w:t>
            </w:r>
          </w:p>
          <w:p w14:paraId="7F6130BE" w14:textId="77777777" w:rsidR="00C03B00" w:rsidRPr="00C03B00" w:rsidRDefault="00C03B00" w:rsidP="00C03B00">
            <w:r w:rsidRPr="00C03B00">
              <w:t> </w:t>
            </w:r>
          </w:p>
          <w:p w14:paraId="4E97E16F" w14:textId="77777777" w:rsidR="00C03B00" w:rsidRPr="00C03B00" w:rsidRDefault="00C03B00" w:rsidP="00C03B00">
            <w:r w:rsidRPr="00C03B00">
              <w:t>--- Performance Report ---</w:t>
            </w:r>
          </w:p>
          <w:p w14:paraId="33B03545" w14:textId="77777777" w:rsidR="00C03B00" w:rsidRPr="00C03B00" w:rsidRDefault="00C03B00" w:rsidP="00C03B00">
            <w:pPr>
              <w:rPr>
                <w:highlight w:val="yellow"/>
              </w:rPr>
            </w:pPr>
            <w:r w:rsidRPr="00C03B00">
              <w:rPr>
                <w:highlight w:val="yellow"/>
              </w:rPr>
              <w:t>Packets Sent: 1000</w:t>
            </w:r>
          </w:p>
          <w:p w14:paraId="09F858A9" w14:textId="77777777" w:rsidR="00C03B00" w:rsidRPr="00C03B00" w:rsidRDefault="00C03B00" w:rsidP="00C03B00">
            <w:pPr>
              <w:rPr>
                <w:highlight w:val="yellow"/>
              </w:rPr>
            </w:pPr>
            <w:r w:rsidRPr="00C03B00">
              <w:rPr>
                <w:highlight w:val="yellow"/>
              </w:rPr>
              <w:t>Packets Received: 3000</w:t>
            </w:r>
          </w:p>
          <w:p w14:paraId="176DEE8A" w14:textId="77777777" w:rsidR="00C03B00" w:rsidRPr="00C03B00" w:rsidRDefault="00C03B00" w:rsidP="00C03B00">
            <w:pPr>
              <w:rPr>
                <w:highlight w:val="yellow"/>
              </w:rPr>
            </w:pPr>
            <w:r w:rsidRPr="00C03B00">
              <w:rPr>
                <w:highlight w:val="yellow"/>
              </w:rPr>
              <w:t>Total Bytes Sent: 34628 bytes</w:t>
            </w:r>
          </w:p>
          <w:p w14:paraId="6F64DEE0" w14:textId="77777777" w:rsidR="00C03B00" w:rsidRPr="00C03B00" w:rsidRDefault="00C03B00" w:rsidP="00C03B00">
            <w:pPr>
              <w:rPr>
                <w:highlight w:val="yellow"/>
              </w:rPr>
            </w:pPr>
            <w:r w:rsidRPr="00C03B00">
              <w:rPr>
                <w:highlight w:val="yellow"/>
              </w:rPr>
              <w:t>Duration: 21.566135 s</w:t>
            </w:r>
          </w:p>
          <w:p w14:paraId="0BC720CD" w14:textId="77777777" w:rsidR="00C03B00" w:rsidRPr="00C03B00" w:rsidRDefault="00C03B00" w:rsidP="00C03B00">
            <w:r w:rsidRPr="00C03B00">
              <w:rPr>
                <w:highlight w:val="yellow"/>
              </w:rPr>
              <w:t>Throughput: 1605.67 bytes/s</w:t>
            </w:r>
          </w:p>
          <w:p w14:paraId="368625EF" w14:textId="77777777" w:rsidR="00C03B00" w:rsidRDefault="00C03B00" w:rsidP="00C03B00"/>
        </w:tc>
      </w:tr>
    </w:tbl>
    <w:p w14:paraId="6A07B5AB" w14:textId="01D5B314" w:rsidR="00C03B00" w:rsidRDefault="00635F27" w:rsidP="00C03B00">
      <w:pPr>
        <w:pStyle w:val="Heading2"/>
      </w:pPr>
      <w:r>
        <w:rPr>
          <w:highlight w:val="yellow"/>
        </w:rPr>
        <w:t xml:space="preserve"> </w:t>
      </w:r>
      <w:r w:rsidR="00C03B00" w:rsidRPr="00C03B00">
        <w:rPr>
          <w:highlight w:val="yellow"/>
        </w:rPr>
        <w:t>Anycast IPv6:</w:t>
      </w:r>
    </w:p>
    <w:tbl>
      <w:tblPr>
        <w:tblStyle w:val="TableGrid"/>
        <w:tblW w:w="0" w:type="auto"/>
        <w:tblLook w:val="04A0" w:firstRow="1" w:lastRow="0" w:firstColumn="1" w:lastColumn="0" w:noHBand="0" w:noVBand="1"/>
      </w:tblPr>
      <w:tblGrid>
        <w:gridCol w:w="8778"/>
      </w:tblGrid>
      <w:tr w:rsidR="00C03B00" w14:paraId="0ABFCCAF" w14:textId="77777777" w:rsidTr="00C03B00">
        <w:tc>
          <w:tcPr>
            <w:tcW w:w="8778" w:type="dxa"/>
          </w:tcPr>
          <w:p w14:paraId="6003184D" w14:textId="77777777" w:rsidR="00C03B00" w:rsidRDefault="00C03B00" w:rsidP="00C03B00">
            <w:r>
              <w:t>--- Choose options ---</w:t>
            </w:r>
          </w:p>
          <w:p w14:paraId="71C83429" w14:textId="77777777" w:rsidR="00C03B00" w:rsidRDefault="00C03B00" w:rsidP="00C03B00">
            <w:r>
              <w:t>1. Unicast</w:t>
            </w:r>
          </w:p>
          <w:p w14:paraId="28860235" w14:textId="77777777" w:rsidR="00C03B00" w:rsidRDefault="00C03B00" w:rsidP="00C03B00">
            <w:r>
              <w:t>2. Multicast</w:t>
            </w:r>
          </w:p>
          <w:p w14:paraId="380F61BA" w14:textId="77777777" w:rsidR="00C03B00" w:rsidRDefault="00C03B00" w:rsidP="00C03B00">
            <w:r>
              <w:t>3. Anycast (simulate as Unicast)</w:t>
            </w:r>
          </w:p>
          <w:p w14:paraId="4124F86F" w14:textId="77777777" w:rsidR="00C03B00" w:rsidRDefault="00C03B00" w:rsidP="00C03B00">
            <w:r>
              <w:t>4. Exit</w:t>
            </w:r>
          </w:p>
          <w:p w14:paraId="425B8853" w14:textId="77777777" w:rsidR="00C03B00" w:rsidRDefault="00C03B00" w:rsidP="00C03B00">
            <w:r w:rsidRPr="00C03B00">
              <w:rPr>
                <w:highlight w:val="yellow"/>
              </w:rPr>
              <w:t>Choose (1/2/3/4): 3</w:t>
            </w:r>
          </w:p>
          <w:p w14:paraId="4C89B55D" w14:textId="77777777" w:rsidR="00C03B00" w:rsidRDefault="00C03B00" w:rsidP="00C03B00">
            <w:r w:rsidRPr="00C03B00">
              <w:rPr>
                <w:highlight w:val="yellow"/>
              </w:rPr>
              <w:lastRenderedPageBreak/>
              <w:t>Enter IPv6 Anycast target (simulate as Unicast): fd80:abcd:4567::20</w:t>
            </w:r>
          </w:p>
          <w:p w14:paraId="59FF8920" w14:textId="77777777" w:rsidR="00C03B00" w:rsidRDefault="00C03B00" w:rsidP="00C03B00">
            <w:r>
              <w:t>Enter message (type 'exit' to return to menu): hello</w:t>
            </w:r>
          </w:p>
          <w:p w14:paraId="3B3C7062" w14:textId="77777777" w:rsidR="00C03B00" w:rsidRDefault="00C03B00" w:rsidP="00C03B00">
            <w:r>
              <w:t>Simulate sending the message hello 1000 times...</w:t>
            </w:r>
          </w:p>
          <w:p w14:paraId="18B03EB0" w14:textId="77777777" w:rsidR="00C03B00" w:rsidRDefault="00C03B00" w:rsidP="00C03B00">
            <w:r>
              <w:t xml:space="preserve"> </w:t>
            </w:r>
          </w:p>
          <w:p w14:paraId="3C61ACAC" w14:textId="77777777" w:rsidR="00C03B00" w:rsidRDefault="00C03B00" w:rsidP="00C03B00">
            <w:r>
              <w:t>--- Performance Report ---</w:t>
            </w:r>
          </w:p>
          <w:p w14:paraId="0A2A07F2" w14:textId="77777777" w:rsidR="00C03B00" w:rsidRPr="00C03B00" w:rsidRDefault="00C03B00" w:rsidP="00C03B00">
            <w:pPr>
              <w:rPr>
                <w:highlight w:val="yellow"/>
              </w:rPr>
            </w:pPr>
            <w:r w:rsidRPr="00C03B00">
              <w:rPr>
                <w:highlight w:val="yellow"/>
              </w:rPr>
              <w:t>Packets Sent: 1000</w:t>
            </w:r>
          </w:p>
          <w:p w14:paraId="097F9101" w14:textId="77777777" w:rsidR="00C03B00" w:rsidRPr="00C03B00" w:rsidRDefault="00C03B00" w:rsidP="00C03B00">
            <w:pPr>
              <w:rPr>
                <w:highlight w:val="yellow"/>
              </w:rPr>
            </w:pPr>
            <w:r w:rsidRPr="00C03B00">
              <w:rPr>
                <w:highlight w:val="yellow"/>
              </w:rPr>
              <w:t>Packets Received: 1000</w:t>
            </w:r>
          </w:p>
          <w:p w14:paraId="7DEA8EC7" w14:textId="77777777" w:rsidR="00C03B00" w:rsidRPr="00C03B00" w:rsidRDefault="00C03B00" w:rsidP="00C03B00">
            <w:pPr>
              <w:rPr>
                <w:highlight w:val="yellow"/>
              </w:rPr>
            </w:pPr>
            <w:r w:rsidRPr="00C03B00">
              <w:rPr>
                <w:highlight w:val="yellow"/>
              </w:rPr>
              <w:t>Total Bytes Sent: 34604 bytes</w:t>
            </w:r>
          </w:p>
          <w:p w14:paraId="2A746A12" w14:textId="77777777" w:rsidR="00C03B00" w:rsidRPr="00C03B00" w:rsidRDefault="00C03B00" w:rsidP="00C03B00">
            <w:pPr>
              <w:rPr>
                <w:highlight w:val="yellow"/>
              </w:rPr>
            </w:pPr>
            <w:r w:rsidRPr="00C03B00">
              <w:rPr>
                <w:highlight w:val="yellow"/>
              </w:rPr>
              <w:t>Duration: 21.564892 s</w:t>
            </w:r>
          </w:p>
          <w:p w14:paraId="4F15FF18" w14:textId="77777777" w:rsidR="00C03B00" w:rsidRDefault="00C03B00" w:rsidP="00C03B00">
            <w:r w:rsidRPr="00C03B00">
              <w:rPr>
                <w:highlight w:val="yellow"/>
              </w:rPr>
              <w:t>Throughput: 1604.65 bytes/s</w:t>
            </w:r>
          </w:p>
          <w:p w14:paraId="7210D4C7" w14:textId="19E80B4C" w:rsidR="00C03B00" w:rsidRDefault="00C03B00" w:rsidP="00C03B00">
            <w:r>
              <w:t>Enter message (type 'exit' to return to menu):</w:t>
            </w:r>
          </w:p>
        </w:tc>
      </w:tr>
    </w:tbl>
    <w:p w14:paraId="67B552F1" w14:textId="77777777" w:rsidR="00C03B00" w:rsidRDefault="00C03B00" w:rsidP="00C03B00"/>
    <w:p w14:paraId="7B926776" w14:textId="47360688" w:rsidR="00C03B00" w:rsidRDefault="00C03B00" w:rsidP="00C03B00">
      <w:r w:rsidRPr="00C03B00">
        <w:t>Kết quả nhận gói tin từ các thiết bị còn lại, chỉ thiết bị 2 nhận được gói tin:</w:t>
      </w:r>
    </w:p>
    <w:tbl>
      <w:tblPr>
        <w:tblStyle w:val="TableGrid"/>
        <w:tblW w:w="0" w:type="auto"/>
        <w:tblLook w:val="04A0" w:firstRow="1" w:lastRow="0" w:firstColumn="1" w:lastColumn="0" w:noHBand="0" w:noVBand="1"/>
      </w:tblPr>
      <w:tblGrid>
        <w:gridCol w:w="8778"/>
      </w:tblGrid>
      <w:tr w:rsidR="00C03B00" w14:paraId="28EDB259" w14:textId="77777777" w:rsidTr="00C03B00">
        <w:tc>
          <w:tcPr>
            <w:tcW w:w="8778" w:type="dxa"/>
          </w:tcPr>
          <w:p w14:paraId="1CB06737" w14:textId="0828CD27" w:rsidR="00C03B00" w:rsidRDefault="00C03B00" w:rsidP="00C03B00">
            <w:r>
              <w:t>root@raspberrypi4-64:~/</w:t>
            </w:r>
            <w:r w:rsidR="00635F27">
              <w:t>NhatNam</w:t>
            </w:r>
            <w:r>
              <w:t># ipv6_receiver.py</w:t>
            </w:r>
          </w:p>
          <w:p w14:paraId="36747C87" w14:textId="77777777" w:rsidR="00C03B00" w:rsidRDefault="00C03B00" w:rsidP="00C03B00">
            <w:r>
              <w:t>Received packet hello Packet 987|1741847363.5914435 from ('fd80:abcd:4567::10', 49826, 0, 0), Latency: 0.229898 s</w:t>
            </w:r>
          </w:p>
          <w:p w14:paraId="2DDA0ED3" w14:textId="77777777" w:rsidR="00C03B00" w:rsidRDefault="00C03B00" w:rsidP="00C03B00">
            <w:r>
              <w:t>Received packet hello Packet 988|1741847363.6129866 from ('fd80:abcd:4567::10', 49826, 0, 0), Latency: 0.229914 s</w:t>
            </w:r>
          </w:p>
          <w:p w14:paraId="21778EF1" w14:textId="77777777" w:rsidR="00C03B00" w:rsidRDefault="00C03B00" w:rsidP="00C03B00">
            <w:r>
              <w:t>Received packet hello Packet 989|1741847363.6346002 from ('fd80:abcd:4567::10', 49826, 0, 0), Latency: 0.229860 s</w:t>
            </w:r>
          </w:p>
          <w:p w14:paraId="755715D6" w14:textId="02B388AC" w:rsidR="00C03B00" w:rsidRDefault="00C03B00" w:rsidP="00C03B00">
            <w:r>
              <w:t>Received packet hello Packet 990|1741847363.6560562 from ('fd80:abcd:4567::10', 49826, 0, 0), Latency: 0.229953 s</w:t>
            </w:r>
          </w:p>
        </w:tc>
      </w:tr>
    </w:tbl>
    <w:p w14:paraId="3F1E5BDB" w14:textId="77777777" w:rsidR="00C03B00" w:rsidRDefault="00C03B00" w:rsidP="00C03B00"/>
    <w:p w14:paraId="55AE0584" w14:textId="77777777" w:rsidR="00C03B00" w:rsidRPr="00C03B00" w:rsidRDefault="00C03B00" w:rsidP="00C03B00"/>
    <w:p w14:paraId="460F68B5" w14:textId="77777777" w:rsidR="00C03B00" w:rsidRPr="00C03B00" w:rsidRDefault="00C03B00" w:rsidP="00C03B00"/>
    <w:bookmarkEnd w:id="9"/>
    <w:p w14:paraId="06107DBB" w14:textId="0E574771" w:rsidR="00DB371D" w:rsidRDefault="00E1390C" w:rsidP="00DB371D">
      <w:pPr>
        <w:pStyle w:val="Heading1"/>
      </w:pPr>
      <w:r>
        <w:lastRenderedPageBreak/>
        <w:t>Đánh giá hiệu năng và an toàn</w:t>
      </w:r>
    </w:p>
    <w:p w14:paraId="0266A135" w14:textId="1A53347C" w:rsidR="00AB3AFE" w:rsidRDefault="00AB3AFE" w:rsidP="00AB3AFE">
      <w:pPr>
        <w:pStyle w:val="Heading2"/>
      </w:pPr>
      <w:r>
        <w:t>Đối với IPv4:</w:t>
      </w:r>
    </w:p>
    <w:p w14:paraId="32F75AE6" w14:textId="7369D22A" w:rsidR="00AB3AFE" w:rsidRDefault="00AB3AFE" w:rsidP="00AB3AFE">
      <w:pPr>
        <w:pStyle w:val="Heading3"/>
      </w:pPr>
      <w:r>
        <w:t>Hiệu năng (Performance)</w:t>
      </w:r>
    </w:p>
    <w:p w14:paraId="5666FE4C" w14:textId="74934205" w:rsidR="00AB3AFE" w:rsidRPr="00AB3AFE" w:rsidRDefault="00AB3AFE" w:rsidP="00AB3AFE">
      <w:pPr>
        <w:pStyle w:val="Heading4"/>
        <w:rPr>
          <w:sz w:val="26"/>
          <w:szCs w:val="26"/>
        </w:rPr>
      </w:pPr>
      <w:r w:rsidRPr="00AB3AFE">
        <w:rPr>
          <w:sz w:val="26"/>
          <w:szCs w:val="26"/>
        </w:rPr>
        <w:t>Unicast IPv4</w:t>
      </w:r>
    </w:p>
    <w:p w14:paraId="48369428" w14:textId="77777777" w:rsidR="00AB3AFE" w:rsidRPr="00AB3AFE" w:rsidRDefault="00AB3AFE" w:rsidP="00AB3AFE">
      <w:pPr>
        <w:pStyle w:val="ListParagraph"/>
        <w:numPr>
          <w:ilvl w:val="0"/>
          <w:numId w:val="42"/>
        </w:numPr>
        <w:rPr>
          <w:sz w:val="26"/>
          <w:szCs w:val="26"/>
        </w:rPr>
      </w:pPr>
      <w:r w:rsidRPr="00AB3AFE">
        <w:rPr>
          <w:sz w:val="26"/>
          <w:szCs w:val="26"/>
        </w:rPr>
        <w:t>Thông lượng (Throughput): ~1653–1690 bytes/s.</w:t>
      </w:r>
    </w:p>
    <w:p w14:paraId="70DEA79B" w14:textId="77777777" w:rsidR="00AB3AFE" w:rsidRPr="00AB3AFE" w:rsidRDefault="00AB3AFE" w:rsidP="00AB3AFE">
      <w:pPr>
        <w:pStyle w:val="ListParagraph"/>
        <w:numPr>
          <w:ilvl w:val="0"/>
          <w:numId w:val="42"/>
        </w:numPr>
        <w:rPr>
          <w:sz w:val="26"/>
          <w:szCs w:val="26"/>
        </w:rPr>
      </w:pPr>
      <w:r w:rsidRPr="00AB3AFE">
        <w:rPr>
          <w:sz w:val="26"/>
          <w:szCs w:val="26"/>
        </w:rPr>
        <w:t>Thời gian gửi 1000 gói tin: ~20.5–20.9s.</w:t>
      </w:r>
    </w:p>
    <w:p w14:paraId="28D0E6C9" w14:textId="77777777" w:rsidR="00AB3AFE" w:rsidRPr="00AB3AFE" w:rsidRDefault="00AB3AFE" w:rsidP="00AB3AFE">
      <w:pPr>
        <w:pStyle w:val="ListParagraph"/>
        <w:numPr>
          <w:ilvl w:val="0"/>
          <w:numId w:val="42"/>
        </w:numPr>
        <w:rPr>
          <w:sz w:val="26"/>
          <w:szCs w:val="26"/>
        </w:rPr>
      </w:pPr>
      <w:r w:rsidRPr="00AB3AFE">
        <w:rPr>
          <w:sz w:val="26"/>
          <w:szCs w:val="26"/>
        </w:rPr>
        <w:t>Tính nhất quán: 100% gói tin được nhận.</w:t>
      </w:r>
    </w:p>
    <w:p w14:paraId="7132820F" w14:textId="77777777" w:rsidR="00AB3AFE" w:rsidRPr="00AB3AFE" w:rsidRDefault="00AB3AFE" w:rsidP="00AB3AFE">
      <w:pPr>
        <w:pStyle w:val="ListParagraph"/>
        <w:numPr>
          <w:ilvl w:val="0"/>
          <w:numId w:val="42"/>
        </w:numPr>
        <w:rPr>
          <w:sz w:val="26"/>
          <w:szCs w:val="26"/>
        </w:rPr>
      </w:pPr>
      <w:r w:rsidRPr="00AB3AFE">
        <w:rPr>
          <w:sz w:val="26"/>
          <w:szCs w:val="26"/>
        </w:rPr>
        <w:t>Phân tích:</w:t>
      </w:r>
    </w:p>
    <w:p w14:paraId="39B47FDF" w14:textId="77777777" w:rsidR="00AB3AFE" w:rsidRPr="00AB3AFE" w:rsidRDefault="00AB3AFE" w:rsidP="00AB3AFE">
      <w:pPr>
        <w:pStyle w:val="ListParagraph"/>
        <w:numPr>
          <w:ilvl w:val="0"/>
          <w:numId w:val="43"/>
        </w:numPr>
        <w:rPr>
          <w:sz w:val="26"/>
          <w:szCs w:val="26"/>
        </w:rPr>
      </w:pPr>
      <w:r w:rsidRPr="00AB3AFE">
        <w:rPr>
          <w:sz w:val="26"/>
          <w:szCs w:val="26"/>
        </w:rPr>
        <w:t>Unicast truyền trực tiếp đến một thiết bị cụ thể.</w:t>
      </w:r>
    </w:p>
    <w:p w14:paraId="5C9A62C1" w14:textId="77777777" w:rsidR="00AB3AFE" w:rsidRPr="00AB3AFE" w:rsidRDefault="00AB3AFE" w:rsidP="00AB3AFE">
      <w:pPr>
        <w:pStyle w:val="ListParagraph"/>
        <w:numPr>
          <w:ilvl w:val="0"/>
          <w:numId w:val="43"/>
        </w:numPr>
        <w:rPr>
          <w:sz w:val="26"/>
          <w:szCs w:val="26"/>
        </w:rPr>
      </w:pPr>
      <w:r w:rsidRPr="00AB3AFE">
        <w:rPr>
          <w:sz w:val="26"/>
          <w:szCs w:val="26"/>
        </w:rPr>
        <w:t>Không có sự lãng phí băng thông, do gói tin chỉ đi đến đúng đích.</w:t>
      </w:r>
    </w:p>
    <w:p w14:paraId="29CB70AA" w14:textId="77777777" w:rsidR="00AB3AFE" w:rsidRDefault="00AB3AFE" w:rsidP="00AB3AFE">
      <w:pPr>
        <w:pStyle w:val="ListParagraph"/>
        <w:numPr>
          <w:ilvl w:val="0"/>
          <w:numId w:val="43"/>
        </w:numPr>
        <w:rPr>
          <w:sz w:val="26"/>
          <w:szCs w:val="26"/>
        </w:rPr>
      </w:pPr>
      <w:r w:rsidRPr="00AB3AFE">
        <w:rPr>
          <w:sz w:val="26"/>
          <w:szCs w:val="26"/>
        </w:rPr>
        <w:t>Thích hợp cho các giao tiếp yêu cầu tính bảo mật cao, ít bị tấn công bởi người ngoài mạng.</w:t>
      </w:r>
    </w:p>
    <w:p w14:paraId="6270B851" w14:textId="77777777" w:rsidR="00AB3AFE" w:rsidRPr="00AB3AFE" w:rsidRDefault="00AB3AFE" w:rsidP="00AB3AFE">
      <w:pPr>
        <w:ind w:left="720"/>
        <w:rPr>
          <w:szCs w:val="26"/>
        </w:rPr>
      </w:pPr>
    </w:p>
    <w:p w14:paraId="7CADE878" w14:textId="6749F183" w:rsidR="00AB3AFE" w:rsidRPr="00AB3AFE" w:rsidRDefault="00AB3AFE" w:rsidP="00AB3AFE">
      <w:pPr>
        <w:pStyle w:val="Heading4"/>
        <w:rPr>
          <w:sz w:val="26"/>
          <w:szCs w:val="26"/>
        </w:rPr>
      </w:pPr>
      <w:r w:rsidRPr="00AB3AFE">
        <w:rPr>
          <w:sz w:val="26"/>
          <w:szCs w:val="26"/>
        </w:rPr>
        <w:t>Broadcast IPv4</w:t>
      </w:r>
    </w:p>
    <w:p w14:paraId="36BC4512" w14:textId="77777777" w:rsidR="00AB3AFE" w:rsidRPr="00AB3AFE" w:rsidRDefault="00AB3AFE" w:rsidP="00AB3AFE">
      <w:pPr>
        <w:pStyle w:val="ListParagraph"/>
        <w:numPr>
          <w:ilvl w:val="0"/>
          <w:numId w:val="44"/>
        </w:numPr>
        <w:rPr>
          <w:sz w:val="26"/>
          <w:szCs w:val="26"/>
        </w:rPr>
      </w:pPr>
      <w:r w:rsidRPr="00AB3AFE">
        <w:rPr>
          <w:sz w:val="26"/>
          <w:szCs w:val="26"/>
        </w:rPr>
        <w:t>Thông lượng: 1643 bytes/s (giảm nhẹ so với Unicast).</w:t>
      </w:r>
    </w:p>
    <w:p w14:paraId="6FB29895" w14:textId="77777777" w:rsidR="00AB3AFE" w:rsidRPr="00AB3AFE" w:rsidRDefault="00AB3AFE" w:rsidP="00AB3AFE">
      <w:pPr>
        <w:pStyle w:val="ListParagraph"/>
        <w:numPr>
          <w:ilvl w:val="0"/>
          <w:numId w:val="44"/>
        </w:numPr>
        <w:rPr>
          <w:sz w:val="26"/>
          <w:szCs w:val="26"/>
        </w:rPr>
      </w:pPr>
      <w:r w:rsidRPr="00AB3AFE">
        <w:rPr>
          <w:sz w:val="26"/>
          <w:szCs w:val="26"/>
        </w:rPr>
        <w:t>Số gói tin gửi: 1000, nhưng tổng số nhận được là 3000.</w:t>
      </w:r>
    </w:p>
    <w:p w14:paraId="31946C30" w14:textId="77777777" w:rsidR="00AB3AFE" w:rsidRPr="00AB3AFE" w:rsidRDefault="00AB3AFE" w:rsidP="00AB3AFE">
      <w:pPr>
        <w:pStyle w:val="ListParagraph"/>
        <w:numPr>
          <w:ilvl w:val="0"/>
          <w:numId w:val="44"/>
        </w:numPr>
        <w:rPr>
          <w:sz w:val="26"/>
          <w:szCs w:val="26"/>
        </w:rPr>
      </w:pPr>
      <w:r w:rsidRPr="00AB3AFE">
        <w:rPr>
          <w:sz w:val="26"/>
          <w:szCs w:val="26"/>
        </w:rPr>
        <w:t>Phân tích:</w:t>
      </w:r>
    </w:p>
    <w:p w14:paraId="2607422F" w14:textId="77777777" w:rsidR="00AB3AFE" w:rsidRPr="00AB3AFE" w:rsidRDefault="00AB3AFE" w:rsidP="00AB3AFE">
      <w:pPr>
        <w:pStyle w:val="ListParagraph"/>
        <w:numPr>
          <w:ilvl w:val="0"/>
          <w:numId w:val="45"/>
        </w:numPr>
        <w:rPr>
          <w:sz w:val="26"/>
          <w:szCs w:val="26"/>
        </w:rPr>
      </w:pPr>
      <w:r w:rsidRPr="00AB3AFE">
        <w:rPr>
          <w:sz w:val="26"/>
          <w:szCs w:val="26"/>
        </w:rPr>
        <w:t>Broadcast gửi đến tất cả các thiết bị trong mạng, tạo ra hiệu ứng khuếch đại.</w:t>
      </w:r>
    </w:p>
    <w:p w14:paraId="7F82C941" w14:textId="77777777" w:rsidR="00AB3AFE" w:rsidRPr="00AB3AFE" w:rsidRDefault="00AB3AFE" w:rsidP="00AB3AFE">
      <w:pPr>
        <w:pStyle w:val="ListParagraph"/>
        <w:numPr>
          <w:ilvl w:val="0"/>
          <w:numId w:val="45"/>
        </w:numPr>
        <w:rPr>
          <w:sz w:val="26"/>
          <w:szCs w:val="26"/>
        </w:rPr>
      </w:pPr>
      <w:r w:rsidRPr="00AB3AFE">
        <w:rPr>
          <w:sz w:val="26"/>
          <w:szCs w:val="26"/>
        </w:rPr>
        <w:t>Hiệu suất giảm nhẹ do tất cả thiết bị đều phải xử lý gói tin, dẫn đến tải mạng tăng.</w:t>
      </w:r>
    </w:p>
    <w:p w14:paraId="576FCE0E" w14:textId="77777777" w:rsidR="00AB3AFE" w:rsidRPr="00AB3AFE" w:rsidRDefault="00AB3AFE" w:rsidP="00AB3AFE">
      <w:pPr>
        <w:pStyle w:val="ListParagraph"/>
        <w:numPr>
          <w:ilvl w:val="0"/>
          <w:numId w:val="45"/>
        </w:numPr>
        <w:rPr>
          <w:sz w:val="26"/>
          <w:szCs w:val="26"/>
        </w:rPr>
      </w:pPr>
      <w:r w:rsidRPr="00AB3AFE">
        <w:rPr>
          <w:sz w:val="26"/>
          <w:szCs w:val="26"/>
        </w:rPr>
        <w:t>Không thích hợp cho các ứng dụng yêu cầu băng thông ổn định, vì dễ gây tắc nghẽn.</w:t>
      </w:r>
    </w:p>
    <w:p w14:paraId="7740CA45" w14:textId="77777777" w:rsidR="00AB3AFE" w:rsidRDefault="00AB3AFE" w:rsidP="00AB3AFE">
      <w:pPr>
        <w:pStyle w:val="ListParagraph"/>
        <w:numPr>
          <w:ilvl w:val="0"/>
          <w:numId w:val="45"/>
        </w:numPr>
        <w:rPr>
          <w:sz w:val="26"/>
          <w:szCs w:val="26"/>
        </w:rPr>
      </w:pPr>
      <w:r w:rsidRPr="00AB3AFE">
        <w:rPr>
          <w:sz w:val="26"/>
          <w:szCs w:val="26"/>
        </w:rPr>
        <w:t>Dễ bị tấn công Broadcast Storm nếu không có cơ chế kiểm soát.</w:t>
      </w:r>
    </w:p>
    <w:p w14:paraId="3AF451EA" w14:textId="77777777" w:rsidR="00AB3AFE" w:rsidRPr="00AB3AFE" w:rsidRDefault="00AB3AFE" w:rsidP="00AB3AFE">
      <w:pPr>
        <w:rPr>
          <w:szCs w:val="26"/>
        </w:rPr>
      </w:pPr>
    </w:p>
    <w:p w14:paraId="0B9CBB72" w14:textId="7A2EDA73" w:rsidR="00AB3AFE" w:rsidRPr="00AB3AFE" w:rsidRDefault="00AB3AFE" w:rsidP="00AB3AFE">
      <w:pPr>
        <w:pStyle w:val="Heading4"/>
        <w:rPr>
          <w:sz w:val="26"/>
          <w:szCs w:val="26"/>
        </w:rPr>
      </w:pPr>
      <w:r w:rsidRPr="00AB3AFE">
        <w:rPr>
          <w:sz w:val="26"/>
          <w:szCs w:val="26"/>
        </w:rPr>
        <w:t>Multicast IPv4 (IGMP)</w:t>
      </w:r>
    </w:p>
    <w:p w14:paraId="16CFB9FE" w14:textId="77777777" w:rsidR="00AB3AFE" w:rsidRPr="00AB3AFE" w:rsidRDefault="00AB3AFE" w:rsidP="00AB3AFE">
      <w:pPr>
        <w:pStyle w:val="ListParagraph"/>
        <w:numPr>
          <w:ilvl w:val="0"/>
          <w:numId w:val="46"/>
        </w:numPr>
        <w:rPr>
          <w:sz w:val="26"/>
          <w:szCs w:val="26"/>
        </w:rPr>
      </w:pPr>
      <w:r w:rsidRPr="00AB3AFE">
        <w:rPr>
          <w:sz w:val="26"/>
          <w:szCs w:val="26"/>
        </w:rPr>
        <w:t>Thông lượng: 1836 bytes/s (cao hơn so với Broadcast).</w:t>
      </w:r>
    </w:p>
    <w:p w14:paraId="3A1EF3E1" w14:textId="77777777" w:rsidR="00AB3AFE" w:rsidRPr="00AB3AFE" w:rsidRDefault="00AB3AFE" w:rsidP="00AB3AFE">
      <w:pPr>
        <w:pStyle w:val="ListParagraph"/>
        <w:numPr>
          <w:ilvl w:val="0"/>
          <w:numId w:val="46"/>
        </w:numPr>
        <w:rPr>
          <w:sz w:val="26"/>
          <w:szCs w:val="26"/>
        </w:rPr>
      </w:pPr>
      <w:r w:rsidRPr="00AB3AFE">
        <w:rPr>
          <w:sz w:val="26"/>
          <w:szCs w:val="26"/>
        </w:rPr>
        <w:t>Số gói tin gửi: 1000, nhưng tổng số nhận được là 3000.</w:t>
      </w:r>
    </w:p>
    <w:p w14:paraId="507ED7D4" w14:textId="77777777" w:rsidR="00AB3AFE" w:rsidRPr="00AB3AFE" w:rsidRDefault="00AB3AFE" w:rsidP="00AB3AFE">
      <w:pPr>
        <w:pStyle w:val="ListParagraph"/>
        <w:numPr>
          <w:ilvl w:val="0"/>
          <w:numId w:val="46"/>
        </w:numPr>
        <w:rPr>
          <w:sz w:val="26"/>
          <w:szCs w:val="26"/>
        </w:rPr>
      </w:pPr>
      <w:r w:rsidRPr="00AB3AFE">
        <w:rPr>
          <w:sz w:val="26"/>
          <w:szCs w:val="26"/>
        </w:rPr>
        <w:t>Phân tích:</w:t>
      </w:r>
    </w:p>
    <w:p w14:paraId="2D2AB8BB" w14:textId="77777777" w:rsidR="00AB3AFE" w:rsidRPr="00AB3AFE" w:rsidRDefault="00AB3AFE" w:rsidP="00AB3AFE">
      <w:pPr>
        <w:pStyle w:val="ListParagraph"/>
        <w:numPr>
          <w:ilvl w:val="0"/>
          <w:numId w:val="47"/>
        </w:numPr>
        <w:rPr>
          <w:sz w:val="26"/>
          <w:szCs w:val="26"/>
        </w:rPr>
      </w:pPr>
      <w:r w:rsidRPr="00AB3AFE">
        <w:rPr>
          <w:sz w:val="26"/>
          <w:szCs w:val="26"/>
        </w:rPr>
        <w:t>Multicast sử dụng IGMP để quản lý nhóm, giúp gửi thông điệp đến các thiết bị quan tâm mà không làm ngập mạng.</w:t>
      </w:r>
    </w:p>
    <w:p w14:paraId="5AFDBA2B" w14:textId="77777777" w:rsidR="00AB3AFE" w:rsidRPr="00AB3AFE" w:rsidRDefault="00AB3AFE" w:rsidP="00AB3AFE">
      <w:pPr>
        <w:pStyle w:val="ListParagraph"/>
        <w:numPr>
          <w:ilvl w:val="0"/>
          <w:numId w:val="47"/>
        </w:numPr>
        <w:rPr>
          <w:sz w:val="26"/>
          <w:szCs w:val="26"/>
        </w:rPr>
      </w:pPr>
      <w:r w:rsidRPr="00AB3AFE">
        <w:rPr>
          <w:sz w:val="26"/>
          <w:szCs w:val="26"/>
        </w:rPr>
        <w:t>Hiệu suất tốt hơn Broadcast, vì chỉ các thiết bị trong nhóm mới nhận dữ liệu.</w:t>
      </w:r>
    </w:p>
    <w:p w14:paraId="12E83960" w14:textId="52DBF476" w:rsidR="00AB3AFE" w:rsidRDefault="00AB3AFE" w:rsidP="00AB3AFE">
      <w:pPr>
        <w:pStyle w:val="ListParagraph"/>
        <w:numPr>
          <w:ilvl w:val="0"/>
          <w:numId w:val="47"/>
        </w:numPr>
        <w:rPr>
          <w:sz w:val="26"/>
          <w:szCs w:val="26"/>
        </w:rPr>
      </w:pPr>
      <w:r w:rsidRPr="00AB3AFE">
        <w:rPr>
          <w:sz w:val="26"/>
          <w:szCs w:val="26"/>
        </w:rPr>
        <w:t>Dễ bị tấn công bởi IGMP Snooping Attack nếu không có cấu hình bảo mật thích hợp.</w:t>
      </w:r>
    </w:p>
    <w:p w14:paraId="52240932" w14:textId="77777777" w:rsidR="00AB3AFE" w:rsidRDefault="00AB3AFE" w:rsidP="00AB3AFE">
      <w:pPr>
        <w:rPr>
          <w:szCs w:val="26"/>
        </w:rPr>
      </w:pPr>
    </w:p>
    <w:p w14:paraId="39B60FA8" w14:textId="4B592BFF" w:rsidR="000C09B8" w:rsidRPr="000C09B8" w:rsidRDefault="00AB3AFE" w:rsidP="000C09B8">
      <w:pPr>
        <w:pStyle w:val="Heading3"/>
        <w:spacing w:line="480" w:lineRule="auto"/>
      </w:pPr>
      <w:r w:rsidRPr="00AB3AFE">
        <w:lastRenderedPageBreak/>
        <w:t>An toàn (Security)</w:t>
      </w:r>
    </w:p>
    <w:tbl>
      <w:tblPr>
        <w:tblStyle w:val="TableGrid"/>
        <w:tblW w:w="9355" w:type="dxa"/>
        <w:jc w:val="center"/>
        <w:tblLook w:val="04A0" w:firstRow="1" w:lastRow="0" w:firstColumn="1" w:lastColumn="0" w:noHBand="0" w:noVBand="1"/>
      </w:tblPr>
      <w:tblGrid>
        <w:gridCol w:w="1488"/>
        <w:gridCol w:w="1657"/>
        <w:gridCol w:w="6210"/>
      </w:tblGrid>
      <w:tr w:rsidR="00AB3AFE" w:rsidRPr="00AB3AFE" w14:paraId="0B7A8171" w14:textId="77777777" w:rsidTr="000C09B8">
        <w:trPr>
          <w:trHeight w:val="576"/>
          <w:jc w:val="center"/>
        </w:trPr>
        <w:tc>
          <w:tcPr>
            <w:tcW w:w="1488" w:type="dxa"/>
            <w:hideMark/>
          </w:tcPr>
          <w:p w14:paraId="3BF2710E" w14:textId="77777777" w:rsidR="00AB3AFE" w:rsidRPr="00AB3AFE" w:rsidRDefault="00AB3AFE" w:rsidP="00AB3AFE">
            <w:pPr>
              <w:rPr>
                <w:b/>
                <w:bCs/>
              </w:rPr>
            </w:pPr>
            <w:r w:rsidRPr="00AB3AFE">
              <w:rPr>
                <w:b/>
                <w:bCs/>
              </w:rPr>
              <w:t>Loại Giao Tiếp</w:t>
            </w:r>
          </w:p>
        </w:tc>
        <w:tc>
          <w:tcPr>
            <w:tcW w:w="1657" w:type="dxa"/>
            <w:hideMark/>
          </w:tcPr>
          <w:p w14:paraId="5EE7FCDA" w14:textId="77777777" w:rsidR="00AB3AFE" w:rsidRPr="00AB3AFE" w:rsidRDefault="00AB3AFE" w:rsidP="00AB3AFE">
            <w:pPr>
              <w:rPr>
                <w:b/>
                <w:bCs/>
              </w:rPr>
            </w:pPr>
            <w:r w:rsidRPr="00AB3AFE">
              <w:rPr>
                <w:b/>
                <w:bCs/>
              </w:rPr>
              <w:t>Bảo mật</w:t>
            </w:r>
          </w:p>
        </w:tc>
        <w:tc>
          <w:tcPr>
            <w:tcW w:w="6210" w:type="dxa"/>
            <w:hideMark/>
          </w:tcPr>
          <w:p w14:paraId="04DC1E13" w14:textId="77777777" w:rsidR="00AB3AFE" w:rsidRPr="00AB3AFE" w:rsidRDefault="00AB3AFE" w:rsidP="00AB3AFE">
            <w:pPr>
              <w:rPr>
                <w:b/>
                <w:bCs/>
              </w:rPr>
            </w:pPr>
            <w:r w:rsidRPr="00AB3AFE">
              <w:rPr>
                <w:b/>
                <w:bCs/>
              </w:rPr>
              <w:t>Nguy cơ tấn công</w:t>
            </w:r>
          </w:p>
        </w:tc>
      </w:tr>
      <w:tr w:rsidR="00AB3AFE" w:rsidRPr="00AB3AFE" w14:paraId="0C3F8FCD" w14:textId="77777777" w:rsidTr="000C09B8">
        <w:trPr>
          <w:trHeight w:val="876"/>
          <w:jc w:val="center"/>
        </w:trPr>
        <w:tc>
          <w:tcPr>
            <w:tcW w:w="1488" w:type="dxa"/>
            <w:hideMark/>
          </w:tcPr>
          <w:p w14:paraId="75C48AEA" w14:textId="77777777" w:rsidR="00AB3AFE" w:rsidRPr="00AB3AFE" w:rsidRDefault="00AB3AFE">
            <w:pPr>
              <w:rPr>
                <w:b/>
                <w:bCs/>
              </w:rPr>
            </w:pPr>
            <w:r w:rsidRPr="00AB3AFE">
              <w:rPr>
                <w:b/>
                <w:bCs/>
              </w:rPr>
              <w:t>Unicast</w:t>
            </w:r>
          </w:p>
        </w:tc>
        <w:tc>
          <w:tcPr>
            <w:tcW w:w="1657" w:type="dxa"/>
            <w:hideMark/>
          </w:tcPr>
          <w:p w14:paraId="10121C0F" w14:textId="77777777" w:rsidR="00AB3AFE" w:rsidRPr="00AB3AFE" w:rsidRDefault="00AB3AFE">
            <w:r w:rsidRPr="00AB3AFE">
              <w:t>Cao</w:t>
            </w:r>
          </w:p>
        </w:tc>
        <w:tc>
          <w:tcPr>
            <w:tcW w:w="6210" w:type="dxa"/>
            <w:hideMark/>
          </w:tcPr>
          <w:p w14:paraId="21CB3867" w14:textId="77777777" w:rsidR="00AB3AFE" w:rsidRPr="00AB3AFE" w:rsidRDefault="00AB3AFE">
            <w:r w:rsidRPr="00AB3AFE">
              <w:t>Spoofing (giả mạo IP), Man-in-the-Middle (MITM)</w:t>
            </w:r>
          </w:p>
        </w:tc>
      </w:tr>
      <w:tr w:rsidR="00AB3AFE" w:rsidRPr="00AB3AFE" w14:paraId="2B047E9B" w14:textId="77777777" w:rsidTr="000C09B8">
        <w:trPr>
          <w:trHeight w:val="993"/>
          <w:jc w:val="center"/>
        </w:trPr>
        <w:tc>
          <w:tcPr>
            <w:tcW w:w="1488" w:type="dxa"/>
            <w:hideMark/>
          </w:tcPr>
          <w:p w14:paraId="7D7C70C7" w14:textId="77777777" w:rsidR="00AB3AFE" w:rsidRPr="00AB3AFE" w:rsidRDefault="00AB3AFE">
            <w:pPr>
              <w:rPr>
                <w:b/>
                <w:bCs/>
              </w:rPr>
            </w:pPr>
            <w:r w:rsidRPr="00AB3AFE">
              <w:rPr>
                <w:b/>
                <w:bCs/>
              </w:rPr>
              <w:t>Broadcast</w:t>
            </w:r>
          </w:p>
        </w:tc>
        <w:tc>
          <w:tcPr>
            <w:tcW w:w="1657" w:type="dxa"/>
            <w:hideMark/>
          </w:tcPr>
          <w:p w14:paraId="29FF832C" w14:textId="77777777" w:rsidR="00AB3AFE" w:rsidRPr="00AB3AFE" w:rsidRDefault="00AB3AFE">
            <w:r w:rsidRPr="00AB3AFE">
              <w:t>Thấp</w:t>
            </w:r>
          </w:p>
        </w:tc>
        <w:tc>
          <w:tcPr>
            <w:tcW w:w="6210" w:type="dxa"/>
            <w:hideMark/>
          </w:tcPr>
          <w:p w14:paraId="4A57F2A5" w14:textId="77777777" w:rsidR="00AB3AFE" w:rsidRPr="00AB3AFE" w:rsidRDefault="00AB3AFE">
            <w:r w:rsidRPr="00AB3AFE">
              <w:t>Broadcast Storm, Sniffing (nghe lén dữ liệu)</w:t>
            </w:r>
          </w:p>
        </w:tc>
      </w:tr>
      <w:tr w:rsidR="00AB3AFE" w:rsidRPr="00AB3AFE" w14:paraId="3383B80A" w14:textId="77777777" w:rsidTr="000C09B8">
        <w:trPr>
          <w:trHeight w:val="885"/>
          <w:jc w:val="center"/>
        </w:trPr>
        <w:tc>
          <w:tcPr>
            <w:tcW w:w="1488" w:type="dxa"/>
            <w:hideMark/>
          </w:tcPr>
          <w:p w14:paraId="6679D1E7" w14:textId="77777777" w:rsidR="00AB3AFE" w:rsidRPr="00AB3AFE" w:rsidRDefault="00AB3AFE">
            <w:pPr>
              <w:rPr>
                <w:b/>
                <w:bCs/>
              </w:rPr>
            </w:pPr>
            <w:r w:rsidRPr="00AB3AFE">
              <w:rPr>
                <w:b/>
                <w:bCs/>
              </w:rPr>
              <w:t>Multicast</w:t>
            </w:r>
          </w:p>
        </w:tc>
        <w:tc>
          <w:tcPr>
            <w:tcW w:w="1657" w:type="dxa"/>
            <w:hideMark/>
          </w:tcPr>
          <w:p w14:paraId="6A7683B3" w14:textId="77777777" w:rsidR="00AB3AFE" w:rsidRPr="00AB3AFE" w:rsidRDefault="00AB3AFE">
            <w:r w:rsidRPr="00AB3AFE">
              <w:t>Trung bình</w:t>
            </w:r>
          </w:p>
        </w:tc>
        <w:tc>
          <w:tcPr>
            <w:tcW w:w="6210" w:type="dxa"/>
            <w:hideMark/>
          </w:tcPr>
          <w:p w14:paraId="5FA762BC" w14:textId="77777777" w:rsidR="00AB3AFE" w:rsidRPr="00AB3AFE" w:rsidRDefault="00AB3AFE">
            <w:r w:rsidRPr="00AB3AFE">
              <w:t>IGMP Snooping Attack, Traffic Injection</w:t>
            </w:r>
          </w:p>
        </w:tc>
      </w:tr>
    </w:tbl>
    <w:p w14:paraId="7613803E" w14:textId="77777777" w:rsidR="000C09B8" w:rsidRDefault="000C09B8" w:rsidP="000C09B8">
      <w:pPr>
        <w:pStyle w:val="ListParagraph"/>
        <w:rPr>
          <w:sz w:val="26"/>
          <w:szCs w:val="26"/>
        </w:rPr>
      </w:pPr>
    </w:p>
    <w:p w14:paraId="17AA9679" w14:textId="2BA86410" w:rsidR="00AB3AFE" w:rsidRPr="00AB3AFE" w:rsidRDefault="00AB3AFE" w:rsidP="00AB3AFE">
      <w:pPr>
        <w:pStyle w:val="ListParagraph"/>
        <w:numPr>
          <w:ilvl w:val="0"/>
          <w:numId w:val="48"/>
        </w:numPr>
        <w:rPr>
          <w:sz w:val="26"/>
          <w:szCs w:val="26"/>
        </w:rPr>
      </w:pPr>
      <w:r w:rsidRPr="00AB3AFE">
        <w:rPr>
          <w:sz w:val="26"/>
          <w:szCs w:val="26"/>
        </w:rPr>
        <w:t>Unicast là phương thức an toàn nhất vì chỉ có một thiết bị nhận dữ liệu.</w:t>
      </w:r>
    </w:p>
    <w:p w14:paraId="065B4B58" w14:textId="77777777" w:rsidR="00AB3AFE" w:rsidRPr="00AB3AFE" w:rsidRDefault="00AB3AFE" w:rsidP="00AB3AFE">
      <w:pPr>
        <w:pStyle w:val="ListParagraph"/>
        <w:numPr>
          <w:ilvl w:val="0"/>
          <w:numId w:val="48"/>
        </w:numPr>
        <w:rPr>
          <w:sz w:val="26"/>
          <w:szCs w:val="26"/>
        </w:rPr>
      </w:pPr>
      <w:r w:rsidRPr="00AB3AFE">
        <w:rPr>
          <w:sz w:val="26"/>
          <w:szCs w:val="26"/>
        </w:rPr>
        <w:t>Broadcast dễ bị tấn công bởi Sniffing và Broadcast Storm.</w:t>
      </w:r>
    </w:p>
    <w:p w14:paraId="152F3EDC" w14:textId="3717F163" w:rsidR="000C09B8" w:rsidRDefault="00AB3AFE" w:rsidP="000C09B8">
      <w:pPr>
        <w:pStyle w:val="ListParagraph"/>
        <w:numPr>
          <w:ilvl w:val="0"/>
          <w:numId w:val="48"/>
        </w:numPr>
        <w:rPr>
          <w:sz w:val="26"/>
          <w:szCs w:val="26"/>
        </w:rPr>
      </w:pPr>
      <w:r w:rsidRPr="00AB3AFE">
        <w:rPr>
          <w:sz w:val="26"/>
          <w:szCs w:val="26"/>
        </w:rPr>
        <w:t>Multicast bảo mật tốt hơn Broadcast, nhưng vẫn có thể bị kẻ tấn công khai thác IGMP.</w:t>
      </w:r>
    </w:p>
    <w:p w14:paraId="4D43E423" w14:textId="45042BE8" w:rsidR="000C09B8" w:rsidRDefault="000C09B8" w:rsidP="000C09B8">
      <w:pPr>
        <w:pStyle w:val="Heading2"/>
      </w:pPr>
      <w:r>
        <w:t>Đối với IPv6:</w:t>
      </w:r>
    </w:p>
    <w:p w14:paraId="654B9E19" w14:textId="77777777" w:rsidR="000C09B8" w:rsidRDefault="000C09B8" w:rsidP="000C09B8">
      <w:pPr>
        <w:pStyle w:val="Heading3"/>
      </w:pPr>
      <w:r>
        <w:t>Hiệu năng (Performance)</w:t>
      </w:r>
    </w:p>
    <w:p w14:paraId="20FD0ECF" w14:textId="2AE96436" w:rsidR="000C09B8" w:rsidRPr="000C09B8" w:rsidRDefault="000C09B8" w:rsidP="000C09B8">
      <w:pPr>
        <w:pStyle w:val="Heading4"/>
        <w:rPr>
          <w:sz w:val="26"/>
          <w:szCs w:val="26"/>
        </w:rPr>
      </w:pPr>
      <w:r w:rsidRPr="000C09B8">
        <w:rPr>
          <w:sz w:val="26"/>
          <w:szCs w:val="26"/>
        </w:rPr>
        <w:t>Unicast IPv6</w:t>
      </w:r>
    </w:p>
    <w:p w14:paraId="272DD9FE" w14:textId="77777777" w:rsidR="000C09B8" w:rsidRPr="000C09B8" w:rsidRDefault="000C09B8" w:rsidP="000C09B8">
      <w:pPr>
        <w:pStyle w:val="ListParagraph"/>
        <w:numPr>
          <w:ilvl w:val="0"/>
          <w:numId w:val="49"/>
        </w:numPr>
        <w:rPr>
          <w:sz w:val="26"/>
          <w:szCs w:val="26"/>
        </w:rPr>
      </w:pPr>
      <w:r w:rsidRPr="000C09B8">
        <w:rPr>
          <w:sz w:val="26"/>
          <w:szCs w:val="26"/>
        </w:rPr>
        <w:t>Thông lượng (Throughput): ~1606–1685 bytes/s.</w:t>
      </w:r>
    </w:p>
    <w:p w14:paraId="2510A0FE" w14:textId="77777777" w:rsidR="000C09B8" w:rsidRPr="000C09B8" w:rsidRDefault="000C09B8" w:rsidP="000C09B8">
      <w:pPr>
        <w:pStyle w:val="ListParagraph"/>
        <w:numPr>
          <w:ilvl w:val="0"/>
          <w:numId w:val="49"/>
        </w:numPr>
        <w:rPr>
          <w:sz w:val="26"/>
          <w:szCs w:val="26"/>
        </w:rPr>
      </w:pPr>
      <w:r w:rsidRPr="000C09B8">
        <w:rPr>
          <w:sz w:val="26"/>
          <w:szCs w:val="26"/>
        </w:rPr>
        <w:t>Thời gian gửi 1000 gói tin: ~20.5–21.5s.</w:t>
      </w:r>
    </w:p>
    <w:p w14:paraId="09FD0133" w14:textId="77777777" w:rsidR="000C09B8" w:rsidRPr="000C09B8" w:rsidRDefault="000C09B8" w:rsidP="000C09B8">
      <w:pPr>
        <w:pStyle w:val="ListParagraph"/>
        <w:numPr>
          <w:ilvl w:val="0"/>
          <w:numId w:val="49"/>
        </w:numPr>
        <w:rPr>
          <w:sz w:val="26"/>
          <w:szCs w:val="26"/>
        </w:rPr>
      </w:pPr>
      <w:r w:rsidRPr="000C09B8">
        <w:rPr>
          <w:sz w:val="26"/>
          <w:szCs w:val="26"/>
        </w:rPr>
        <w:t>Tính nhất quán: 100% gói tin được nhận.</w:t>
      </w:r>
    </w:p>
    <w:p w14:paraId="4A23BB99" w14:textId="77777777" w:rsidR="000C09B8" w:rsidRPr="000C09B8" w:rsidRDefault="000C09B8" w:rsidP="000C09B8">
      <w:pPr>
        <w:pStyle w:val="ListParagraph"/>
        <w:numPr>
          <w:ilvl w:val="0"/>
          <w:numId w:val="49"/>
        </w:numPr>
        <w:rPr>
          <w:sz w:val="26"/>
          <w:szCs w:val="26"/>
        </w:rPr>
      </w:pPr>
      <w:r w:rsidRPr="000C09B8">
        <w:rPr>
          <w:sz w:val="26"/>
          <w:szCs w:val="26"/>
        </w:rPr>
        <w:t>Phân tích:</w:t>
      </w:r>
    </w:p>
    <w:p w14:paraId="57E0ADA7" w14:textId="77777777" w:rsidR="000C09B8" w:rsidRPr="000C09B8" w:rsidRDefault="000C09B8" w:rsidP="000C09B8">
      <w:pPr>
        <w:pStyle w:val="ListParagraph"/>
        <w:numPr>
          <w:ilvl w:val="0"/>
          <w:numId w:val="50"/>
        </w:numPr>
        <w:rPr>
          <w:sz w:val="26"/>
          <w:szCs w:val="26"/>
        </w:rPr>
      </w:pPr>
      <w:r w:rsidRPr="000C09B8">
        <w:rPr>
          <w:sz w:val="26"/>
          <w:szCs w:val="26"/>
        </w:rPr>
        <w:t>Tương tự như Unicast IPv4, gói tin chỉ gửi đến một thiết bị đích cụ thể.</w:t>
      </w:r>
    </w:p>
    <w:p w14:paraId="6172CE09" w14:textId="77777777" w:rsidR="000C09B8" w:rsidRPr="000C09B8" w:rsidRDefault="000C09B8" w:rsidP="000C09B8">
      <w:pPr>
        <w:pStyle w:val="ListParagraph"/>
        <w:numPr>
          <w:ilvl w:val="0"/>
          <w:numId w:val="50"/>
        </w:numPr>
        <w:rPr>
          <w:sz w:val="26"/>
          <w:szCs w:val="26"/>
        </w:rPr>
      </w:pPr>
      <w:r w:rsidRPr="000C09B8">
        <w:rPr>
          <w:sz w:val="26"/>
          <w:szCs w:val="26"/>
        </w:rPr>
        <w:t>Hiệu suất có phần thấp hơn IPv4 Unicast (1606–1685 bytes/s so với 1653–1690 bytes/s).</w:t>
      </w:r>
    </w:p>
    <w:p w14:paraId="0C571E77" w14:textId="77777777" w:rsidR="000C09B8" w:rsidRDefault="000C09B8" w:rsidP="000C09B8">
      <w:pPr>
        <w:pStyle w:val="ListParagraph"/>
        <w:numPr>
          <w:ilvl w:val="0"/>
          <w:numId w:val="50"/>
        </w:numPr>
        <w:rPr>
          <w:sz w:val="26"/>
          <w:szCs w:val="26"/>
        </w:rPr>
      </w:pPr>
      <w:r w:rsidRPr="000C09B8">
        <w:rPr>
          <w:sz w:val="26"/>
          <w:szCs w:val="26"/>
        </w:rPr>
        <w:t>IPv6 có header lớn hơn IPv4 (40 bytes so với 20 bytes) nên có thể ảnh hưởng đến throughput.</w:t>
      </w:r>
    </w:p>
    <w:p w14:paraId="64FA3B24" w14:textId="77777777" w:rsidR="000C09B8" w:rsidRPr="000C09B8" w:rsidRDefault="000C09B8" w:rsidP="000C09B8">
      <w:pPr>
        <w:rPr>
          <w:szCs w:val="26"/>
        </w:rPr>
      </w:pPr>
    </w:p>
    <w:p w14:paraId="053883FD" w14:textId="4334920F" w:rsidR="000C09B8" w:rsidRPr="000C09B8" w:rsidRDefault="000C09B8" w:rsidP="000C09B8">
      <w:pPr>
        <w:pStyle w:val="Heading4"/>
        <w:rPr>
          <w:sz w:val="26"/>
          <w:szCs w:val="26"/>
        </w:rPr>
      </w:pPr>
      <w:r w:rsidRPr="000C09B8">
        <w:rPr>
          <w:sz w:val="26"/>
          <w:szCs w:val="26"/>
        </w:rPr>
        <w:t>Multicast IPv6</w:t>
      </w:r>
    </w:p>
    <w:p w14:paraId="642C42B2" w14:textId="77777777" w:rsidR="000C09B8" w:rsidRPr="000C09B8" w:rsidRDefault="000C09B8" w:rsidP="000C09B8">
      <w:pPr>
        <w:pStyle w:val="ListParagraph"/>
        <w:numPr>
          <w:ilvl w:val="0"/>
          <w:numId w:val="52"/>
        </w:numPr>
        <w:rPr>
          <w:sz w:val="26"/>
          <w:szCs w:val="26"/>
        </w:rPr>
      </w:pPr>
      <w:r w:rsidRPr="000C09B8">
        <w:rPr>
          <w:sz w:val="26"/>
          <w:szCs w:val="26"/>
        </w:rPr>
        <w:t>Thông lượng: 1605.67 bytes/s (tương đương Unicast).</w:t>
      </w:r>
    </w:p>
    <w:p w14:paraId="110792F0" w14:textId="77777777" w:rsidR="000C09B8" w:rsidRPr="000C09B8" w:rsidRDefault="000C09B8" w:rsidP="000C09B8">
      <w:pPr>
        <w:pStyle w:val="ListParagraph"/>
        <w:numPr>
          <w:ilvl w:val="0"/>
          <w:numId w:val="52"/>
        </w:numPr>
        <w:rPr>
          <w:sz w:val="26"/>
          <w:szCs w:val="26"/>
        </w:rPr>
      </w:pPr>
      <w:r w:rsidRPr="000C09B8">
        <w:rPr>
          <w:sz w:val="26"/>
          <w:szCs w:val="26"/>
        </w:rPr>
        <w:t>Số gói tin gửi: 1000, nhưng tổng số nhận được là 3000 (do nhiều thiết bị nhận cùng lúc).</w:t>
      </w:r>
    </w:p>
    <w:p w14:paraId="6A9CC6B8" w14:textId="77777777" w:rsidR="000C09B8" w:rsidRPr="000C09B8" w:rsidRDefault="000C09B8" w:rsidP="000C09B8">
      <w:pPr>
        <w:pStyle w:val="ListParagraph"/>
        <w:numPr>
          <w:ilvl w:val="0"/>
          <w:numId w:val="52"/>
        </w:numPr>
        <w:rPr>
          <w:sz w:val="26"/>
          <w:szCs w:val="26"/>
        </w:rPr>
      </w:pPr>
      <w:r w:rsidRPr="000C09B8">
        <w:rPr>
          <w:sz w:val="26"/>
          <w:szCs w:val="26"/>
        </w:rPr>
        <w:t>Phân tích:</w:t>
      </w:r>
    </w:p>
    <w:p w14:paraId="1B807044" w14:textId="77777777" w:rsidR="000C09B8" w:rsidRPr="000C09B8" w:rsidRDefault="000C09B8" w:rsidP="000C09B8">
      <w:pPr>
        <w:pStyle w:val="ListParagraph"/>
        <w:numPr>
          <w:ilvl w:val="0"/>
          <w:numId w:val="54"/>
        </w:numPr>
        <w:rPr>
          <w:sz w:val="26"/>
          <w:szCs w:val="26"/>
        </w:rPr>
      </w:pPr>
      <w:r w:rsidRPr="000C09B8">
        <w:rPr>
          <w:sz w:val="26"/>
          <w:szCs w:val="26"/>
        </w:rPr>
        <w:lastRenderedPageBreak/>
        <w:t>Multicast IPv6 hiệu quả hơn IPv4 vì không cần IGMP (IPv6 sử dụng MLD – Multicast Listener Discovery thay thế IGMP).</w:t>
      </w:r>
    </w:p>
    <w:p w14:paraId="295F9800" w14:textId="77777777" w:rsidR="000C09B8" w:rsidRPr="000C09B8" w:rsidRDefault="000C09B8" w:rsidP="000C09B8">
      <w:pPr>
        <w:pStyle w:val="ListParagraph"/>
        <w:numPr>
          <w:ilvl w:val="0"/>
          <w:numId w:val="54"/>
        </w:numPr>
        <w:rPr>
          <w:sz w:val="26"/>
          <w:szCs w:val="26"/>
        </w:rPr>
      </w:pPr>
      <w:r w:rsidRPr="000C09B8">
        <w:rPr>
          <w:sz w:val="26"/>
          <w:szCs w:val="26"/>
        </w:rPr>
        <w:t>Không cần định tuyến multicast phức tạp như IPv4, giúp đơn giản hóa cấu hình.</w:t>
      </w:r>
    </w:p>
    <w:p w14:paraId="535713C9" w14:textId="77777777" w:rsidR="000C09B8" w:rsidRDefault="000C09B8" w:rsidP="000C09B8">
      <w:pPr>
        <w:pStyle w:val="ListParagraph"/>
        <w:numPr>
          <w:ilvl w:val="0"/>
          <w:numId w:val="54"/>
        </w:numPr>
        <w:rPr>
          <w:sz w:val="26"/>
          <w:szCs w:val="26"/>
        </w:rPr>
      </w:pPr>
      <w:r w:rsidRPr="000C09B8">
        <w:rPr>
          <w:sz w:val="26"/>
          <w:szCs w:val="26"/>
        </w:rPr>
        <w:t>Tuy nhiên, nếu mạng không được tối ưu, multicast có thể gây tắc nghẽn (vấn đề tương tự như Broadcast IPv4).</w:t>
      </w:r>
    </w:p>
    <w:p w14:paraId="0F5A8A4A" w14:textId="77777777" w:rsidR="000C09B8" w:rsidRPr="000C09B8" w:rsidRDefault="000C09B8" w:rsidP="000C09B8">
      <w:pPr>
        <w:rPr>
          <w:szCs w:val="26"/>
        </w:rPr>
      </w:pPr>
    </w:p>
    <w:p w14:paraId="4E9EF36A" w14:textId="01941204" w:rsidR="000C09B8" w:rsidRPr="000C09B8" w:rsidRDefault="000C09B8" w:rsidP="000C09B8">
      <w:pPr>
        <w:pStyle w:val="Heading4"/>
        <w:rPr>
          <w:sz w:val="26"/>
          <w:szCs w:val="26"/>
        </w:rPr>
      </w:pPr>
      <w:r w:rsidRPr="000C09B8">
        <w:rPr>
          <w:sz w:val="26"/>
          <w:szCs w:val="26"/>
        </w:rPr>
        <w:t>Anycast IPv6</w:t>
      </w:r>
    </w:p>
    <w:p w14:paraId="42ED0AD7" w14:textId="77777777" w:rsidR="000C09B8" w:rsidRPr="000C09B8" w:rsidRDefault="000C09B8" w:rsidP="000C09B8">
      <w:pPr>
        <w:pStyle w:val="ListParagraph"/>
        <w:numPr>
          <w:ilvl w:val="0"/>
          <w:numId w:val="55"/>
        </w:numPr>
        <w:rPr>
          <w:sz w:val="26"/>
          <w:szCs w:val="26"/>
        </w:rPr>
      </w:pPr>
      <w:r w:rsidRPr="000C09B8">
        <w:rPr>
          <w:sz w:val="26"/>
          <w:szCs w:val="26"/>
        </w:rPr>
        <w:t>Thông lượng: 1604.65 bytes/s (tương đương Unicast và Multicast).</w:t>
      </w:r>
    </w:p>
    <w:p w14:paraId="1AC5B213" w14:textId="77777777" w:rsidR="000C09B8" w:rsidRPr="000C09B8" w:rsidRDefault="000C09B8" w:rsidP="000C09B8">
      <w:pPr>
        <w:pStyle w:val="ListParagraph"/>
        <w:numPr>
          <w:ilvl w:val="0"/>
          <w:numId w:val="55"/>
        </w:numPr>
        <w:rPr>
          <w:sz w:val="26"/>
          <w:szCs w:val="26"/>
        </w:rPr>
      </w:pPr>
      <w:r w:rsidRPr="000C09B8">
        <w:rPr>
          <w:sz w:val="26"/>
          <w:szCs w:val="26"/>
        </w:rPr>
        <w:t>Thời gian gửi 1000 gói tin: ~21.56s.</w:t>
      </w:r>
    </w:p>
    <w:p w14:paraId="2D4D3FD2" w14:textId="77777777" w:rsidR="000C09B8" w:rsidRPr="000C09B8" w:rsidRDefault="000C09B8" w:rsidP="000C09B8">
      <w:pPr>
        <w:pStyle w:val="ListParagraph"/>
        <w:numPr>
          <w:ilvl w:val="0"/>
          <w:numId w:val="55"/>
        </w:numPr>
        <w:rPr>
          <w:sz w:val="26"/>
          <w:szCs w:val="26"/>
        </w:rPr>
      </w:pPr>
      <w:r w:rsidRPr="000C09B8">
        <w:rPr>
          <w:sz w:val="26"/>
          <w:szCs w:val="26"/>
        </w:rPr>
        <w:t>Kết quả nhận: Chỉ một thiết bị (Thiết bị 2) nhận được gói tin.</w:t>
      </w:r>
    </w:p>
    <w:p w14:paraId="0796289E" w14:textId="77777777" w:rsidR="000C09B8" w:rsidRPr="000C09B8" w:rsidRDefault="000C09B8" w:rsidP="000C09B8">
      <w:pPr>
        <w:pStyle w:val="ListParagraph"/>
        <w:numPr>
          <w:ilvl w:val="0"/>
          <w:numId w:val="55"/>
        </w:numPr>
        <w:rPr>
          <w:sz w:val="26"/>
          <w:szCs w:val="26"/>
        </w:rPr>
      </w:pPr>
      <w:r w:rsidRPr="000C09B8">
        <w:rPr>
          <w:sz w:val="26"/>
          <w:szCs w:val="26"/>
        </w:rPr>
        <w:t>Phân tích:</w:t>
      </w:r>
    </w:p>
    <w:p w14:paraId="26A0FA42" w14:textId="77777777" w:rsidR="000C09B8" w:rsidRPr="000C09B8" w:rsidRDefault="000C09B8" w:rsidP="000C09B8">
      <w:pPr>
        <w:pStyle w:val="ListParagraph"/>
        <w:numPr>
          <w:ilvl w:val="0"/>
          <w:numId w:val="56"/>
        </w:numPr>
        <w:rPr>
          <w:sz w:val="26"/>
          <w:szCs w:val="26"/>
        </w:rPr>
      </w:pPr>
      <w:r w:rsidRPr="000C09B8">
        <w:rPr>
          <w:sz w:val="26"/>
          <w:szCs w:val="26"/>
        </w:rPr>
        <w:t>Anycast gửi gói tin đến thiết bị gần nhất trong nhóm Anycast.</w:t>
      </w:r>
    </w:p>
    <w:p w14:paraId="08AD8D0C" w14:textId="77777777" w:rsidR="000C09B8" w:rsidRPr="000C09B8" w:rsidRDefault="000C09B8" w:rsidP="000C09B8">
      <w:pPr>
        <w:pStyle w:val="ListParagraph"/>
        <w:numPr>
          <w:ilvl w:val="0"/>
          <w:numId w:val="56"/>
        </w:numPr>
        <w:rPr>
          <w:sz w:val="26"/>
          <w:szCs w:val="26"/>
        </w:rPr>
      </w:pPr>
      <w:r w:rsidRPr="000C09B8">
        <w:rPr>
          <w:sz w:val="26"/>
          <w:szCs w:val="26"/>
        </w:rPr>
        <w:t>Chỉ một thiết bị nhận gói tin, giúp tối ưu hóa hiệu suất hơn so với Multicast.</w:t>
      </w:r>
    </w:p>
    <w:p w14:paraId="717DA485" w14:textId="0508BB63" w:rsidR="000C09B8" w:rsidRPr="000C09B8" w:rsidRDefault="000C09B8" w:rsidP="000C09B8">
      <w:pPr>
        <w:pStyle w:val="ListParagraph"/>
        <w:numPr>
          <w:ilvl w:val="0"/>
          <w:numId w:val="56"/>
        </w:numPr>
        <w:rPr>
          <w:sz w:val="26"/>
          <w:szCs w:val="26"/>
        </w:rPr>
      </w:pPr>
      <w:r w:rsidRPr="000C09B8">
        <w:rPr>
          <w:sz w:val="26"/>
          <w:szCs w:val="26"/>
        </w:rPr>
        <w:t>Hiệu quả trong các hệ thống cân bằng tải, CDNs, hoặc định tuyến tối ưu.</w:t>
      </w:r>
    </w:p>
    <w:p w14:paraId="264EA482" w14:textId="77777777" w:rsidR="000C09B8" w:rsidRDefault="000C09B8" w:rsidP="000C09B8">
      <w:pPr>
        <w:pStyle w:val="Heading3"/>
        <w:spacing w:line="480" w:lineRule="auto"/>
      </w:pPr>
      <w:r w:rsidRPr="000C09B8">
        <w:t>An toàn (Security)</w:t>
      </w:r>
    </w:p>
    <w:tbl>
      <w:tblPr>
        <w:tblStyle w:val="TableGrid"/>
        <w:tblW w:w="9535" w:type="dxa"/>
        <w:tblLook w:val="04A0" w:firstRow="1" w:lastRow="0" w:firstColumn="1" w:lastColumn="0" w:noHBand="0" w:noVBand="1"/>
      </w:tblPr>
      <w:tblGrid>
        <w:gridCol w:w="1615"/>
        <w:gridCol w:w="1657"/>
        <w:gridCol w:w="6263"/>
      </w:tblGrid>
      <w:tr w:rsidR="000C09B8" w:rsidRPr="000C09B8" w14:paraId="55FA511A" w14:textId="77777777" w:rsidTr="000C09B8">
        <w:trPr>
          <w:trHeight w:val="576"/>
        </w:trPr>
        <w:tc>
          <w:tcPr>
            <w:tcW w:w="1615" w:type="dxa"/>
            <w:hideMark/>
          </w:tcPr>
          <w:p w14:paraId="19BB60A7" w14:textId="77777777" w:rsidR="000C09B8" w:rsidRPr="000C09B8" w:rsidRDefault="000C09B8" w:rsidP="000C09B8">
            <w:pPr>
              <w:rPr>
                <w:b/>
                <w:bCs/>
              </w:rPr>
            </w:pPr>
            <w:r w:rsidRPr="000C09B8">
              <w:rPr>
                <w:b/>
                <w:bCs/>
              </w:rPr>
              <w:t>Loại Giao Tiếp</w:t>
            </w:r>
          </w:p>
        </w:tc>
        <w:tc>
          <w:tcPr>
            <w:tcW w:w="1657" w:type="dxa"/>
            <w:hideMark/>
          </w:tcPr>
          <w:p w14:paraId="4477A65B" w14:textId="77777777" w:rsidR="000C09B8" w:rsidRPr="000C09B8" w:rsidRDefault="000C09B8" w:rsidP="000C09B8">
            <w:pPr>
              <w:rPr>
                <w:b/>
                <w:bCs/>
              </w:rPr>
            </w:pPr>
            <w:r w:rsidRPr="000C09B8">
              <w:rPr>
                <w:b/>
                <w:bCs/>
              </w:rPr>
              <w:t>Bảo mật</w:t>
            </w:r>
          </w:p>
        </w:tc>
        <w:tc>
          <w:tcPr>
            <w:tcW w:w="6263" w:type="dxa"/>
            <w:hideMark/>
          </w:tcPr>
          <w:p w14:paraId="3D35DA09" w14:textId="77777777" w:rsidR="000C09B8" w:rsidRPr="000C09B8" w:rsidRDefault="000C09B8" w:rsidP="000C09B8">
            <w:pPr>
              <w:rPr>
                <w:b/>
                <w:bCs/>
              </w:rPr>
            </w:pPr>
            <w:r w:rsidRPr="000C09B8">
              <w:rPr>
                <w:b/>
                <w:bCs/>
              </w:rPr>
              <w:t>Nguy cơ tấn công</w:t>
            </w:r>
          </w:p>
        </w:tc>
      </w:tr>
      <w:tr w:rsidR="000C09B8" w:rsidRPr="000C09B8" w14:paraId="78343EC6" w14:textId="77777777" w:rsidTr="000C09B8">
        <w:trPr>
          <w:trHeight w:val="1092"/>
        </w:trPr>
        <w:tc>
          <w:tcPr>
            <w:tcW w:w="1615" w:type="dxa"/>
            <w:hideMark/>
          </w:tcPr>
          <w:p w14:paraId="7F06375F" w14:textId="77777777" w:rsidR="000C09B8" w:rsidRPr="000C09B8" w:rsidRDefault="000C09B8">
            <w:pPr>
              <w:rPr>
                <w:b/>
                <w:bCs/>
              </w:rPr>
            </w:pPr>
            <w:r w:rsidRPr="000C09B8">
              <w:rPr>
                <w:b/>
                <w:bCs/>
              </w:rPr>
              <w:t>Unicast IPv6</w:t>
            </w:r>
          </w:p>
        </w:tc>
        <w:tc>
          <w:tcPr>
            <w:tcW w:w="1657" w:type="dxa"/>
            <w:hideMark/>
          </w:tcPr>
          <w:p w14:paraId="2C872B0D" w14:textId="77777777" w:rsidR="000C09B8" w:rsidRPr="000C09B8" w:rsidRDefault="000C09B8">
            <w:r w:rsidRPr="000C09B8">
              <w:t>Cao</w:t>
            </w:r>
          </w:p>
        </w:tc>
        <w:tc>
          <w:tcPr>
            <w:tcW w:w="6263" w:type="dxa"/>
            <w:hideMark/>
          </w:tcPr>
          <w:p w14:paraId="588B6F28" w14:textId="77777777" w:rsidR="000C09B8" w:rsidRPr="000C09B8" w:rsidRDefault="000C09B8">
            <w:r w:rsidRPr="000C09B8">
              <w:t>Spoofing, Man-in-the-Middle (MITM)</w:t>
            </w:r>
          </w:p>
        </w:tc>
      </w:tr>
      <w:tr w:rsidR="000C09B8" w:rsidRPr="000C09B8" w14:paraId="66BF3EB8" w14:textId="77777777" w:rsidTr="000C09B8">
        <w:trPr>
          <w:trHeight w:val="1074"/>
        </w:trPr>
        <w:tc>
          <w:tcPr>
            <w:tcW w:w="1615" w:type="dxa"/>
            <w:hideMark/>
          </w:tcPr>
          <w:p w14:paraId="07592BB1" w14:textId="77777777" w:rsidR="000C09B8" w:rsidRPr="000C09B8" w:rsidRDefault="000C09B8">
            <w:pPr>
              <w:rPr>
                <w:b/>
                <w:bCs/>
              </w:rPr>
            </w:pPr>
            <w:r w:rsidRPr="000C09B8">
              <w:rPr>
                <w:b/>
                <w:bCs/>
              </w:rPr>
              <w:t>Multicast IPv6</w:t>
            </w:r>
          </w:p>
        </w:tc>
        <w:tc>
          <w:tcPr>
            <w:tcW w:w="1657" w:type="dxa"/>
            <w:hideMark/>
          </w:tcPr>
          <w:p w14:paraId="02EDDF39" w14:textId="77777777" w:rsidR="000C09B8" w:rsidRPr="000C09B8" w:rsidRDefault="000C09B8">
            <w:r w:rsidRPr="000C09B8">
              <w:t>Trung bình</w:t>
            </w:r>
          </w:p>
        </w:tc>
        <w:tc>
          <w:tcPr>
            <w:tcW w:w="6263" w:type="dxa"/>
            <w:hideMark/>
          </w:tcPr>
          <w:p w14:paraId="7A9950D7" w14:textId="77777777" w:rsidR="000C09B8" w:rsidRPr="000C09B8" w:rsidRDefault="000C09B8">
            <w:r w:rsidRPr="000C09B8">
              <w:t>MLD Snooping Attack, Traffic Amplification</w:t>
            </w:r>
          </w:p>
        </w:tc>
      </w:tr>
      <w:tr w:rsidR="000C09B8" w:rsidRPr="000C09B8" w14:paraId="360E9F36" w14:textId="77777777" w:rsidTr="000C09B8">
        <w:trPr>
          <w:trHeight w:val="864"/>
        </w:trPr>
        <w:tc>
          <w:tcPr>
            <w:tcW w:w="1615" w:type="dxa"/>
            <w:hideMark/>
          </w:tcPr>
          <w:p w14:paraId="51D5F7ED" w14:textId="77777777" w:rsidR="000C09B8" w:rsidRPr="000C09B8" w:rsidRDefault="000C09B8">
            <w:pPr>
              <w:rPr>
                <w:b/>
                <w:bCs/>
              </w:rPr>
            </w:pPr>
            <w:r w:rsidRPr="000C09B8">
              <w:rPr>
                <w:b/>
                <w:bCs/>
              </w:rPr>
              <w:t>Anycast IPv6</w:t>
            </w:r>
          </w:p>
        </w:tc>
        <w:tc>
          <w:tcPr>
            <w:tcW w:w="1657" w:type="dxa"/>
            <w:hideMark/>
          </w:tcPr>
          <w:p w14:paraId="18952C32" w14:textId="77777777" w:rsidR="000C09B8" w:rsidRPr="000C09B8" w:rsidRDefault="000C09B8">
            <w:r w:rsidRPr="000C09B8">
              <w:t>Cao</w:t>
            </w:r>
          </w:p>
        </w:tc>
        <w:tc>
          <w:tcPr>
            <w:tcW w:w="6263" w:type="dxa"/>
            <w:hideMark/>
          </w:tcPr>
          <w:p w14:paraId="2DCD3FA0" w14:textId="77777777" w:rsidR="000C09B8" w:rsidRPr="000C09B8" w:rsidRDefault="000C09B8">
            <w:r w:rsidRPr="000C09B8">
              <w:t>Route Hijacking, Spoofing</w:t>
            </w:r>
          </w:p>
        </w:tc>
      </w:tr>
    </w:tbl>
    <w:p w14:paraId="5514C5B0" w14:textId="77777777" w:rsidR="000C09B8" w:rsidRDefault="000C09B8" w:rsidP="000C09B8">
      <w:pPr>
        <w:pStyle w:val="ListParagraph"/>
        <w:rPr>
          <w:sz w:val="26"/>
          <w:szCs w:val="26"/>
        </w:rPr>
      </w:pPr>
    </w:p>
    <w:p w14:paraId="5454CA0D" w14:textId="1F9292C1" w:rsidR="000C09B8" w:rsidRPr="000C09B8" w:rsidRDefault="000C09B8" w:rsidP="000C09B8">
      <w:pPr>
        <w:pStyle w:val="ListParagraph"/>
        <w:numPr>
          <w:ilvl w:val="0"/>
          <w:numId w:val="58"/>
        </w:numPr>
        <w:rPr>
          <w:sz w:val="26"/>
          <w:szCs w:val="26"/>
        </w:rPr>
      </w:pPr>
      <w:r w:rsidRPr="000C09B8">
        <w:rPr>
          <w:sz w:val="26"/>
          <w:szCs w:val="26"/>
        </w:rPr>
        <w:t>Unicast IPv6 an toàn, nhưng có thể bị giả mạo địa chỉ IP (IPv6 Spoofing).</w:t>
      </w:r>
    </w:p>
    <w:p w14:paraId="53D8415E" w14:textId="77777777" w:rsidR="000C09B8" w:rsidRPr="000C09B8" w:rsidRDefault="000C09B8" w:rsidP="000C09B8">
      <w:pPr>
        <w:pStyle w:val="ListParagraph"/>
        <w:numPr>
          <w:ilvl w:val="0"/>
          <w:numId w:val="58"/>
        </w:numPr>
        <w:rPr>
          <w:sz w:val="26"/>
          <w:szCs w:val="26"/>
        </w:rPr>
      </w:pPr>
      <w:r w:rsidRPr="000C09B8">
        <w:rPr>
          <w:sz w:val="26"/>
          <w:szCs w:val="26"/>
        </w:rPr>
        <w:t>Multicast IPv6 an toàn hơn IPv4 Multicast nhờ cơ chế MLD, nhưng vẫn có thể bị tấn công.</w:t>
      </w:r>
    </w:p>
    <w:p w14:paraId="62548C59" w14:textId="24C09B5F" w:rsidR="006B3425" w:rsidRDefault="000C09B8" w:rsidP="006B3425">
      <w:pPr>
        <w:pStyle w:val="ListParagraph"/>
        <w:numPr>
          <w:ilvl w:val="0"/>
          <w:numId w:val="58"/>
        </w:numPr>
        <w:rPr>
          <w:sz w:val="26"/>
          <w:szCs w:val="26"/>
        </w:rPr>
      </w:pPr>
      <w:r w:rsidRPr="000C09B8">
        <w:rPr>
          <w:sz w:val="26"/>
          <w:szCs w:val="26"/>
        </w:rPr>
        <w:t>Anycast IPv6 an toàn, nhưng có thể bị Route Hijacking nếu thiết bị bất hợp pháp tham gia vào nhóm Anycast.</w:t>
      </w:r>
    </w:p>
    <w:p w14:paraId="29711B4E" w14:textId="43338910" w:rsidR="000C09B8" w:rsidRDefault="000C09B8" w:rsidP="000C09B8">
      <w:pPr>
        <w:pStyle w:val="Heading1"/>
      </w:pPr>
      <w:r>
        <w:lastRenderedPageBreak/>
        <w:t>Tài liệu:</w:t>
      </w:r>
    </w:p>
    <w:p w14:paraId="3E0761C3" w14:textId="2235C94B" w:rsidR="000C09B8" w:rsidRPr="000C09B8" w:rsidRDefault="000C09B8" w:rsidP="000C09B8">
      <w:r>
        <w:t xml:space="preserve">Mã nguồn: </w:t>
      </w:r>
    </w:p>
    <w:p w14:paraId="6759DA6E" w14:textId="77777777" w:rsidR="002472C9" w:rsidRPr="002472C9" w:rsidRDefault="002472C9" w:rsidP="002472C9"/>
    <w:p w14:paraId="3809279C" w14:textId="77777777" w:rsidR="004D0771" w:rsidRPr="00F8669E" w:rsidRDefault="004D0771" w:rsidP="00C4548D">
      <w:pPr>
        <w:pStyle w:val="Caption"/>
      </w:pPr>
    </w:p>
    <w:sectPr w:rsidR="004D0771" w:rsidRPr="00F8669E" w:rsidSect="00F8669E">
      <w:footerReference w:type="default" r:id="rId17"/>
      <w:pgSz w:w="11907" w:h="16840" w:code="9"/>
      <w:pgMar w:top="1418" w:right="1134" w:bottom="1418" w:left="1985" w:header="864" w:footer="85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FB809C" w14:textId="77777777" w:rsidR="00455D55" w:rsidRDefault="00455D55">
      <w:r>
        <w:separator/>
      </w:r>
    </w:p>
  </w:endnote>
  <w:endnote w:type="continuationSeparator" w:id="0">
    <w:p w14:paraId="546C3C44" w14:textId="77777777" w:rsidR="00455D55" w:rsidRDefault="00455D55">
      <w:r>
        <w:continuationSeparator/>
      </w:r>
    </w:p>
  </w:endnote>
  <w:endnote w:type="continuationNotice" w:id="1">
    <w:p w14:paraId="52E4886F" w14:textId="77777777" w:rsidR="00455D55" w:rsidRDefault="00455D5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10C84" w14:textId="77777777" w:rsidR="00FA3722" w:rsidRPr="008237B3" w:rsidRDefault="00FA3722" w:rsidP="00C02738">
    <w:pPr>
      <w:pStyle w:val="Footer"/>
      <w:pBdr>
        <w:top w:val="single" w:sz="4" w:space="1" w:color="auto"/>
      </w:pBdr>
      <w:tabs>
        <w:tab w:val="clear" w:pos="4153"/>
        <w:tab w:val="clear" w:pos="8306"/>
        <w:tab w:val="center" w:pos="5040"/>
        <w:tab w:val="right" w:pos="10080"/>
      </w:tabs>
      <w:rPr>
        <w:rFonts w:cs="Tahoma"/>
        <w:szCs w:val="20"/>
      </w:rPr>
    </w:pPr>
    <w:r>
      <w:tab/>
    </w:r>
    <w:r w:rsidR="00C30FA4">
      <w:t xml:space="preserve"> </w:t>
    </w:r>
    <w:r w:rsidR="00C30FA4">
      <w:tab/>
    </w:r>
    <w:r w:rsidR="00220979">
      <w:t>Trang</w:t>
    </w:r>
    <w:r w:rsidRPr="0014657B">
      <w:t xml:space="preserve"> </w:t>
    </w:r>
    <w:r w:rsidRPr="0014657B">
      <w:fldChar w:fldCharType="begin"/>
    </w:r>
    <w:r w:rsidRPr="0014657B">
      <w:instrText xml:space="preserve"> PAGE </w:instrText>
    </w:r>
    <w:r w:rsidRPr="0014657B">
      <w:fldChar w:fldCharType="separate"/>
    </w:r>
    <w:r w:rsidR="000F3B08">
      <w:rPr>
        <w:noProof/>
      </w:rPr>
      <w:t>20</w:t>
    </w:r>
    <w:r w:rsidRPr="0014657B">
      <w:fldChar w:fldCharType="end"/>
    </w:r>
    <w:r w:rsidR="00220979">
      <w:t>/</w:t>
    </w:r>
    <w:r>
      <w:fldChar w:fldCharType="begin"/>
    </w:r>
    <w:r>
      <w:instrText>NUMPAGES</w:instrText>
    </w:r>
    <w:r>
      <w:fldChar w:fldCharType="separate"/>
    </w:r>
    <w:r w:rsidR="000F3B08">
      <w:rPr>
        <w:noProof/>
      </w:rP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FE3439" w14:textId="77777777" w:rsidR="00455D55" w:rsidRDefault="00455D55">
      <w:r>
        <w:separator/>
      </w:r>
    </w:p>
  </w:footnote>
  <w:footnote w:type="continuationSeparator" w:id="0">
    <w:p w14:paraId="7C5A9644" w14:textId="77777777" w:rsidR="00455D55" w:rsidRDefault="00455D55">
      <w:r>
        <w:continuationSeparator/>
      </w:r>
    </w:p>
  </w:footnote>
  <w:footnote w:type="continuationNotice" w:id="1">
    <w:p w14:paraId="50BF55DB" w14:textId="77777777" w:rsidR="00455D55" w:rsidRDefault="00455D55">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078"/>
    <w:multiLevelType w:val="hybridMultilevel"/>
    <w:tmpl w:val="FDAEC7AA"/>
    <w:lvl w:ilvl="0" w:tplc="0409000B">
      <w:start w:val="1"/>
      <w:numFmt w:val="bullet"/>
      <w:lvlText w:val=""/>
      <w:lvlJc w:val="left"/>
      <w:pPr>
        <w:ind w:left="720" w:hanging="360"/>
      </w:pPr>
      <w:rPr>
        <w:rFonts w:ascii="Wingdings" w:hAnsi="Wingding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9C426C"/>
    <w:multiLevelType w:val="hybridMultilevel"/>
    <w:tmpl w:val="F5848B28"/>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34876"/>
    <w:multiLevelType w:val="hybridMultilevel"/>
    <w:tmpl w:val="1622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35796"/>
    <w:multiLevelType w:val="hybridMultilevel"/>
    <w:tmpl w:val="C27E08B4"/>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AE1"/>
    <w:multiLevelType w:val="hybridMultilevel"/>
    <w:tmpl w:val="7FA0A1E2"/>
    <w:lvl w:ilvl="0" w:tplc="3F3069AA">
      <w:start w:val="3"/>
      <w:numFmt w:val="bullet"/>
      <w:lvlText w:val="-"/>
      <w:lvlJc w:val="left"/>
      <w:pPr>
        <w:ind w:left="720" w:hanging="360"/>
      </w:pPr>
      <w:rPr>
        <w:rFonts w:ascii="Times New Roman" w:hAnsi="Times New Roman" w:cs="Times New Roman"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7EB6163"/>
    <w:multiLevelType w:val="hybridMultilevel"/>
    <w:tmpl w:val="B204DCC4"/>
    <w:lvl w:ilvl="0" w:tplc="6292D302">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B6C3C"/>
    <w:multiLevelType w:val="hybridMultilevel"/>
    <w:tmpl w:val="F3EAD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921AB4"/>
    <w:multiLevelType w:val="multilevel"/>
    <w:tmpl w:val="5220261E"/>
    <w:lvl w:ilvl="0">
      <w:start w:val="3"/>
      <w:numFmt w:val="bullet"/>
      <w:lvlText w:val="-"/>
      <w:lvlJc w:val="left"/>
      <w:pPr>
        <w:ind w:left="432" w:hanging="432"/>
      </w:pPr>
      <w:rPr>
        <w:rFonts w:ascii="Times New Roman" w:hAnsi="Times New Roman" w:cs="Times New Roman" w:hint="default"/>
        <w:b/>
        <w:i/>
        <w:sz w:val="2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05F516E"/>
    <w:multiLevelType w:val="hybridMultilevel"/>
    <w:tmpl w:val="D83028B2"/>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F10658"/>
    <w:multiLevelType w:val="multilevel"/>
    <w:tmpl w:val="0AA4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62EA9"/>
    <w:multiLevelType w:val="hybridMultilevel"/>
    <w:tmpl w:val="AD8E9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A11171"/>
    <w:multiLevelType w:val="hybridMultilevel"/>
    <w:tmpl w:val="9D6A8B38"/>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D61255"/>
    <w:multiLevelType w:val="hybridMultilevel"/>
    <w:tmpl w:val="F9F25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DB533E"/>
    <w:multiLevelType w:val="hybridMultilevel"/>
    <w:tmpl w:val="66846A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E95E6C"/>
    <w:multiLevelType w:val="hybridMultilevel"/>
    <w:tmpl w:val="5BCE5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BE6CAA"/>
    <w:multiLevelType w:val="multilevel"/>
    <w:tmpl w:val="70C00AD8"/>
    <w:lvl w:ilvl="0">
      <w:start w:val="1"/>
      <w:numFmt w:val="bullet"/>
      <w:lvlText w:val=""/>
      <w:lvlJc w:val="left"/>
      <w:pPr>
        <w:ind w:left="432" w:hanging="432"/>
      </w:pPr>
      <w:rPr>
        <w:rFonts w:ascii="Wingdings" w:hAnsi="Wingdings" w:hint="default"/>
        <w:b/>
        <w:i/>
        <w:sz w:val="2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F053BC0"/>
    <w:multiLevelType w:val="hybridMultilevel"/>
    <w:tmpl w:val="EC9E13D0"/>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540E27"/>
    <w:multiLevelType w:val="hybridMultilevel"/>
    <w:tmpl w:val="4314EC34"/>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1F750A27"/>
    <w:multiLevelType w:val="hybridMultilevel"/>
    <w:tmpl w:val="6DBAF9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576692"/>
    <w:multiLevelType w:val="hybridMultilevel"/>
    <w:tmpl w:val="34DC3CE0"/>
    <w:lvl w:ilvl="0" w:tplc="8EEC61F4">
      <w:start w:val="2"/>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F0354C"/>
    <w:multiLevelType w:val="hybridMultilevel"/>
    <w:tmpl w:val="BF7C6B4A"/>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D73961"/>
    <w:multiLevelType w:val="hybridMultilevel"/>
    <w:tmpl w:val="73B8FD24"/>
    <w:lvl w:ilvl="0" w:tplc="04090001">
      <w:start w:val="1"/>
      <w:numFmt w:val="bullet"/>
      <w:lvlText w:val=""/>
      <w:lvlJc w:val="left"/>
      <w:pPr>
        <w:ind w:left="1080" w:hanging="360"/>
      </w:pPr>
      <w:rPr>
        <w:rFonts w:ascii="Symbol" w:hAnsi="Symbol" w:hint="default"/>
        <w:sz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263E44B4"/>
    <w:multiLevelType w:val="hybridMultilevel"/>
    <w:tmpl w:val="FB64B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304B6DEE"/>
    <w:multiLevelType w:val="hybridMultilevel"/>
    <w:tmpl w:val="14F08FB0"/>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662452"/>
    <w:multiLevelType w:val="hybridMultilevel"/>
    <w:tmpl w:val="CF30007A"/>
    <w:lvl w:ilvl="0" w:tplc="04090001">
      <w:start w:val="1"/>
      <w:numFmt w:val="bullet"/>
      <w:lvlText w:val=""/>
      <w:lvlJc w:val="left"/>
      <w:pPr>
        <w:ind w:left="1080" w:hanging="360"/>
      </w:pPr>
      <w:rPr>
        <w:rFonts w:ascii="Symbol" w:hAnsi="Symbol" w:hint="default"/>
        <w:sz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377D7182"/>
    <w:multiLevelType w:val="multilevel"/>
    <w:tmpl w:val="BCD00DE8"/>
    <w:lvl w:ilvl="0">
      <w:start w:val="1"/>
      <w:numFmt w:val="bullet"/>
      <w:lvlText w:val=""/>
      <w:lvlJc w:val="left"/>
      <w:pPr>
        <w:ind w:left="432" w:hanging="432"/>
      </w:pPr>
      <w:rPr>
        <w:rFonts w:ascii="Symbol" w:hAnsi="Symbol" w:hint="default"/>
        <w:b/>
        <w:i/>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8ED0E8F"/>
    <w:multiLevelType w:val="hybridMultilevel"/>
    <w:tmpl w:val="892C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F25C94"/>
    <w:multiLevelType w:val="hybridMultilevel"/>
    <w:tmpl w:val="B336C5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3A870C75"/>
    <w:multiLevelType w:val="hybridMultilevel"/>
    <w:tmpl w:val="083EB4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46085AC5"/>
    <w:multiLevelType w:val="hybridMultilevel"/>
    <w:tmpl w:val="FF1A1042"/>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E180F"/>
    <w:multiLevelType w:val="hybridMultilevel"/>
    <w:tmpl w:val="5DD8B8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171E3B"/>
    <w:multiLevelType w:val="multilevel"/>
    <w:tmpl w:val="F49CA5EE"/>
    <w:lvl w:ilvl="0">
      <w:start w:val="1"/>
      <w:numFmt w:val="decimal"/>
      <w:pStyle w:val="Heading1"/>
      <w:lvlText w:val="%1."/>
      <w:lvlJc w:val="left"/>
      <w:pPr>
        <w:ind w:left="432" w:hanging="432"/>
      </w:pPr>
      <w:rPr>
        <w:rFonts w:hint="default"/>
        <w:b/>
        <w: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4C1E512D"/>
    <w:multiLevelType w:val="hybridMultilevel"/>
    <w:tmpl w:val="FC2E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8D1288"/>
    <w:multiLevelType w:val="hybridMultilevel"/>
    <w:tmpl w:val="8D1280C2"/>
    <w:lvl w:ilvl="0" w:tplc="933A951A">
      <w:start w:val="2"/>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AD494F"/>
    <w:multiLevelType w:val="hybridMultilevel"/>
    <w:tmpl w:val="626C5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4C6E41"/>
    <w:multiLevelType w:val="hybridMultilevel"/>
    <w:tmpl w:val="1982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8E1F33"/>
    <w:multiLevelType w:val="hybridMultilevel"/>
    <w:tmpl w:val="6CB0381E"/>
    <w:lvl w:ilvl="0" w:tplc="45986B3C">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90164A"/>
    <w:multiLevelType w:val="hybridMultilevel"/>
    <w:tmpl w:val="960CB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9A13DBC"/>
    <w:multiLevelType w:val="hybridMultilevel"/>
    <w:tmpl w:val="1D7A190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3" w15:restartNumberingAfterBreak="0">
    <w:nsid w:val="5BE646E4"/>
    <w:multiLevelType w:val="hybridMultilevel"/>
    <w:tmpl w:val="B8AC115E"/>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643DC2"/>
    <w:multiLevelType w:val="hybridMultilevel"/>
    <w:tmpl w:val="E978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D448CF"/>
    <w:multiLevelType w:val="hybridMultilevel"/>
    <w:tmpl w:val="D3C2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2A259A"/>
    <w:multiLevelType w:val="hybridMultilevel"/>
    <w:tmpl w:val="76D0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FAC62AC"/>
    <w:multiLevelType w:val="multilevel"/>
    <w:tmpl w:val="69D8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801C0F"/>
    <w:multiLevelType w:val="hybridMultilevel"/>
    <w:tmpl w:val="A8FEC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6607DC"/>
    <w:multiLevelType w:val="hybridMultilevel"/>
    <w:tmpl w:val="9C6C5BC4"/>
    <w:lvl w:ilvl="0" w:tplc="6292D302">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B76F56"/>
    <w:multiLevelType w:val="hybridMultilevel"/>
    <w:tmpl w:val="1618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7A255D"/>
    <w:multiLevelType w:val="hybridMultilevel"/>
    <w:tmpl w:val="E466ADF2"/>
    <w:lvl w:ilvl="0" w:tplc="EB083ADE">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2724E1"/>
    <w:multiLevelType w:val="hybridMultilevel"/>
    <w:tmpl w:val="23A6F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455B9E"/>
    <w:multiLevelType w:val="hybridMultilevel"/>
    <w:tmpl w:val="1426704C"/>
    <w:lvl w:ilvl="0" w:tplc="6E4020BC">
      <w:start w:val="2"/>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823C5C"/>
    <w:multiLevelType w:val="hybridMultilevel"/>
    <w:tmpl w:val="909E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F33214"/>
    <w:multiLevelType w:val="hybridMultilevel"/>
    <w:tmpl w:val="C05E6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E170D62"/>
    <w:multiLevelType w:val="hybridMultilevel"/>
    <w:tmpl w:val="BCC45C56"/>
    <w:lvl w:ilvl="0" w:tplc="22509AB0">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7824775">
    <w:abstractNumId w:val="27"/>
  </w:num>
  <w:num w:numId="2" w16cid:durableId="1025907806">
    <w:abstractNumId w:val="47"/>
  </w:num>
  <w:num w:numId="3" w16cid:durableId="1947233444">
    <w:abstractNumId w:val="9"/>
  </w:num>
  <w:num w:numId="4" w16cid:durableId="370502046">
    <w:abstractNumId w:val="31"/>
  </w:num>
  <w:num w:numId="5" w16cid:durableId="467087598">
    <w:abstractNumId w:val="24"/>
  </w:num>
  <w:num w:numId="6" w16cid:durableId="1317807692">
    <w:abstractNumId w:val="35"/>
  </w:num>
  <w:num w:numId="7" w16cid:durableId="829903386">
    <w:abstractNumId w:val="52"/>
  </w:num>
  <w:num w:numId="8" w16cid:durableId="370959941">
    <w:abstractNumId w:val="18"/>
  </w:num>
  <w:num w:numId="9" w16cid:durableId="1635914617">
    <w:abstractNumId w:val="34"/>
  </w:num>
  <w:num w:numId="10" w16cid:durableId="1723409699">
    <w:abstractNumId w:val="42"/>
  </w:num>
  <w:num w:numId="11" w16cid:durableId="1999457652">
    <w:abstractNumId w:val="50"/>
  </w:num>
  <w:num w:numId="12" w16cid:durableId="720203743">
    <w:abstractNumId w:val="5"/>
  </w:num>
  <w:num w:numId="13" w16cid:durableId="1860048781">
    <w:abstractNumId w:val="32"/>
  </w:num>
  <w:num w:numId="14" w16cid:durableId="1643270205">
    <w:abstractNumId w:val="53"/>
  </w:num>
  <w:num w:numId="15" w16cid:durableId="1732266690">
    <w:abstractNumId w:val="25"/>
  </w:num>
  <w:num w:numId="16" w16cid:durableId="97795112">
    <w:abstractNumId w:val="1"/>
  </w:num>
  <w:num w:numId="17" w16cid:durableId="1929458023">
    <w:abstractNumId w:val="51"/>
  </w:num>
  <w:num w:numId="18" w16cid:durableId="786701134">
    <w:abstractNumId w:val="30"/>
  </w:num>
  <w:num w:numId="19" w16cid:durableId="2128312103">
    <w:abstractNumId w:val="45"/>
  </w:num>
  <w:num w:numId="20" w16cid:durableId="744037501">
    <w:abstractNumId w:val="11"/>
  </w:num>
  <w:num w:numId="21" w16cid:durableId="1264650445">
    <w:abstractNumId w:val="39"/>
  </w:num>
  <w:num w:numId="22" w16cid:durableId="592133973">
    <w:abstractNumId w:val="44"/>
  </w:num>
  <w:num w:numId="23" w16cid:durableId="1532181555">
    <w:abstractNumId w:val="29"/>
  </w:num>
  <w:num w:numId="24" w16cid:durableId="1730104493">
    <w:abstractNumId w:val="28"/>
  </w:num>
  <w:num w:numId="25" w16cid:durableId="590820949">
    <w:abstractNumId w:val="7"/>
  </w:num>
  <w:num w:numId="26" w16cid:durableId="65500289">
    <w:abstractNumId w:val="16"/>
  </w:num>
  <w:num w:numId="27" w16cid:durableId="1463696224">
    <w:abstractNumId w:val="13"/>
  </w:num>
  <w:num w:numId="28" w16cid:durableId="1751148559">
    <w:abstractNumId w:val="38"/>
  </w:num>
  <w:num w:numId="29" w16cid:durableId="2075740025">
    <w:abstractNumId w:val="23"/>
  </w:num>
  <w:num w:numId="30" w16cid:durableId="10572920">
    <w:abstractNumId w:val="36"/>
  </w:num>
  <w:num w:numId="31" w16cid:durableId="1065834397">
    <w:abstractNumId w:val="46"/>
  </w:num>
  <w:num w:numId="32" w16cid:durableId="925265725">
    <w:abstractNumId w:val="54"/>
  </w:num>
  <w:num w:numId="33" w16cid:durableId="173955412">
    <w:abstractNumId w:val="20"/>
  </w:num>
  <w:num w:numId="34" w16cid:durableId="887569106">
    <w:abstractNumId w:val="37"/>
  </w:num>
  <w:num w:numId="35" w16cid:durableId="2065521967">
    <w:abstractNumId w:val="57"/>
  </w:num>
  <w:num w:numId="36" w16cid:durableId="126287951">
    <w:abstractNumId w:val="48"/>
  </w:num>
  <w:num w:numId="37" w16cid:durableId="150605891">
    <w:abstractNumId w:val="55"/>
  </w:num>
  <w:num w:numId="38" w16cid:durableId="581837151">
    <w:abstractNumId w:val="10"/>
  </w:num>
  <w:num w:numId="39" w16cid:durableId="1623462623">
    <w:abstractNumId w:val="15"/>
  </w:num>
  <w:num w:numId="40" w16cid:durableId="78454629">
    <w:abstractNumId w:val="40"/>
  </w:num>
  <w:num w:numId="41" w16cid:durableId="1235778977">
    <w:abstractNumId w:val="49"/>
  </w:num>
  <w:num w:numId="42" w16cid:durableId="18508330">
    <w:abstractNumId w:val="21"/>
  </w:num>
  <w:num w:numId="43" w16cid:durableId="1201355369">
    <w:abstractNumId w:val="56"/>
  </w:num>
  <w:num w:numId="44" w16cid:durableId="1170290150">
    <w:abstractNumId w:val="3"/>
  </w:num>
  <w:num w:numId="45" w16cid:durableId="1664234305">
    <w:abstractNumId w:val="6"/>
  </w:num>
  <w:num w:numId="46" w16cid:durableId="1544445484">
    <w:abstractNumId w:val="8"/>
  </w:num>
  <w:num w:numId="47" w16cid:durableId="332100638">
    <w:abstractNumId w:val="26"/>
  </w:num>
  <w:num w:numId="48" w16cid:durableId="545068670">
    <w:abstractNumId w:val="19"/>
  </w:num>
  <w:num w:numId="49" w16cid:durableId="1925066879">
    <w:abstractNumId w:val="33"/>
  </w:num>
  <w:num w:numId="50" w16cid:durableId="1540124517">
    <w:abstractNumId w:val="41"/>
  </w:num>
  <w:num w:numId="51" w16cid:durableId="623269666">
    <w:abstractNumId w:val="2"/>
  </w:num>
  <w:num w:numId="52" w16cid:durableId="171847260">
    <w:abstractNumId w:val="4"/>
  </w:num>
  <w:num w:numId="53" w16cid:durableId="1648318785">
    <w:abstractNumId w:val="43"/>
  </w:num>
  <w:num w:numId="54" w16cid:durableId="224997860">
    <w:abstractNumId w:val="22"/>
  </w:num>
  <w:num w:numId="55" w16cid:durableId="1715621957">
    <w:abstractNumId w:val="17"/>
  </w:num>
  <w:num w:numId="56" w16cid:durableId="2098095558">
    <w:abstractNumId w:val="14"/>
  </w:num>
  <w:num w:numId="57" w16cid:durableId="122164415">
    <w:abstractNumId w:val="12"/>
  </w:num>
  <w:num w:numId="58" w16cid:durableId="430127264">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7F8"/>
    <w:rsid w:val="000000EC"/>
    <w:rsid w:val="000005B9"/>
    <w:rsid w:val="00000939"/>
    <w:rsid w:val="00000B9A"/>
    <w:rsid w:val="00000B9D"/>
    <w:rsid w:val="00001159"/>
    <w:rsid w:val="000012AA"/>
    <w:rsid w:val="00001394"/>
    <w:rsid w:val="0000161A"/>
    <w:rsid w:val="00001B39"/>
    <w:rsid w:val="00001BDA"/>
    <w:rsid w:val="00001DC6"/>
    <w:rsid w:val="00001DEA"/>
    <w:rsid w:val="00001F6B"/>
    <w:rsid w:val="0000213C"/>
    <w:rsid w:val="00002222"/>
    <w:rsid w:val="00002499"/>
    <w:rsid w:val="000025BC"/>
    <w:rsid w:val="00002A5F"/>
    <w:rsid w:val="00002FBE"/>
    <w:rsid w:val="00003267"/>
    <w:rsid w:val="00003491"/>
    <w:rsid w:val="00003659"/>
    <w:rsid w:val="00003698"/>
    <w:rsid w:val="000038C1"/>
    <w:rsid w:val="0000397A"/>
    <w:rsid w:val="00003ACF"/>
    <w:rsid w:val="00003C59"/>
    <w:rsid w:val="00003D9B"/>
    <w:rsid w:val="00003FBE"/>
    <w:rsid w:val="000041F5"/>
    <w:rsid w:val="000042C8"/>
    <w:rsid w:val="000043BC"/>
    <w:rsid w:val="00004475"/>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65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614"/>
    <w:rsid w:val="00015618"/>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1E"/>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2C"/>
    <w:rsid w:val="000232BA"/>
    <w:rsid w:val="00023423"/>
    <w:rsid w:val="00023489"/>
    <w:rsid w:val="000237FB"/>
    <w:rsid w:val="00023830"/>
    <w:rsid w:val="00023CCB"/>
    <w:rsid w:val="00024040"/>
    <w:rsid w:val="00024343"/>
    <w:rsid w:val="00024424"/>
    <w:rsid w:val="00024781"/>
    <w:rsid w:val="000249EB"/>
    <w:rsid w:val="00024B5E"/>
    <w:rsid w:val="000258A9"/>
    <w:rsid w:val="000259E4"/>
    <w:rsid w:val="00025D0B"/>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325"/>
    <w:rsid w:val="0003140F"/>
    <w:rsid w:val="0003174B"/>
    <w:rsid w:val="0003183C"/>
    <w:rsid w:val="000319E1"/>
    <w:rsid w:val="00031B0F"/>
    <w:rsid w:val="00031B26"/>
    <w:rsid w:val="00031C73"/>
    <w:rsid w:val="00031F11"/>
    <w:rsid w:val="000325CD"/>
    <w:rsid w:val="00032709"/>
    <w:rsid w:val="00032E03"/>
    <w:rsid w:val="0003305F"/>
    <w:rsid w:val="0003306C"/>
    <w:rsid w:val="0003309E"/>
    <w:rsid w:val="0003316A"/>
    <w:rsid w:val="00033811"/>
    <w:rsid w:val="00033910"/>
    <w:rsid w:val="00033AA9"/>
    <w:rsid w:val="00033AC2"/>
    <w:rsid w:val="00033C07"/>
    <w:rsid w:val="00033C5E"/>
    <w:rsid w:val="000340DB"/>
    <w:rsid w:val="00034322"/>
    <w:rsid w:val="0003449D"/>
    <w:rsid w:val="000348C7"/>
    <w:rsid w:val="00034AB3"/>
    <w:rsid w:val="00034ABD"/>
    <w:rsid w:val="00034D96"/>
    <w:rsid w:val="00035A0D"/>
    <w:rsid w:val="00035D36"/>
    <w:rsid w:val="00036275"/>
    <w:rsid w:val="0003634E"/>
    <w:rsid w:val="00036610"/>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2B7"/>
    <w:rsid w:val="00040409"/>
    <w:rsid w:val="0004073E"/>
    <w:rsid w:val="00040A73"/>
    <w:rsid w:val="00040AE6"/>
    <w:rsid w:val="00040B93"/>
    <w:rsid w:val="000415DA"/>
    <w:rsid w:val="0004164A"/>
    <w:rsid w:val="000416AD"/>
    <w:rsid w:val="000418B0"/>
    <w:rsid w:val="00041C4E"/>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92"/>
    <w:rsid w:val="000446C1"/>
    <w:rsid w:val="00044DE5"/>
    <w:rsid w:val="0004509D"/>
    <w:rsid w:val="000451ED"/>
    <w:rsid w:val="00045366"/>
    <w:rsid w:val="000453F3"/>
    <w:rsid w:val="00045435"/>
    <w:rsid w:val="000454C7"/>
    <w:rsid w:val="000456FA"/>
    <w:rsid w:val="000459E1"/>
    <w:rsid w:val="00045D38"/>
    <w:rsid w:val="00045D98"/>
    <w:rsid w:val="00045E59"/>
    <w:rsid w:val="00045EC8"/>
    <w:rsid w:val="000461DC"/>
    <w:rsid w:val="000463FA"/>
    <w:rsid w:val="000467D6"/>
    <w:rsid w:val="00046816"/>
    <w:rsid w:val="00046A2E"/>
    <w:rsid w:val="00046D93"/>
    <w:rsid w:val="00047250"/>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49"/>
    <w:rsid w:val="00054DA2"/>
    <w:rsid w:val="00054DB8"/>
    <w:rsid w:val="00054E78"/>
    <w:rsid w:val="000551D4"/>
    <w:rsid w:val="0005534C"/>
    <w:rsid w:val="00055434"/>
    <w:rsid w:val="0005544D"/>
    <w:rsid w:val="000554F2"/>
    <w:rsid w:val="000559AE"/>
    <w:rsid w:val="00055C8A"/>
    <w:rsid w:val="00055D34"/>
    <w:rsid w:val="00055F60"/>
    <w:rsid w:val="0005604D"/>
    <w:rsid w:val="000562C3"/>
    <w:rsid w:val="00056394"/>
    <w:rsid w:val="000563F7"/>
    <w:rsid w:val="00056AB2"/>
    <w:rsid w:val="00056E18"/>
    <w:rsid w:val="00057103"/>
    <w:rsid w:val="000573F0"/>
    <w:rsid w:val="00057849"/>
    <w:rsid w:val="00057935"/>
    <w:rsid w:val="000579A1"/>
    <w:rsid w:val="00057D75"/>
    <w:rsid w:val="00057DB6"/>
    <w:rsid w:val="00057E11"/>
    <w:rsid w:val="000600A8"/>
    <w:rsid w:val="000602EC"/>
    <w:rsid w:val="00060C39"/>
    <w:rsid w:val="00061204"/>
    <w:rsid w:val="00061738"/>
    <w:rsid w:val="000618BB"/>
    <w:rsid w:val="000618CE"/>
    <w:rsid w:val="00061C0A"/>
    <w:rsid w:val="00061C44"/>
    <w:rsid w:val="00061D00"/>
    <w:rsid w:val="00061D2A"/>
    <w:rsid w:val="00061DA2"/>
    <w:rsid w:val="00061F37"/>
    <w:rsid w:val="0006202A"/>
    <w:rsid w:val="00062491"/>
    <w:rsid w:val="00062B7E"/>
    <w:rsid w:val="00062C06"/>
    <w:rsid w:val="00062CFC"/>
    <w:rsid w:val="0006331B"/>
    <w:rsid w:val="0006332E"/>
    <w:rsid w:val="0006339D"/>
    <w:rsid w:val="00063572"/>
    <w:rsid w:val="000635F3"/>
    <w:rsid w:val="000636AA"/>
    <w:rsid w:val="00063AC9"/>
    <w:rsid w:val="00063BA3"/>
    <w:rsid w:val="00063DC5"/>
    <w:rsid w:val="00063E74"/>
    <w:rsid w:val="000643DC"/>
    <w:rsid w:val="000649A2"/>
    <w:rsid w:val="00064D5A"/>
    <w:rsid w:val="00065011"/>
    <w:rsid w:val="00065977"/>
    <w:rsid w:val="00065FFD"/>
    <w:rsid w:val="0006624D"/>
    <w:rsid w:val="00066268"/>
    <w:rsid w:val="00066329"/>
    <w:rsid w:val="0006660B"/>
    <w:rsid w:val="000667E1"/>
    <w:rsid w:val="00066B49"/>
    <w:rsid w:val="00066C0F"/>
    <w:rsid w:val="00066E8A"/>
    <w:rsid w:val="00067029"/>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CB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5B8"/>
    <w:rsid w:val="000857BB"/>
    <w:rsid w:val="000857D3"/>
    <w:rsid w:val="00085983"/>
    <w:rsid w:val="00085ABF"/>
    <w:rsid w:val="00085B2C"/>
    <w:rsid w:val="00085B38"/>
    <w:rsid w:val="000861AA"/>
    <w:rsid w:val="0008642B"/>
    <w:rsid w:val="0008677B"/>
    <w:rsid w:val="00086973"/>
    <w:rsid w:val="00086A27"/>
    <w:rsid w:val="000870C6"/>
    <w:rsid w:val="000874B7"/>
    <w:rsid w:val="00087908"/>
    <w:rsid w:val="0008790C"/>
    <w:rsid w:val="00087A63"/>
    <w:rsid w:val="00087DE0"/>
    <w:rsid w:val="00087FF1"/>
    <w:rsid w:val="0009009C"/>
    <w:rsid w:val="000901F8"/>
    <w:rsid w:val="000905B2"/>
    <w:rsid w:val="00090AFD"/>
    <w:rsid w:val="00090B95"/>
    <w:rsid w:val="00090DD5"/>
    <w:rsid w:val="00090EA3"/>
    <w:rsid w:val="00090F87"/>
    <w:rsid w:val="0009118E"/>
    <w:rsid w:val="0009121C"/>
    <w:rsid w:val="00091476"/>
    <w:rsid w:val="00091633"/>
    <w:rsid w:val="00091BF7"/>
    <w:rsid w:val="00091EF5"/>
    <w:rsid w:val="00091F37"/>
    <w:rsid w:val="000920B1"/>
    <w:rsid w:val="00092311"/>
    <w:rsid w:val="000926DD"/>
    <w:rsid w:val="00092765"/>
    <w:rsid w:val="00092906"/>
    <w:rsid w:val="0009296E"/>
    <w:rsid w:val="00092C4E"/>
    <w:rsid w:val="000930E1"/>
    <w:rsid w:val="0009317C"/>
    <w:rsid w:val="000932BF"/>
    <w:rsid w:val="000934B0"/>
    <w:rsid w:val="0009371A"/>
    <w:rsid w:val="00093789"/>
    <w:rsid w:val="00093A69"/>
    <w:rsid w:val="00093E00"/>
    <w:rsid w:val="00093F59"/>
    <w:rsid w:val="0009420B"/>
    <w:rsid w:val="000942D4"/>
    <w:rsid w:val="000945A8"/>
    <w:rsid w:val="00094B3F"/>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801"/>
    <w:rsid w:val="000A0905"/>
    <w:rsid w:val="000A09BF"/>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34C"/>
    <w:rsid w:val="000A3657"/>
    <w:rsid w:val="000A3703"/>
    <w:rsid w:val="000A3A9C"/>
    <w:rsid w:val="000A3C8B"/>
    <w:rsid w:val="000A3FEB"/>
    <w:rsid w:val="000A4073"/>
    <w:rsid w:val="000A428F"/>
    <w:rsid w:val="000A4534"/>
    <w:rsid w:val="000A484C"/>
    <w:rsid w:val="000A494A"/>
    <w:rsid w:val="000A4D7A"/>
    <w:rsid w:val="000A4E6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1BE"/>
    <w:rsid w:val="000B4679"/>
    <w:rsid w:val="000B4A70"/>
    <w:rsid w:val="000B5147"/>
    <w:rsid w:val="000B51ED"/>
    <w:rsid w:val="000B5296"/>
    <w:rsid w:val="000B52A8"/>
    <w:rsid w:val="000B52F6"/>
    <w:rsid w:val="000B5389"/>
    <w:rsid w:val="000B5E5B"/>
    <w:rsid w:val="000B6103"/>
    <w:rsid w:val="000B6154"/>
    <w:rsid w:val="000B655F"/>
    <w:rsid w:val="000B66FA"/>
    <w:rsid w:val="000B6A65"/>
    <w:rsid w:val="000B6D7B"/>
    <w:rsid w:val="000B7456"/>
    <w:rsid w:val="000B75F5"/>
    <w:rsid w:val="000B763B"/>
    <w:rsid w:val="000B763E"/>
    <w:rsid w:val="000B7743"/>
    <w:rsid w:val="000B7DD1"/>
    <w:rsid w:val="000C0077"/>
    <w:rsid w:val="000C02B2"/>
    <w:rsid w:val="000C02C1"/>
    <w:rsid w:val="000C07C3"/>
    <w:rsid w:val="000C09B8"/>
    <w:rsid w:val="000C0C7E"/>
    <w:rsid w:val="000C0D10"/>
    <w:rsid w:val="000C0D42"/>
    <w:rsid w:val="000C0DCF"/>
    <w:rsid w:val="000C0E49"/>
    <w:rsid w:val="000C0E63"/>
    <w:rsid w:val="000C0F40"/>
    <w:rsid w:val="000C1B2A"/>
    <w:rsid w:val="000C20CA"/>
    <w:rsid w:val="000C24C1"/>
    <w:rsid w:val="000C2A33"/>
    <w:rsid w:val="000C2AC9"/>
    <w:rsid w:val="000C2D9C"/>
    <w:rsid w:val="000C2E0F"/>
    <w:rsid w:val="000C3338"/>
    <w:rsid w:val="000C3487"/>
    <w:rsid w:val="000C34B1"/>
    <w:rsid w:val="000C378D"/>
    <w:rsid w:val="000C383A"/>
    <w:rsid w:val="000C38F8"/>
    <w:rsid w:val="000C3B83"/>
    <w:rsid w:val="000C3CF4"/>
    <w:rsid w:val="000C3E4F"/>
    <w:rsid w:val="000C4050"/>
    <w:rsid w:val="000C42A7"/>
    <w:rsid w:val="000C46BD"/>
    <w:rsid w:val="000C4733"/>
    <w:rsid w:val="000C478A"/>
    <w:rsid w:val="000C558D"/>
    <w:rsid w:val="000C5614"/>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054"/>
    <w:rsid w:val="000D3320"/>
    <w:rsid w:val="000D34B2"/>
    <w:rsid w:val="000D38B7"/>
    <w:rsid w:val="000D39A6"/>
    <w:rsid w:val="000D39CE"/>
    <w:rsid w:val="000D3AD2"/>
    <w:rsid w:val="000D3D07"/>
    <w:rsid w:val="000D4023"/>
    <w:rsid w:val="000D4DB0"/>
    <w:rsid w:val="000D4E8A"/>
    <w:rsid w:val="000D4F20"/>
    <w:rsid w:val="000D502F"/>
    <w:rsid w:val="000D50E2"/>
    <w:rsid w:val="000D562F"/>
    <w:rsid w:val="000D5902"/>
    <w:rsid w:val="000D5B2C"/>
    <w:rsid w:val="000D5BF3"/>
    <w:rsid w:val="000D604B"/>
    <w:rsid w:val="000D6061"/>
    <w:rsid w:val="000D6462"/>
    <w:rsid w:val="000D658F"/>
    <w:rsid w:val="000D65DD"/>
    <w:rsid w:val="000D6701"/>
    <w:rsid w:val="000D6913"/>
    <w:rsid w:val="000D6C8D"/>
    <w:rsid w:val="000D6D5A"/>
    <w:rsid w:val="000D6ECE"/>
    <w:rsid w:val="000D70E3"/>
    <w:rsid w:val="000D71F3"/>
    <w:rsid w:val="000D74DF"/>
    <w:rsid w:val="000D7635"/>
    <w:rsid w:val="000D7AF9"/>
    <w:rsid w:val="000D7B0F"/>
    <w:rsid w:val="000D7C0D"/>
    <w:rsid w:val="000D7CFF"/>
    <w:rsid w:val="000D7F3E"/>
    <w:rsid w:val="000E04C0"/>
    <w:rsid w:val="000E063F"/>
    <w:rsid w:val="000E08B3"/>
    <w:rsid w:val="000E0911"/>
    <w:rsid w:val="000E0ADB"/>
    <w:rsid w:val="000E0F8F"/>
    <w:rsid w:val="000E0FC9"/>
    <w:rsid w:val="000E14D9"/>
    <w:rsid w:val="000E1628"/>
    <w:rsid w:val="000E1632"/>
    <w:rsid w:val="000E1750"/>
    <w:rsid w:val="000E1AF3"/>
    <w:rsid w:val="000E1D27"/>
    <w:rsid w:val="000E1F2E"/>
    <w:rsid w:val="000E1FB3"/>
    <w:rsid w:val="000E226D"/>
    <w:rsid w:val="000E2522"/>
    <w:rsid w:val="000E253B"/>
    <w:rsid w:val="000E2600"/>
    <w:rsid w:val="000E260F"/>
    <w:rsid w:val="000E262C"/>
    <w:rsid w:val="000E2B7F"/>
    <w:rsid w:val="000E2BDD"/>
    <w:rsid w:val="000E2F52"/>
    <w:rsid w:val="000E2FAC"/>
    <w:rsid w:val="000E31EB"/>
    <w:rsid w:val="000E3219"/>
    <w:rsid w:val="000E358F"/>
    <w:rsid w:val="000E3F01"/>
    <w:rsid w:val="000E3F58"/>
    <w:rsid w:val="000E3F9B"/>
    <w:rsid w:val="000E4676"/>
    <w:rsid w:val="000E4732"/>
    <w:rsid w:val="000E4767"/>
    <w:rsid w:val="000E498E"/>
    <w:rsid w:val="000E4C9F"/>
    <w:rsid w:val="000E4F70"/>
    <w:rsid w:val="000E5174"/>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CD7"/>
    <w:rsid w:val="000E7D43"/>
    <w:rsid w:val="000F00B4"/>
    <w:rsid w:val="000F041C"/>
    <w:rsid w:val="000F0612"/>
    <w:rsid w:val="000F0886"/>
    <w:rsid w:val="000F09D3"/>
    <w:rsid w:val="000F0C63"/>
    <w:rsid w:val="000F0C86"/>
    <w:rsid w:val="000F0D32"/>
    <w:rsid w:val="000F0F1F"/>
    <w:rsid w:val="000F13D3"/>
    <w:rsid w:val="000F1408"/>
    <w:rsid w:val="000F16ED"/>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B08"/>
    <w:rsid w:val="000F3C51"/>
    <w:rsid w:val="000F3F22"/>
    <w:rsid w:val="000F41B0"/>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C7"/>
    <w:rsid w:val="000F5FEB"/>
    <w:rsid w:val="000F65C4"/>
    <w:rsid w:val="000F66D2"/>
    <w:rsid w:val="000F69F6"/>
    <w:rsid w:val="000F6A1B"/>
    <w:rsid w:val="000F6A32"/>
    <w:rsid w:val="000F6A3D"/>
    <w:rsid w:val="000F6D6F"/>
    <w:rsid w:val="000F6E7A"/>
    <w:rsid w:val="000F7203"/>
    <w:rsid w:val="000F7349"/>
    <w:rsid w:val="000F7374"/>
    <w:rsid w:val="000F7417"/>
    <w:rsid w:val="000F742A"/>
    <w:rsid w:val="000F7611"/>
    <w:rsid w:val="000F766E"/>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C93"/>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0ED"/>
    <w:rsid w:val="001051DE"/>
    <w:rsid w:val="001052B4"/>
    <w:rsid w:val="00105767"/>
    <w:rsid w:val="0010580F"/>
    <w:rsid w:val="0010584B"/>
    <w:rsid w:val="00105A05"/>
    <w:rsid w:val="00105BD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769"/>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277"/>
    <w:rsid w:val="00115334"/>
    <w:rsid w:val="00115403"/>
    <w:rsid w:val="00115414"/>
    <w:rsid w:val="00115529"/>
    <w:rsid w:val="001157B3"/>
    <w:rsid w:val="001157B9"/>
    <w:rsid w:val="00115825"/>
    <w:rsid w:val="00115860"/>
    <w:rsid w:val="00115CDF"/>
    <w:rsid w:val="00115E1A"/>
    <w:rsid w:val="001164DD"/>
    <w:rsid w:val="00116861"/>
    <w:rsid w:val="001169BF"/>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5D"/>
    <w:rsid w:val="00121870"/>
    <w:rsid w:val="00121C48"/>
    <w:rsid w:val="00121EA5"/>
    <w:rsid w:val="0012218B"/>
    <w:rsid w:val="001229BD"/>
    <w:rsid w:val="001229C8"/>
    <w:rsid w:val="00122F5A"/>
    <w:rsid w:val="001243DA"/>
    <w:rsid w:val="001244E1"/>
    <w:rsid w:val="00124759"/>
    <w:rsid w:val="00124A7D"/>
    <w:rsid w:val="00124AE8"/>
    <w:rsid w:val="00124BF4"/>
    <w:rsid w:val="00124C91"/>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C75"/>
    <w:rsid w:val="00130D88"/>
    <w:rsid w:val="0013100E"/>
    <w:rsid w:val="001315AA"/>
    <w:rsid w:val="001316A8"/>
    <w:rsid w:val="00131758"/>
    <w:rsid w:val="0013178F"/>
    <w:rsid w:val="001317F3"/>
    <w:rsid w:val="00131A0D"/>
    <w:rsid w:val="00131E2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4C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2D3D"/>
    <w:rsid w:val="0014305D"/>
    <w:rsid w:val="0014376C"/>
    <w:rsid w:val="00143BBC"/>
    <w:rsid w:val="00143E67"/>
    <w:rsid w:val="00143F91"/>
    <w:rsid w:val="001441E2"/>
    <w:rsid w:val="00144234"/>
    <w:rsid w:val="00144795"/>
    <w:rsid w:val="0014484A"/>
    <w:rsid w:val="0014498D"/>
    <w:rsid w:val="00144C7E"/>
    <w:rsid w:val="00144D03"/>
    <w:rsid w:val="00144EBE"/>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218"/>
    <w:rsid w:val="00150839"/>
    <w:rsid w:val="001509F8"/>
    <w:rsid w:val="00150A46"/>
    <w:rsid w:val="00150ABF"/>
    <w:rsid w:val="00151037"/>
    <w:rsid w:val="0015105B"/>
    <w:rsid w:val="001510B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344"/>
    <w:rsid w:val="00156711"/>
    <w:rsid w:val="00156AA3"/>
    <w:rsid w:val="001571FD"/>
    <w:rsid w:val="0015729D"/>
    <w:rsid w:val="00157392"/>
    <w:rsid w:val="0015739B"/>
    <w:rsid w:val="00157671"/>
    <w:rsid w:val="001579DF"/>
    <w:rsid w:val="00157ABD"/>
    <w:rsid w:val="00157AEC"/>
    <w:rsid w:val="00157FE0"/>
    <w:rsid w:val="00160138"/>
    <w:rsid w:val="00160151"/>
    <w:rsid w:val="00160277"/>
    <w:rsid w:val="001605D1"/>
    <w:rsid w:val="00160E25"/>
    <w:rsid w:val="001617AB"/>
    <w:rsid w:val="00161976"/>
    <w:rsid w:val="00161D42"/>
    <w:rsid w:val="00161E70"/>
    <w:rsid w:val="00162148"/>
    <w:rsid w:val="0016216E"/>
    <w:rsid w:val="0016234A"/>
    <w:rsid w:val="001626AF"/>
    <w:rsid w:val="001626F1"/>
    <w:rsid w:val="00162710"/>
    <w:rsid w:val="0016284F"/>
    <w:rsid w:val="00162913"/>
    <w:rsid w:val="00162A77"/>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1D6"/>
    <w:rsid w:val="00165207"/>
    <w:rsid w:val="001653C7"/>
    <w:rsid w:val="001654D1"/>
    <w:rsid w:val="00165A9D"/>
    <w:rsid w:val="00165B48"/>
    <w:rsid w:val="00165C31"/>
    <w:rsid w:val="00165DD0"/>
    <w:rsid w:val="00165DF6"/>
    <w:rsid w:val="001660B7"/>
    <w:rsid w:val="00166347"/>
    <w:rsid w:val="001663DB"/>
    <w:rsid w:val="00166570"/>
    <w:rsid w:val="00166792"/>
    <w:rsid w:val="00166CFD"/>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B48"/>
    <w:rsid w:val="00171C22"/>
    <w:rsid w:val="00171DEF"/>
    <w:rsid w:val="00171FFE"/>
    <w:rsid w:val="0017244D"/>
    <w:rsid w:val="00172464"/>
    <w:rsid w:val="00172B0B"/>
    <w:rsid w:val="00172C4C"/>
    <w:rsid w:val="00172C90"/>
    <w:rsid w:val="00172D41"/>
    <w:rsid w:val="001732B6"/>
    <w:rsid w:val="001732D8"/>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B0D"/>
    <w:rsid w:val="00180CAE"/>
    <w:rsid w:val="00180E85"/>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2F05"/>
    <w:rsid w:val="00183022"/>
    <w:rsid w:val="0018321E"/>
    <w:rsid w:val="0018327C"/>
    <w:rsid w:val="00183392"/>
    <w:rsid w:val="001838BB"/>
    <w:rsid w:val="00184118"/>
    <w:rsid w:val="001842DC"/>
    <w:rsid w:val="001846B7"/>
    <w:rsid w:val="00184B76"/>
    <w:rsid w:val="00184BE0"/>
    <w:rsid w:val="00184C1F"/>
    <w:rsid w:val="00184D8F"/>
    <w:rsid w:val="0018518B"/>
    <w:rsid w:val="001852E5"/>
    <w:rsid w:val="001859B5"/>
    <w:rsid w:val="00185F6C"/>
    <w:rsid w:val="00186239"/>
    <w:rsid w:val="001863C7"/>
    <w:rsid w:val="001863F4"/>
    <w:rsid w:val="0018649E"/>
    <w:rsid w:val="0018676D"/>
    <w:rsid w:val="00186D9E"/>
    <w:rsid w:val="00186DE7"/>
    <w:rsid w:val="00186F8D"/>
    <w:rsid w:val="00187657"/>
    <w:rsid w:val="0018775A"/>
    <w:rsid w:val="00187992"/>
    <w:rsid w:val="00187B6C"/>
    <w:rsid w:val="00187F61"/>
    <w:rsid w:val="00187F78"/>
    <w:rsid w:val="00190339"/>
    <w:rsid w:val="00190387"/>
    <w:rsid w:val="00190882"/>
    <w:rsid w:val="00190AD9"/>
    <w:rsid w:val="00190BAE"/>
    <w:rsid w:val="001911A2"/>
    <w:rsid w:val="001911C5"/>
    <w:rsid w:val="0019140B"/>
    <w:rsid w:val="00191501"/>
    <w:rsid w:val="00191CC6"/>
    <w:rsid w:val="00191DB0"/>
    <w:rsid w:val="00191E1B"/>
    <w:rsid w:val="00192732"/>
    <w:rsid w:val="0019281A"/>
    <w:rsid w:val="00192852"/>
    <w:rsid w:val="00192CF1"/>
    <w:rsid w:val="00192E88"/>
    <w:rsid w:val="00192F44"/>
    <w:rsid w:val="001931FA"/>
    <w:rsid w:val="00193942"/>
    <w:rsid w:val="00193F16"/>
    <w:rsid w:val="001940F4"/>
    <w:rsid w:val="00194805"/>
    <w:rsid w:val="00194DA7"/>
    <w:rsid w:val="00195258"/>
    <w:rsid w:val="0019537B"/>
    <w:rsid w:val="00195518"/>
    <w:rsid w:val="00195957"/>
    <w:rsid w:val="00195AEE"/>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B0"/>
    <w:rsid w:val="001A419E"/>
    <w:rsid w:val="001A471B"/>
    <w:rsid w:val="001A4B71"/>
    <w:rsid w:val="001A4B82"/>
    <w:rsid w:val="001A4D11"/>
    <w:rsid w:val="001A4EB4"/>
    <w:rsid w:val="001A539A"/>
    <w:rsid w:val="001A5465"/>
    <w:rsid w:val="001A5481"/>
    <w:rsid w:val="001A559E"/>
    <w:rsid w:val="001A56DC"/>
    <w:rsid w:val="001A5786"/>
    <w:rsid w:val="001A57A1"/>
    <w:rsid w:val="001A59DE"/>
    <w:rsid w:val="001A5A8E"/>
    <w:rsid w:val="001A5F1A"/>
    <w:rsid w:val="001A5F59"/>
    <w:rsid w:val="001A607D"/>
    <w:rsid w:val="001A614B"/>
    <w:rsid w:val="001A61B7"/>
    <w:rsid w:val="001A6200"/>
    <w:rsid w:val="001A6290"/>
    <w:rsid w:val="001A62E4"/>
    <w:rsid w:val="001A6493"/>
    <w:rsid w:val="001A64CF"/>
    <w:rsid w:val="001A671C"/>
    <w:rsid w:val="001A6724"/>
    <w:rsid w:val="001A69B8"/>
    <w:rsid w:val="001A6F72"/>
    <w:rsid w:val="001A7132"/>
    <w:rsid w:val="001A7369"/>
    <w:rsid w:val="001A74A5"/>
    <w:rsid w:val="001A752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8C3"/>
    <w:rsid w:val="001B1EB3"/>
    <w:rsid w:val="001B1F39"/>
    <w:rsid w:val="001B204A"/>
    <w:rsid w:val="001B2133"/>
    <w:rsid w:val="001B21DD"/>
    <w:rsid w:val="001B22A4"/>
    <w:rsid w:val="001B24B3"/>
    <w:rsid w:val="001B268F"/>
    <w:rsid w:val="001B2707"/>
    <w:rsid w:val="001B2AA6"/>
    <w:rsid w:val="001B2B84"/>
    <w:rsid w:val="001B3016"/>
    <w:rsid w:val="001B3200"/>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6A5"/>
    <w:rsid w:val="001B57E0"/>
    <w:rsid w:val="001B58B4"/>
    <w:rsid w:val="001B5918"/>
    <w:rsid w:val="001B5AA5"/>
    <w:rsid w:val="001B5CD8"/>
    <w:rsid w:val="001B6350"/>
    <w:rsid w:val="001B63BC"/>
    <w:rsid w:val="001B657B"/>
    <w:rsid w:val="001B668E"/>
    <w:rsid w:val="001B6822"/>
    <w:rsid w:val="001B68E9"/>
    <w:rsid w:val="001B6921"/>
    <w:rsid w:val="001B6B59"/>
    <w:rsid w:val="001B6D8C"/>
    <w:rsid w:val="001B6F9D"/>
    <w:rsid w:val="001B7325"/>
    <w:rsid w:val="001B738F"/>
    <w:rsid w:val="001B751B"/>
    <w:rsid w:val="001B7551"/>
    <w:rsid w:val="001B75B3"/>
    <w:rsid w:val="001B7644"/>
    <w:rsid w:val="001B7709"/>
    <w:rsid w:val="001B7905"/>
    <w:rsid w:val="001B7F49"/>
    <w:rsid w:val="001C0206"/>
    <w:rsid w:val="001C02F1"/>
    <w:rsid w:val="001C069A"/>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22F"/>
    <w:rsid w:val="001C2513"/>
    <w:rsid w:val="001C258D"/>
    <w:rsid w:val="001C269D"/>
    <w:rsid w:val="001C2776"/>
    <w:rsid w:val="001C2888"/>
    <w:rsid w:val="001C289D"/>
    <w:rsid w:val="001C2A01"/>
    <w:rsid w:val="001C3385"/>
    <w:rsid w:val="001C347A"/>
    <w:rsid w:val="001C361E"/>
    <w:rsid w:val="001C3636"/>
    <w:rsid w:val="001C39C7"/>
    <w:rsid w:val="001C3AFD"/>
    <w:rsid w:val="001C42C4"/>
    <w:rsid w:val="001C49C7"/>
    <w:rsid w:val="001C4E6E"/>
    <w:rsid w:val="001C527E"/>
    <w:rsid w:val="001C599B"/>
    <w:rsid w:val="001C5A24"/>
    <w:rsid w:val="001C5A28"/>
    <w:rsid w:val="001C5B95"/>
    <w:rsid w:val="001C5BE9"/>
    <w:rsid w:val="001C5D7E"/>
    <w:rsid w:val="001C6291"/>
    <w:rsid w:val="001C640D"/>
    <w:rsid w:val="001C64E9"/>
    <w:rsid w:val="001C6C86"/>
    <w:rsid w:val="001C6F88"/>
    <w:rsid w:val="001C6FA4"/>
    <w:rsid w:val="001C71C2"/>
    <w:rsid w:val="001C71E2"/>
    <w:rsid w:val="001C7218"/>
    <w:rsid w:val="001C7475"/>
    <w:rsid w:val="001C7978"/>
    <w:rsid w:val="001C79BD"/>
    <w:rsid w:val="001C7B0F"/>
    <w:rsid w:val="001C7B3E"/>
    <w:rsid w:val="001C7CF4"/>
    <w:rsid w:val="001D012B"/>
    <w:rsid w:val="001D027C"/>
    <w:rsid w:val="001D0455"/>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6C2"/>
    <w:rsid w:val="001D28D5"/>
    <w:rsid w:val="001D2BA3"/>
    <w:rsid w:val="001D2C33"/>
    <w:rsid w:val="001D2D0C"/>
    <w:rsid w:val="001D3003"/>
    <w:rsid w:val="001D3042"/>
    <w:rsid w:val="001D326E"/>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77F"/>
    <w:rsid w:val="001D69AE"/>
    <w:rsid w:val="001D6AD5"/>
    <w:rsid w:val="001D6BC2"/>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7E3"/>
    <w:rsid w:val="001E2E94"/>
    <w:rsid w:val="001E2EB2"/>
    <w:rsid w:val="001E2F54"/>
    <w:rsid w:val="001E2FDD"/>
    <w:rsid w:val="001E3404"/>
    <w:rsid w:val="001E38BB"/>
    <w:rsid w:val="001E3AC6"/>
    <w:rsid w:val="001E4153"/>
    <w:rsid w:val="001E418D"/>
    <w:rsid w:val="001E428E"/>
    <w:rsid w:val="001E42AF"/>
    <w:rsid w:val="001E459C"/>
    <w:rsid w:val="001E45EC"/>
    <w:rsid w:val="001E4E5A"/>
    <w:rsid w:val="001E4F6F"/>
    <w:rsid w:val="001E51CB"/>
    <w:rsid w:val="001E54AC"/>
    <w:rsid w:val="001E5932"/>
    <w:rsid w:val="001E5ABC"/>
    <w:rsid w:val="001E5FFE"/>
    <w:rsid w:val="001E6349"/>
    <w:rsid w:val="001E671C"/>
    <w:rsid w:val="001E6832"/>
    <w:rsid w:val="001E6CC8"/>
    <w:rsid w:val="001E6D53"/>
    <w:rsid w:val="001E6E81"/>
    <w:rsid w:val="001E7018"/>
    <w:rsid w:val="001E718C"/>
    <w:rsid w:val="001E719A"/>
    <w:rsid w:val="001E7330"/>
    <w:rsid w:val="001E77A3"/>
    <w:rsid w:val="001E7893"/>
    <w:rsid w:val="001E7CCC"/>
    <w:rsid w:val="001E7DF9"/>
    <w:rsid w:val="001F01D6"/>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541"/>
    <w:rsid w:val="001F575B"/>
    <w:rsid w:val="001F57D6"/>
    <w:rsid w:val="001F5844"/>
    <w:rsid w:val="001F5923"/>
    <w:rsid w:val="001F5D23"/>
    <w:rsid w:val="001F5F97"/>
    <w:rsid w:val="001F60EB"/>
    <w:rsid w:val="001F6149"/>
    <w:rsid w:val="001F62E0"/>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AEA"/>
    <w:rsid w:val="00200D4B"/>
    <w:rsid w:val="00200FB3"/>
    <w:rsid w:val="0020158B"/>
    <w:rsid w:val="002018A5"/>
    <w:rsid w:val="002018F7"/>
    <w:rsid w:val="00201BF1"/>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22A"/>
    <w:rsid w:val="00205269"/>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7BD"/>
    <w:rsid w:val="00207875"/>
    <w:rsid w:val="00207D5F"/>
    <w:rsid w:val="00207FF2"/>
    <w:rsid w:val="002102F9"/>
    <w:rsid w:val="0021068B"/>
    <w:rsid w:val="00210ACB"/>
    <w:rsid w:val="00210FBC"/>
    <w:rsid w:val="00211345"/>
    <w:rsid w:val="002114AF"/>
    <w:rsid w:val="00211608"/>
    <w:rsid w:val="002118BD"/>
    <w:rsid w:val="00211C43"/>
    <w:rsid w:val="00211C63"/>
    <w:rsid w:val="00211CEC"/>
    <w:rsid w:val="00211E66"/>
    <w:rsid w:val="00211EC2"/>
    <w:rsid w:val="00211F1A"/>
    <w:rsid w:val="002120FC"/>
    <w:rsid w:val="00212295"/>
    <w:rsid w:val="00212426"/>
    <w:rsid w:val="00212702"/>
    <w:rsid w:val="002129C4"/>
    <w:rsid w:val="00212D62"/>
    <w:rsid w:val="00212E1F"/>
    <w:rsid w:val="00212EEF"/>
    <w:rsid w:val="00213908"/>
    <w:rsid w:val="00213911"/>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438"/>
    <w:rsid w:val="00216B19"/>
    <w:rsid w:val="00216F57"/>
    <w:rsid w:val="002172EF"/>
    <w:rsid w:val="002174CD"/>
    <w:rsid w:val="002177B4"/>
    <w:rsid w:val="00217C07"/>
    <w:rsid w:val="00217E45"/>
    <w:rsid w:val="00217F41"/>
    <w:rsid w:val="00220026"/>
    <w:rsid w:val="00220065"/>
    <w:rsid w:val="0022075A"/>
    <w:rsid w:val="0022089C"/>
    <w:rsid w:val="00220979"/>
    <w:rsid w:val="00220A33"/>
    <w:rsid w:val="00220AD8"/>
    <w:rsid w:val="00220FBB"/>
    <w:rsid w:val="002211BC"/>
    <w:rsid w:val="002213E7"/>
    <w:rsid w:val="00221497"/>
    <w:rsid w:val="0022150B"/>
    <w:rsid w:val="0022153B"/>
    <w:rsid w:val="002215DD"/>
    <w:rsid w:val="00221AA4"/>
    <w:rsid w:val="00221C8A"/>
    <w:rsid w:val="00222347"/>
    <w:rsid w:val="00222527"/>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AE7"/>
    <w:rsid w:val="00230C6B"/>
    <w:rsid w:val="00230D8B"/>
    <w:rsid w:val="00230E69"/>
    <w:rsid w:val="0023157D"/>
    <w:rsid w:val="0023184F"/>
    <w:rsid w:val="00231950"/>
    <w:rsid w:val="00231BAC"/>
    <w:rsid w:val="00231BD8"/>
    <w:rsid w:val="00231F29"/>
    <w:rsid w:val="00232EDC"/>
    <w:rsid w:val="00233297"/>
    <w:rsid w:val="002333D5"/>
    <w:rsid w:val="00233716"/>
    <w:rsid w:val="00233F52"/>
    <w:rsid w:val="00233FDE"/>
    <w:rsid w:val="00234197"/>
    <w:rsid w:val="0023451E"/>
    <w:rsid w:val="00234616"/>
    <w:rsid w:val="00234710"/>
    <w:rsid w:val="00234822"/>
    <w:rsid w:val="00234CB6"/>
    <w:rsid w:val="00234DC3"/>
    <w:rsid w:val="00234EEC"/>
    <w:rsid w:val="00234F5E"/>
    <w:rsid w:val="002354C4"/>
    <w:rsid w:val="00235892"/>
    <w:rsid w:val="00235963"/>
    <w:rsid w:val="00235C6F"/>
    <w:rsid w:val="00235CAD"/>
    <w:rsid w:val="00235CC6"/>
    <w:rsid w:val="00235F7C"/>
    <w:rsid w:val="002363D5"/>
    <w:rsid w:val="002366F6"/>
    <w:rsid w:val="002368C6"/>
    <w:rsid w:val="002371FA"/>
    <w:rsid w:val="00237251"/>
    <w:rsid w:val="0024021D"/>
    <w:rsid w:val="00240345"/>
    <w:rsid w:val="0024046B"/>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1C2"/>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6EB"/>
    <w:rsid w:val="00246704"/>
    <w:rsid w:val="00246C23"/>
    <w:rsid w:val="00246C29"/>
    <w:rsid w:val="002472C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A7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1C1"/>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6FD"/>
    <w:rsid w:val="002579B5"/>
    <w:rsid w:val="0026005E"/>
    <w:rsid w:val="002609A3"/>
    <w:rsid w:val="00260A6C"/>
    <w:rsid w:val="00260BBD"/>
    <w:rsid w:val="002610B9"/>
    <w:rsid w:val="00261275"/>
    <w:rsid w:val="00261518"/>
    <w:rsid w:val="00261748"/>
    <w:rsid w:val="0026192E"/>
    <w:rsid w:val="00261A21"/>
    <w:rsid w:val="00261A6C"/>
    <w:rsid w:val="00261EE4"/>
    <w:rsid w:val="002622E2"/>
    <w:rsid w:val="00262593"/>
    <w:rsid w:val="00262799"/>
    <w:rsid w:val="00262B23"/>
    <w:rsid w:val="00262E8D"/>
    <w:rsid w:val="00262F00"/>
    <w:rsid w:val="00263139"/>
    <w:rsid w:val="002633FD"/>
    <w:rsid w:val="00263714"/>
    <w:rsid w:val="002639C3"/>
    <w:rsid w:val="00263A14"/>
    <w:rsid w:val="00263D7B"/>
    <w:rsid w:val="00263ED0"/>
    <w:rsid w:val="0026499C"/>
    <w:rsid w:val="00264A60"/>
    <w:rsid w:val="00264E81"/>
    <w:rsid w:val="0026504D"/>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0EC"/>
    <w:rsid w:val="0027049D"/>
    <w:rsid w:val="002704FA"/>
    <w:rsid w:val="0027077F"/>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39"/>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6FEE"/>
    <w:rsid w:val="0027710A"/>
    <w:rsid w:val="002771D6"/>
    <w:rsid w:val="00277266"/>
    <w:rsid w:val="00277508"/>
    <w:rsid w:val="0027763B"/>
    <w:rsid w:val="0027785D"/>
    <w:rsid w:val="00277BBC"/>
    <w:rsid w:val="00280333"/>
    <w:rsid w:val="0028044D"/>
    <w:rsid w:val="00280725"/>
    <w:rsid w:val="002807BD"/>
    <w:rsid w:val="00280B24"/>
    <w:rsid w:val="00280BD9"/>
    <w:rsid w:val="00280CF4"/>
    <w:rsid w:val="00280E5B"/>
    <w:rsid w:val="00281129"/>
    <w:rsid w:val="00281622"/>
    <w:rsid w:val="002816E5"/>
    <w:rsid w:val="002819A0"/>
    <w:rsid w:val="00281DCF"/>
    <w:rsid w:val="0028216D"/>
    <w:rsid w:val="0028251E"/>
    <w:rsid w:val="00282CF7"/>
    <w:rsid w:val="00282DAE"/>
    <w:rsid w:val="00282DC6"/>
    <w:rsid w:val="00282EC6"/>
    <w:rsid w:val="002830D1"/>
    <w:rsid w:val="002830E7"/>
    <w:rsid w:val="002832B5"/>
    <w:rsid w:val="00283322"/>
    <w:rsid w:val="002837E1"/>
    <w:rsid w:val="00283888"/>
    <w:rsid w:val="00283CC2"/>
    <w:rsid w:val="00284198"/>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AE6"/>
    <w:rsid w:val="00287BAA"/>
    <w:rsid w:val="00287F8F"/>
    <w:rsid w:val="00290311"/>
    <w:rsid w:val="00290648"/>
    <w:rsid w:val="00290A67"/>
    <w:rsid w:val="00290B04"/>
    <w:rsid w:val="00290EB5"/>
    <w:rsid w:val="00290EE0"/>
    <w:rsid w:val="00290EE1"/>
    <w:rsid w:val="002910E5"/>
    <w:rsid w:val="002917E5"/>
    <w:rsid w:val="00291B7C"/>
    <w:rsid w:val="00291EDC"/>
    <w:rsid w:val="0029237C"/>
    <w:rsid w:val="002924B7"/>
    <w:rsid w:val="00292587"/>
    <w:rsid w:val="002927A3"/>
    <w:rsid w:val="0029399A"/>
    <w:rsid w:val="00293D18"/>
    <w:rsid w:val="00293FF4"/>
    <w:rsid w:val="002941ED"/>
    <w:rsid w:val="002945F2"/>
    <w:rsid w:val="0029463B"/>
    <w:rsid w:val="00294BD3"/>
    <w:rsid w:val="00294DCA"/>
    <w:rsid w:val="00294ECE"/>
    <w:rsid w:val="002958A8"/>
    <w:rsid w:val="002959DB"/>
    <w:rsid w:val="00295FCB"/>
    <w:rsid w:val="002968D0"/>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8B3"/>
    <w:rsid w:val="002A1972"/>
    <w:rsid w:val="002A19D5"/>
    <w:rsid w:val="002A1D2A"/>
    <w:rsid w:val="002A1D31"/>
    <w:rsid w:val="002A1D7E"/>
    <w:rsid w:val="002A1D80"/>
    <w:rsid w:val="002A1F51"/>
    <w:rsid w:val="002A1FA0"/>
    <w:rsid w:val="002A1FB2"/>
    <w:rsid w:val="002A28B5"/>
    <w:rsid w:val="002A2BB7"/>
    <w:rsid w:val="002A2C9A"/>
    <w:rsid w:val="002A3908"/>
    <w:rsid w:val="002A39AC"/>
    <w:rsid w:val="002A3A86"/>
    <w:rsid w:val="002A3D62"/>
    <w:rsid w:val="002A3F9D"/>
    <w:rsid w:val="002A3FF3"/>
    <w:rsid w:val="002A4307"/>
    <w:rsid w:val="002A46B8"/>
    <w:rsid w:val="002A50B9"/>
    <w:rsid w:val="002A5389"/>
    <w:rsid w:val="002A5573"/>
    <w:rsid w:val="002A59D5"/>
    <w:rsid w:val="002A5D5D"/>
    <w:rsid w:val="002A5F38"/>
    <w:rsid w:val="002A6110"/>
    <w:rsid w:val="002A61E8"/>
    <w:rsid w:val="002A63FB"/>
    <w:rsid w:val="002A63FE"/>
    <w:rsid w:val="002A651A"/>
    <w:rsid w:val="002A6524"/>
    <w:rsid w:val="002A66FB"/>
    <w:rsid w:val="002A6CBA"/>
    <w:rsid w:val="002A6DB3"/>
    <w:rsid w:val="002A6F7E"/>
    <w:rsid w:val="002A704F"/>
    <w:rsid w:val="002A7092"/>
    <w:rsid w:val="002A7115"/>
    <w:rsid w:val="002A73F6"/>
    <w:rsid w:val="002A7A20"/>
    <w:rsid w:val="002A7D86"/>
    <w:rsid w:val="002A7DD4"/>
    <w:rsid w:val="002B0087"/>
    <w:rsid w:val="002B0155"/>
    <w:rsid w:val="002B02F6"/>
    <w:rsid w:val="002B0423"/>
    <w:rsid w:val="002B05C1"/>
    <w:rsid w:val="002B0619"/>
    <w:rsid w:val="002B0765"/>
    <w:rsid w:val="002B0992"/>
    <w:rsid w:val="002B0A31"/>
    <w:rsid w:val="002B0C33"/>
    <w:rsid w:val="002B0C71"/>
    <w:rsid w:val="002B0DCF"/>
    <w:rsid w:val="002B0F0A"/>
    <w:rsid w:val="002B16E6"/>
    <w:rsid w:val="002B1800"/>
    <w:rsid w:val="002B1E61"/>
    <w:rsid w:val="002B220A"/>
    <w:rsid w:val="002B2264"/>
    <w:rsid w:val="002B248A"/>
    <w:rsid w:val="002B2575"/>
    <w:rsid w:val="002B291F"/>
    <w:rsid w:val="002B29E0"/>
    <w:rsid w:val="002B2CF5"/>
    <w:rsid w:val="002B2D1A"/>
    <w:rsid w:val="002B2E1A"/>
    <w:rsid w:val="002B3007"/>
    <w:rsid w:val="002B301A"/>
    <w:rsid w:val="002B307B"/>
    <w:rsid w:val="002B3431"/>
    <w:rsid w:val="002B359C"/>
    <w:rsid w:val="002B3806"/>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7BD"/>
    <w:rsid w:val="002B6A63"/>
    <w:rsid w:val="002B6B7F"/>
    <w:rsid w:val="002B6B9B"/>
    <w:rsid w:val="002B6F5C"/>
    <w:rsid w:val="002B6FA2"/>
    <w:rsid w:val="002B7466"/>
    <w:rsid w:val="002B7484"/>
    <w:rsid w:val="002B758D"/>
    <w:rsid w:val="002B7590"/>
    <w:rsid w:val="002B7737"/>
    <w:rsid w:val="002B7ACE"/>
    <w:rsid w:val="002C01B8"/>
    <w:rsid w:val="002C0313"/>
    <w:rsid w:val="002C0396"/>
    <w:rsid w:val="002C0444"/>
    <w:rsid w:val="002C0487"/>
    <w:rsid w:val="002C0495"/>
    <w:rsid w:val="002C070E"/>
    <w:rsid w:val="002C088D"/>
    <w:rsid w:val="002C0B2A"/>
    <w:rsid w:val="002C0F5D"/>
    <w:rsid w:val="002C10BF"/>
    <w:rsid w:val="002C1206"/>
    <w:rsid w:val="002C123B"/>
    <w:rsid w:val="002C1268"/>
    <w:rsid w:val="002C12CE"/>
    <w:rsid w:val="002C13FD"/>
    <w:rsid w:val="002C1759"/>
    <w:rsid w:val="002C2075"/>
    <w:rsid w:val="002C207F"/>
    <w:rsid w:val="002C2084"/>
    <w:rsid w:val="002C22AD"/>
    <w:rsid w:val="002C2A6B"/>
    <w:rsid w:val="002C2BA3"/>
    <w:rsid w:val="002C2F58"/>
    <w:rsid w:val="002C305D"/>
    <w:rsid w:val="002C350F"/>
    <w:rsid w:val="002C3523"/>
    <w:rsid w:val="002C35B5"/>
    <w:rsid w:val="002C363B"/>
    <w:rsid w:val="002C3648"/>
    <w:rsid w:val="002C3827"/>
    <w:rsid w:val="002C3D31"/>
    <w:rsid w:val="002C3E00"/>
    <w:rsid w:val="002C3E89"/>
    <w:rsid w:val="002C3F23"/>
    <w:rsid w:val="002C3FB7"/>
    <w:rsid w:val="002C4617"/>
    <w:rsid w:val="002C4A1E"/>
    <w:rsid w:val="002C4B5C"/>
    <w:rsid w:val="002C4D2C"/>
    <w:rsid w:val="002C4E72"/>
    <w:rsid w:val="002C5235"/>
    <w:rsid w:val="002C5392"/>
    <w:rsid w:val="002C54B8"/>
    <w:rsid w:val="002C55AA"/>
    <w:rsid w:val="002C5660"/>
    <w:rsid w:val="002C566C"/>
    <w:rsid w:val="002C5915"/>
    <w:rsid w:val="002C5A35"/>
    <w:rsid w:val="002C5F39"/>
    <w:rsid w:val="002C63A6"/>
    <w:rsid w:val="002C64F5"/>
    <w:rsid w:val="002C65AC"/>
    <w:rsid w:val="002C6EF1"/>
    <w:rsid w:val="002C7065"/>
    <w:rsid w:val="002C7174"/>
    <w:rsid w:val="002C7399"/>
    <w:rsid w:val="002C7440"/>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0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09A"/>
    <w:rsid w:val="002F0257"/>
    <w:rsid w:val="002F03AD"/>
    <w:rsid w:val="002F03CD"/>
    <w:rsid w:val="002F0602"/>
    <w:rsid w:val="002F06C4"/>
    <w:rsid w:val="002F095C"/>
    <w:rsid w:val="002F0A5F"/>
    <w:rsid w:val="002F0C4E"/>
    <w:rsid w:val="002F0C55"/>
    <w:rsid w:val="002F0CCE"/>
    <w:rsid w:val="002F0EF1"/>
    <w:rsid w:val="002F1381"/>
    <w:rsid w:val="002F158E"/>
    <w:rsid w:val="002F166B"/>
    <w:rsid w:val="002F17FE"/>
    <w:rsid w:val="002F1939"/>
    <w:rsid w:val="002F193B"/>
    <w:rsid w:val="002F2BA0"/>
    <w:rsid w:val="002F2CE7"/>
    <w:rsid w:val="002F3069"/>
    <w:rsid w:val="002F3121"/>
    <w:rsid w:val="002F3187"/>
    <w:rsid w:val="002F31B7"/>
    <w:rsid w:val="002F3272"/>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364"/>
    <w:rsid w:val="002F55EB"/>
    <w:rsid w:val="002F55F1"/>
    <w:rsid w:val="002F5A1F"/>
    <w:rsid w:val="002F5AF2"/>
    <w:rsid w:val="002F5E95"/>
    <w:rsid w:val="002F61D8"/>
    <w:rsid w:val="002F6327"/>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0B9F"/>
    <w:rsid w:val="00300C3D"/>
    <w:rsid w:val="003012BD"/>
    <w:rsid w:val="00301407"/>
    <w:rsid w:val="0030186A"/>
    <w:rsid w:val="0030196F"/>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4A2A"/>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C4C"/>
    <w:rsid w:val="00307CA8"/>
    <w:rsid w:val="003100D4"/>
    <w:rsid w:val="00310410"/>
    <w:rsid w:val="0031085E"/>
    <w:rsid w:val="003108D5"/>
    <w:rsid w:val="00310CDF"/>
    <w:rsid w:val="00310E9B"/>
    <w:rsid w:val="00311128"/>
    <w:rsid w:val="0031144F"/>
    <w:rsid w:val="00311467"/>
    <w:rsid w:val="00311470"/>
    <w:rsid w:val="0031182E"/>
    <w:rsid w:val="00311A55"/>
    <w:rsid w:val="003123B8"/>
    <w:rsid w:val="003126AF"/>
    <w:rsid w:val="00312751"/>
    <w:rsid w:val="00312858"/>
    <w:rsid w:val="00312CF5"/>
    <w:rsid w:val="00313066"/>
    <w:rsid w:val="003131E1"/>
    <w:rsid w:val="00313297"/>
    <w:rsid w:val="003133C7"/>
    <w:rsid w:val="003134F0"/>
    <w:rsid w:val="0031350E"/>
    <w:rsid w:val="0031361C"/>
    <w:rsid w:val="003137BF"/>
    <w:rsid w:val="003137FC"/>
    <w:rsid w:val="00313A32"/>
    <w:rsid w:val="00313A97"/>
    <w:rsid w:val="00313C9B"/>
    <w:rsid w:val="0031439F"/>
    <w:rsid w:val="00314E6F"/>
    <w:rsid w:val="00315112"/>
    <w:rsid w:val="003153DA"/>
    <w:rsid w:val="00315426"/>
    <w:rsid w:val="0031542A"/>
    <w:rsid w:val="00315567"/>
    <w:rsid w:val="00315668"/>
    <w:rsid w:val="00315890"/>
    <w:rsid w:val="003159A3"/>
    <w:rsid w:val="00315A17"/>
    <w:rsid w:val="00315AD4"/>
    <w:rsid w:val="00315C97"/>
    <w:rsid w:val="00315D26"/>
    <w:rsid w:val="00315E7D"/>
    <w:rsid w:val="00316107"/>
    <w:rsid w:val="0031619D"/>
    <w:rsid w:val="00316569"/>
    <w:rsid w:val="003167F2"/>
    <w:rsid w:val="00316839"/>
    <w:rsid w:val="00316A82"/>
    <w:rsid w:val="00316AB3"/>
    <w:rsid w:val="00316B08"/>
    <w:rsid w:val="00316D91"/>
    <w:rsid w:val="00317181"/>
    <w:rsid w:val="0031722D"/>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1AEE"/>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4BC"/>
    <w:rsid w:val="003266B5"/>
    <w:rsid w:val="00326EBD"/>
    <w:rsid w:val="00326FC8"/>
    <w:rsid w:val="00327096"/>
    <w:rsid w:val="003276B3"/>
    <w:rsid w:val="003279B8"/>
    <w:rsid w:val="00327BF2"/>
    <w:rsid w:val="00327C2A"/>
    <w:rsid w:val="00327DA4"/>
    <w:rsid w:val="00327FF1"/>
    <w:rsid w:val="003301B9"/>
    <w:rsid w:val="0033036C"/>
    <w:rsid w:val="003303DC"/>
    <w:rsid w:val="0033043B"/>
    <w:rsid w:val="00330AFB"/>
    <w:rsid w:val="00330FC4"/>
    <w:rsid w:val="00331340"/>
    <w:rsid w:val="003313BA"/>
    <w:rsid w:val="003317AB"/>
    <w:rsid w:val="00331BAB"/>
    <w:rsid w:val="00331BB8"/>
    <w:rsid w:val="00331C2D"/>
    <w:rsid w:val="00331DCB"/>
    <w:rsid w:val="00331F80"/>
    <w:rsid w:val="00331FF4"/>
    <w:rsid w:val="00332291"/>
    <w:rsid w:val="003323D0"/>
    <w:rsid w:val="00332720"/>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866"/>
    <w:rsid w:val="00334E0F"/>
    <w:rsid w:val="00334E2F"/>
    <w:rsid w:val="00335362"/>
    <w:rsid w:val="003353F8"/>
    <w:rsid w:val="00335733"/>
    <w:rsid w:val="0033591C"/>
    <w:rsid w:val="00335B81"/>
    <w:rsid w:val="00335D85"/>
    <w:rsid w:val="00335E2F"/>
    <w:rsid w:val="0033613F"/>
    <w:rsid w:val="003361D3"/>
    <w:rsid w:val="0033626F"/>
    <w:rsid w:val="00336289"/>
    <w:rsid w:val="003362F4"/>
    <w:rsid w:val="003364F6"/>
    <w:rsid w:val="00336C17"/>
    <w:rsid w:val="00336F07"/>
    <w:rsid w:val="00337156"/>
    <w:rsid w:val="003371D1"/>
    <w:rsid w:val="003371E1"/>
    <w:rsid w:val="00337831"/>
    <w:rsid w:val="00337AEE"/>
    <w:rsid w:val="00337BE6"/>
    <w:rsid w:val="00337E06"/>
    <w:rsid w:val="00337EE0"/>
    <w:rsid w:val="003407A8"/>
    <w:rsid w:val="00340DF4"/>
    <w:rsid w:val="00340EC9"/>
    <w:rsid w:val="0034106F"/>
    <w:rsid w:val="003418D0"/>
    <w:rsid w:val="00341926"/>
    <w:rsid w:val="00341D38"/>
    <w:rsid w:val="00341F6F"/>
    <w:rsid w:val="003421FC"/>
    <w:rsid w:val="0034227C"/>
    <w:rsid w:val="003423A2"/>
    <w:rsid w:val="00342569"/>
    <w:rsid w:val="0034263A"/>
    <w:rsid w:val="00342B01"/>
    <w:rsid w:val="00342C31"/>
    <w:rsid w:val="00342F67"/>
    <w:rsid w:val="00343071"/>
    <w:rsid w:val="00343248"/>
    <w:rsid w:val="0034334E"/>
    <w:rsid w:val="003439D4"/>
    <w:rsid w:val="003439E8"/>
    <w:rsid w:val="00343D1C"/>
    <w:rsid w:val="00343EFA"/>
    <w:rsid w:val="00344045"/>
    <w:rsid w:val="0034418E"/>
    <w:rsid w:val="00344599"/>
    <w:rsid w:val="003448AD"/>
    <w:rsid w:val="00344AAC"/>
    <w:rsid w:val="00344F39"/>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284"/>
    <w:rsid w:val="003476B3"/>
    <w:rsid w:val="00347DA6"/>
    <w:rsid w:val="00347E51"/>
    <w:rsid w:val="00350030"/>
    <w:rsid w:val="0035025D"/>
    <w:rsid w:val="00350350"/>
    <w:rsid w:val="00350523"/>
    <w:rsid w:val="0035057E"/>
    <w:rsid w:val="00350685"/>
    <w:rsid w:val="00350902"/>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C8C"/>
    <w:rsid w:val="00352D9D"/>
    <w:rsid w:val="003530F9"/>
    <w:rsid w:val="003537F1"/>
    <w:rsid w:val="00353889"/>
    <w:rsid w:val="00353CF2"/>
    <w:rsid w:val="00353D2D"/>
    <w:rsid w:val="00354133"/>
    <w:rsid w:val="00354611"/>
    <w:rsid w:val="0035478B"/>
    <w:rsid w:val="0035544F"/>
    <w:rsid w:val="00355651"/>
    <w:rsid w:val="00355942"/>
    <w:rsid w:val="003559B1"/>
    <w:rsid w:val="003560A9"/>
    <w:rsid w:val="003566B8"/>
    <w:rsid w:val="00356814"/>
    <w:rsid w:val="00356911"/>
    <w:rsid w:val="00356BC0"/>
    <w:rsid w:val="00357760"/>
    <w:rsid w:val="00357D68"/>
    <w:rsid w:val="00357F45"/>
    <w:rsid w:val="00357FB9"/>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8F3"/>
    <w:rsid w:val="00362A83"/>
    <w:rsid w:val="003631B9"/>
    <w:rsid w:val="0036325D"/>
    <w:rsid w:val="003639A6"/>
    <w:rsid w:val="00363D04"/>
    <w:rsid w:val="00363E0F"/>
    <w:rsid w:val="0036480E"/>
    <w:rsid w:val="00364D31"/>
    <w:rsid w:val="00365072"/>
    <w:rsid w:val="00365271"/>
    <w:rsid w:val="003652EE"/>
    <w:rsid w:val="003654DC"/>
    <w:rsid w:val="00365B0B"/>
    <w:rsid w:val="00366111"/>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A9F"/>
    <w:rsid w:val="00370C48"/>
    <w:rsid w:val="00371081"/>
    <w:rsid w:val="00371302"/>
    <w:rsid w:val="00371736"/>
    <w:rsid w:val="00371805"/>
    <w:rsid w:val="0037183C"/>
    <w:rsid w:val="003718D3"/>
    <w:rsid w:val="00371921"/>
    <w:rsid w:val="00371929"/>
    <w:rsid w:val="00371956"/>
    <w:rsid w:val="003719E8"/>
    <w:rsid w:val="00371C5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0C6"/>
    <w:rsid w:val="003766FF"/>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585"/>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87F3B"/>
    <w:rsid w:val="00390001"/>
    <w:rsid w:val="003900D5"/>
    <w:rsid w:val="00390508"/>
    <w:rsid w:val="0039063E"/>
    <w:rsid w:val="003907B1"/>
    <w:rsid w:val="00390DA9"/>
    <w:rsid w:val="00390F66"/>
    <w:rsid w:val="003916CE"/>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523"/>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0F8B"/>
    <w:rsid w:val="003A1061"/>
    <w:rsid w:val="003A106F"/>
    <w:rsid w:val="003A10FD"/>
    <w:rsid w:val="003A111F"/>
    <w:rsid w:val="003A1231"/>
    <w:rsid w:val="003A1638"/>
    <w:rsid w:val="003A16A5"/>
    <w:rsid w:val="003A16C7"/>
    <w:rsid w:val="003A1DD8"/>
    <w:rsid w:val="003A1ED5"/>
    <w:rsid w:val="003A2312"/>
    <w:rsid w:val="003A25B8"/>
    <w:rsid w:val="003A28FE"/>
    <w:rsid w:val="003A3090"/>
    <w:rsid w:val="003A34B1"/>
    <w:rsid w:val="003A3569"/>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10AE"/>
    <w:rsid w:val="003B131F"/>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8A2"/>
    <w:rsid w:val="003B5A5D"/>
    <w:rsid w:val="003B5AED"/>
    <w:rsid w:val="003B5B6E"/>
    <w:rsid w:val="003B5D2A"/>
    <w:rsid w:val="003B6104"/>
    <w:rsid w:val="003B6267"/>
    <w:rsid w:val="003B629B"/>
    <w:rsid w:val="003B640F"/>
    <w:rsid w:val="003B643F"/>
    <w:rsid w:val="003B6BC4"/>
    <w:rsid w:val="003B726F"/>
    <w:rsid w:val="003B7CEC"/>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08A"/>
    <w:rsid w:val="003C2124"/>
    <w:rsid w:val="003C2229"/>
    <w:rsid w:val="003C23F4"/>
    <w:rsid w:val="003C24C9"/>
    <w:rsid w:val="003C24D0"/>
    <w:rsid w:val="003C2B5A"/>
    <w:rsid w:val="003C2B80"/>
    <w:rsid w:val="003C3377"/>
    <w:rsid w:val="003C3A01"/>
    <w:rsid w:val="003C3B01"/>
    <w:rsid w:val="003C3BC1"/>
    <w:rsid w:val="003C408E"/>
    <w:rsid w:val="003C4179"/>
    <w:rsid w:val="003C43B6"/>
    <w:rsid w:val="003C461C"/>
    <w:rsid w:val="003C4886"/>
    <w:rsid w:val="003C49BB"/>
    <w:rsid w:val="003C4A90"/>
    <w:rsid w:val="003C5061"/>
    <w:rsid w:val="003C50FF"/>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0B93"/>
    <w:rsid w:val="003D1380"/>
    <w:rsid w:val="003D1539"/>
    <w:rsid w:val="003D15F1"/>
    <w:rsid w:val="003D1615"/>
    <w:rsid w:val="003D1BA6"/>
    <w:rsid w:val="003D1D1B"/>
    <w:rsid w:val="003D1E73"/>
    <w:rsid w:val="003D1EA0"/>
    <w:rsid w:val="003D1F4C"/>
    <w:rsid w:val="003D2314"/>
    <w:rsid w:val="003D2591"/>
    <w:rsid w:val="003D2A12"/>
    <w:rsid w:val="003D2EAF"/>
    <w:rsid w:val="003D2F68"/>
    <w:rsid w:val="003D3051"/>
    <w:rsid w:val="003D338A"/>
    <w:rsid w:val="003D3ABB"/>
    <w:rsid w:val="003D3B8B"/>
    <w:rsid w:val="003D3D45"/>
    <w:rsid w:val="003D4007"/>
    <w:rsid w:val="003D42CB"/>
    <w:rsid w:val="003D4645"/>
    <w:rsid w:val="003D46F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184"/>
    <w:rsid w:val="003E0288"/>
    <w:rsid w:val="003E0E76"/>
    <w:rsid w:val="003E0ECC"/>
    <w:rsid w:val="003E1379"/>
    <w:rsid w:val="003E16E0"/>
    <w:rsid w:val="003E179F"/>
    <w:rsid w:val="003E1BF4"/>
    <w:rsid w:val="003E1D8B"/>
    <w:rsid w:val="003E20EB"/>
    <w:rsid w:val="003E216A"/>
    <w:rsid w:val="003E2178"/>
    <w:rsid w:val="003E2B09"/>
    <w:rsid w:val="003E2C28"/>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4B71"/>
    <w:rsid w:val="003E50D1"/>
    <w:rsid w:val="003E5466"/>
    <w:rsid w:val="003E564D"/>
    <w:rsid w:val="003E56D1"/>
    <w:rsid w:val="003E5759"/>
    <w:rsid w:val="003E57E1"/>
    <w:rsid w:val="003E5B4D"/>
    <w:rsid w:val="003E5C0F"/>
    <w:rsid w:val="003E5CF1"/>
    <w:rsid w:val="003E5CF5"/>
    <w:rsid w:val="003E5FBE"/>
    <w:rsid w:val="003E601A"/>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77C"/>
    <w:rsid w:val="003F17FB"/>
    <w:rsid w:val="003F1A3C"/>
    <w:rsid w:val="003F1ADB"/>
    <w:rsid w:val="003F1B3B"/>
    <w:rsid w:val="003F1C0A"/>
    <w:rsid w:val="003F1EAD"/>
    <w:rsid w:val="003F203E"/>
    <w:rsid w:val="003F2097"/>
    <w:rsid w:val="003F20C1"/>
    <w:rsid w:val="003F2122"/>
    <w:rsid w:val="003F2248"/>
    <w:rsid w:val="003F22A1"/>
    <w:rsid w:val="003F239D"/>
    <w:rsid w:val="003F24A9"/>
    <w:rsid w:val="003F2A6D"/>
    <w:rsid w:val="003F31BC"/>
    <w:rsid w:val="003F3261"/>
    <w:rsid w:val="003F3578"/>
    <w:rsid w:val="003F3D90"/>
    <w:rsid w:val="003F3E2C"/>
    <w:rsid w:val="003F3F28"/>
    <w:rsid w:val="003F408F"/>
    <w:rsid w:val="003F42EA"/>
    <w:rsid w:val="003F4553"/>
    <w:rsid w:val="003F4BBC"/>
    <w:rsid w:val="003F4DCC"/>
    <w:rsid w:val="003F4DE6"/>
    <w:rsid w:val="003F4FC0"/>
    <w:rsid w:val="003F5399"/>
    <w:rsid w:val="003F5881"/>
    <w:rsid w:val="003F5926"/>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96E"/>
    <w:rsid w:val="003F7F7E"/>
    <w:rsid w:val="004001C5"/>
    <w:rsid w:val="00400271"/>
    <w:rsid w:val="004002FF"/>
    <w:rsid w:val="0040063A"/>
    <w:rsid w:val="0040064C"/>
    <w:rsid w:val="004006B4"/>
    <w:rsid w:val="0040071A"/>
    <w:rsid w:val="004008B3"/>
    <w:rsid w:val="004009FD"/>
    <w:rsid w:val="00400A56"/>
    <w:rsid w:val="00400D3F"/>
    <w:rsid w:val="0040112C"/>
    <w:rsid w:val="004016A3"/>
    <w:rsid w:val="004017AB"/>
    <w:rsid w:val="004017B2"/>
    <w:rsid w:val="00401A6B"/>
    <w:rsid w:val="00401B53"/>
    <w:rsid w:val="00401E1D"/>
    <w:rsid w:val="0040213A"/>
    <w:rsid w:val="0040220D"/>
    <w:rsid w:val="004024E0"/>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3CC"/>
    <w:rsid w:val="004048BB"/>
    <w:rsid w:val="00404BA4"/>
    <w:rsid w:val="0040527E"/>
    <w:rsid w:val="004054C3"/>
    <w:rsid w:val="0040562F"/>
    <w:rsid w:val="00405B97"/>
    <w:rsid w:val="00405BF2"/>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0"/>
    <w:rsid w:val="00410A13"/>
    <w:rsid w:val="00411154"/>
    <w:rsid w:val="004119C6"/>
    <w:rsid w:val="00411D7B"/>
    <w:rsid w:val="00411FEF"/>
    <w:rsid w:val="00412218"/>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B55"/>
    <w:rsid w:val="00414D25"/>
    <w:rsid w:val="00414EBA"/>
    <w:rsid w:val="004152B5"/>
    <w:rsid w:val="00415B98"/>
    <w:rsid w:val="00415C12"/>
    <w:rsid w:val="00415E79"/>
    <w:rsid w:val="004161E6"/>
    <w:rsid w:val="0041636F"/>
    <w:rsid w:val="004164D0"/>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A73"/>
    <w:rsid w:val="00420F8F"/>
    <w:rsid w:val="00421521"/>
    <w:rsid w:val="0042160B"/>
    <w:rsid w:val="00421734"/>
    <w:rsid w:val="00421779"/>
    <w:rsid w:val="0042181E"/>
    <w:rsid w:val="0042190A"/>
    <w:rsid w:val="00421AC4"/>
    <w:rsid w:val="00422549"/>
    <w:rsid w:val="004228C8"/>
    <w:rsid w:val="00423161"/>
    <w:rsid w:val="00423333"/>
    <w:rsid w:val="00423733"/>
    <w:rsid w:val="0042381D"/>
    <w:rsid w:val="004238FD"/>
    <w:rsid w:val="00423934"/>
    <w:rsid w:val="0042394E"/>
    <w:rsid w:val="00423CD4"/>
    <w:rsid w:val="00423D48"/>
    <w:rsid w:val="00424049"/>
    <w:rsid w:val="00424338"/>
    <w:rsid w:val="004243F8"/>
    <w:rsid w:val="00424526"/>
    <w:rsid w:val="004249A4"/>
    <w:rsid w:val="00424A89"/>
    <w:rsid w:val="004251DA"/>
    <w:rsid w:val="004257D3"/>
    <w:rsid w:val="004258D8"/>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28"/>
    <w:rsid w:val="00435A6B"/>
    <w:rsid w:val="00435C96"/>
    <w:rsid w:val="00435F2D"/>
    <w:rsid w:val="00435F3C"/>
    <w:rsid w:val="00436033"/>
    <w:rsid w:val="00436119"/>
    <w:rsid w:val="00436435"/>
    <w:rsid w:val="004364D1"/>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6AF"/>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8A"/>
    <w:rsid w:val="00445FD8"/>
    <w:rsid w:val="00446101"/>
    <w:rsid w:val="0044660E"/>
    <w:rsid w:val="004469F1"/>
    <w:rsid w:val="0044706E"/>
    <w:rsid w:val="00447117"/>
    <w:rsid w:val="004471C4"/>
    <w:rsid w:val="004476E8"/>
    <w:rsid w:val="004478FA"/>
    <w:rsid w:val="00447AFB"/>
    <w:rsid w:val="00447B77"/>
    <w:rsid w:val="00447D50"/>
    <w:rsid w:val="00450355"/>
    <w:rsid w:val="00450381"/>
    <w:rsid w:val="0045039D"/>
    <w:rsid w:val="00450DFF"/>
    <w:rsid w:val="00450ED0"/>
    <w:rsid w:val="0045121C"/>
    <w:rsid w:val="004512B2"/>
    <w:rsid w:val="00451517"/>
    <w:rsid w:val="00451B54"/>
    <w:rsid w:val="004522EB"/>
    <w:rsid w:val="004524FF"/>
    <w:rsid w:val="00452776"/>
    <w:rsid w:val="00452D30"/>
    <w:rsid w:val="00452D74"/>
    <w:rsid w:val="00452ECC"/>
    <w:rsid w:val="00452F35"/>
    <w:rsid w:val="004530CC"/>
    <w:rsid w:val="00453234"/>
    <w:rsid w:val="00453746"/>
    <w:rsid w:val="004538D7"/>
    <w:rsid w:val="004541A3"/>
    <w:rsid w:val="004541F0"/>
    <w:rsid w:val="00454221"/>
    <w:rsid w:val="004542C9"/>
    <w:rsid w:val="0045435D"/>
    <w:rsid w:val="0045449A"/>
    <w:rsid w:val="004544BF"/>
    <w:rsid w:val="00454629"/>
    <w:rsid w:val="004547C8"/>
    <w:rsid w:val="00454A77"/>
    <w:rsid w:val="00454D43"/>
    <w:rsid w:val="00454F19"/>
    <w:rsid w:val="004550E7"/>
    <w:rsid w:val="00455486"/>
    <w:rsid w:val="0045571C"/>
    <w:rsid w:val="00455740"/>
    <w:rsid w:val="00455843"/>
    <w:rsid w:val="004558DE"/>
    <w:rsid w:val="00455BC4"/>
    <w:rsid w:val="00455C9F"/>
    <w:rsid w:val="00455CD1"/>
    <w:rsid w:val="00455D55"/>
    <w:rsid w:val="00455D61"/>
    <w:rsid w:val="00455DC8"/>
    <w:rsid w:val="00455ECB"/>
    <w:rsid w:val="00456436"/>
    <w:rsid w:val="004564C4"/>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DB6"/>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75"/>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860"/>
    <w:rsid w:val="00473B00"/>
    <w:rsid w:val="00473B6F"/>
    <w:rsid w:val="00473DBD"/>
    <w:rsid w:val="00473FBA"/>
    <w:rsid w:val="00474091"/>
    <w:rsid w:val="00474166"/>
    <w:rsid w:val="004743B7"/>
    <w:rsid w:val="004743DB"/>
    <w:rsid w:val="004748FA"/>
    <w:rsid w:val="0047505F"/>
    <w:rsid w:val="00475B21"/>
    <w:rsid w:val="00475D32"/>
    <w:rsid w:val="00475DA3"/>
    <w:rsid w:val="00475DDE"/>
    <w:rsid w:val="00475EF6"/>
    <w:rsid w:val="004762EB"/>
    <w:rsid w:val="004762FF"/>
    <w:rsid w:val="00476A6E"/>
    <w:rsid w:val="00476C14"/>
    <w:rsid w:val="00476DF0"/>
    <w:rsid w:val="00476FCE"/>
    <w:rsid w:val="00477349"/>
    <w:rsid w:val="004773CA"/>
    <w:rsid w:val="0047748F"/>
    <w:rsid w:val="004777DC"/>
    <w:rsid w:val="004777FA"/>
    <w:rsid w:val="0047781B"/>
    <w:rsid w:val="0047782B"/>
    <w:rsid w:val="00477C8C"/>
    <w:rsid w:val="0048041F"/>
    <w:rsid w:val="004804F4"/>
    <w:rsid w:val="00480941"/>
    <w:rsid w:val="00480DA4"/>
    <w:rsid w:val="00481184"/>
    <w:rsid w:val="004811D6"/>
    <w:rsid w:val="004813FE"/>
    <w:rsid w:val="00481496"/>
    <w:rsid w:val="00481598"/>
    <w:rsid w:val="004817E1"/>
    <w:rsid w:val="00481A37"/>
    <w:rsid w:val="00481A53"/>
    <w:rsid w:val="00482249"/>
    <w:rsid w:val="004824EC"/>
    <w:rsid w:val="004827B3"/>
    <w:rsid w:val="00482B78"/>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71E"/>
    <w:rsid w:val="0048596D"/>
    <w:rsid w:val="00485A4D"/>
    <w:rsid w:val="00485D69"/>
    <w:rsid w:val="00486007"/>
    <w:rsid w:val="004862FA"/>
    <w:rsid w:val="004865F5"/>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0FFB"/>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3F"/>
    <w:rsid w:val="00492E9B"/>
    <w:rsid w:val="00493575"/>
    <w:rsid w:val="00493C0A"/>
    <w:rsid w:val="00493CA4"/>
    <w:rsid w:val="00494061"/>
    <w:rsid w:val="00494709"/>
    <w:rsid w:val="004948CE"/>
    <w:rsid w:val="00494D70"/>
    <w:rsid w:val="00494E2E"/>
    <w:rsid w:val="00494FB5"/>
    <w:rsid w:val="00494FDD"/>
    <w:rsid w:val="00495176"/>
    <w:rsid w:val="004951A5"/>
    <w:rsid w:val="00495323"/>
    <w:rsid w:val="004954E5"/>
    <w:rsid w:val="004954ED"/>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76"/>
    <w:rsid w:val="00496DD5"/>
    <w:rsid w:val="004971B1"/>
    <w:rsid w:val="00497246"/>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427"/>
    <w:rsid w:val="004A19DB"/>
    <w:rsid w:val="004A1BC4"/>
    <w:rsid w:val="004A1BE8"/>
    <w:rsid w:val="004A25FE"/>
    <w:rsid w:val="004A2724"/>
    <w:rsid w:val="004A274B"/>
    <w:rsid w:val="004A2A83"/>
    <w:rsid w:val="004A2AF1"/>
    <w:rsid w:val="004A2B3E"/>
    <w:rsid w:val="004A2D78"/>
    <w:rsid w:val="004A3203"/>
    <w:rsid w:val="004A3257"/>
    <w:rsid w:val="004A3278"/>
    <w:rsid w:val="004A32A1"/>
    <w:rsid w:val="004A33E8"/>
    <w:rsid w:val="004A3402"/>
    <w:rsid w:val="004A3963"/>
    <w:rsid w:val="004A3A63"/>
    <w:rsid w:val="004A3DA5"/>
    <w:rsid w:val="004A411B"/>
    <w:rsid w:val="004A417B"/>
    <w:rsid w:val="004A4826"/>
    <w:rsid w:val="004A48DD"/>
    <w:rsid w:val="004A4B47"/>
    <w:rsid w:val="004A4CD6"/>
    <w:rsid w:val="004A4D81"/>
    <w:rsid w:val="004A5163"/>
    <w:rsid w:val="004A53B8"/>
    <w:rsid w:val="004A5748"/>
    <w:rsid w:val="004A5DBF"/>
    <w:rsid w:val="004A5E1A"/>
    <w:rsid w:val="004A5E71"/>
    <w:rsid w:val="004A637C"/>
    <w:rsid w:val="004A6443"/>
    <w:rsid w:val="004A64AF"/>
    <w:rsid w:val="004A676E"/>
    <w:rsid w:val="004A6843"/>
    <w:rsid w:val="004A6A38"/>
    <w:rsid w:val="004A6E97"/>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955"/>
    <w:rsid w:val="004B20C3"/>
    <w:rsid w:val="004B225E"/>
    <w:rsid w:val="004B23F7"/>
    <w:rsid w:val="004B2459"/>
    <w:rsid w:val="004B27C8"/>
    <w:rsid w:val="004B3195"/>
    <w:rsid w:val="004B3291"/>
    <w:rsid w:val="004B33F3"/>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5F1C"/>
    <w:rsid w:val="004B600C"/>
    <w:rsid w:val="004B61ED"/>
    <w:rsid w:val="004B6429"/>
    <w:rsid w:val="004B64EE"/>
    <w:rsid w:val="004B6D8D"/>
    <w:rsid w:val="004B6F2E"/>
    <w:rsid w:val="004B6FBB"/>
    <w:rsid w:val="004B7295"/>
    <w:rsid w:val="004B72CC"/>
    <w:rsid w:val="004B7BC5"/>
    <w:rsid w:val="004B7C6D"/>
    <w:rsid w:val="004C019B"/>
    <w:rsid w:val="004C029A"/>
    <w:rsid w:val="004C02D5"/>
    <w:rsid w:val="004C033D"/>
    <w:rsid w:val="004C0443"/>
    <w:rsid w:val="004C05EB"/>
    <w:rsid w:val="004C07C4"/>
    <w:rsid w:val="004C0C83"/>
    <w:rsid w:val="004C175D"/>
    <w:rsid w:val="004C18C4"/>
    <w:rsid w:val="004C1A3C"/>
    <w:rsid w:val="004C1AD1"/>
    <w:rsid w:val="004C1E37"/>
    <w:rsid w:val="004C1EE5"/>
    <w:rsid w:val="004C1F05"/>
    <w:rsid w:val="004C20BF"/>
    <w:rsid w:val="004C2478"/>
    <w:rsid w:val="004C24CD"/>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211"/>
    <w:rsid w:val="004C568A"/>
    <w:rsid w:val="004C56BA"/>
    <w:rsid w:val="004C57BC"/>
    <w:rsid w:val="004C5D1A"/>
    <w:rsid w:val="004C5D72"/>
    <w:rsid w:val="004C606C"/>
    <w:rsid w:val="004C630C"/>
    <w:rsid w:val="004C64EC"/>
    <w:rsid w:val="004C65CD"/>
    <w:rsid w:val="004C68B0"/>
    <w:rsid w:val="004C6A8C"/>
    <w:rsid w:val="004C7061"/>
    <w:rsid w:val="004C70E8"/>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771"/>
    <w:rsid w:val="004D090C"/>
    <w:rsid w:val="004D0F35"/>
    <w:rsid w:val="004D101B"/>
    <w:rsid w:val="004D1035"/>
    <w:rsid w:val="004D167F"/>
    <w:rsid w:val="004D17E0"/>
    <w:rsid w:val="004D182A"/>
    <w:rsid w:val="004D192C"/>
    <w:rsid w:val="004D195B"/>
    <w:rsid w:val="004D1D63"/>
    <w:rsid w:val="004D1DA2"/>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AD9"/>
    <w:rsid w:val="004D4BF8"/>
    <w:rsid w:val="004D4C3B"/>
    <w:rsid w:val="004D4FEC"/>
    <w:rsid w:val="004D4FED"/>
    <w:rsid w:val="004D5023"/>
    <w:rsid w:val="004D5284"/>
    <w:rsid w:val="004D5680"/>
    <w:rsid w:val="004D569B"/>
    <w:rsid w:val="004D59DD"/>
    <w:rsid w:val="004D5B6C"/>
    <w:rsid w:val="004D5CD5"/>
    <w:rsid w:val="004D60EC"/>
    <w:rsid w:val="004D6638"/>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7E6"/>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DE0"/>
    <w:rsid w:val="004F3F0F"/>
    <w:rsid w:val="004F4447"/>
    <w:rsid w:val="004F4580"/>
    <w:rsid w:val="004F4588"/>
    <w:rsid w:val="004F461A"/>
    <w:rsid w:val="004F463C"/>
    <w:rsid w:val="004F4650"/>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57A"/>
    <w:rsid w:val="005057C7"/>
    <w:rsid w:val="005059EA"/>
    <w:rsid w:val="00505C8E"/>
    <w:rsid w:val="00505EC3"/>
    <w:rsid w:val="005062C7"/>
    <w:rsid w:val="00506343"/>
    <w:rsid w:val="0050641A"/>
    <w:rsid w:val="00506888"/>
    <w:rsid w:val="00506AB6"/>
    <w:rsid w:val="00506B1F"/>
    <w:rsid w:val="00506D70"/>
    <w:rsid w:val="00506E01"/>
    <w:rsid w:val="00506F6C"/>
    <w:rsid w:val="005070D8"/>
    <w:rsid w:val="005073EB"/>
    <w:rsid w:val="0050787B"/>
    <w:rsid w:val="005078E4"/>
    <w:rsid w:val="00507C20"/>
    <w:rsid w:val="005101A6"/>
    <w:rsid w:val="00510351"/>
    <w:rsid w:val="005108EF"/>
    <w:rsid w:val="00510A1C"/>
    <w:rsid w:val="00510B74"/>
    <w:rsid w:val="00510BF1"/>
    <w:rsid w:val="00510F23"/>
    <w:rsid w:val="0051102B"/>
    <w:rsid w:val="00511164"/>
    <w:rsid w:val="0051118E"/>
    <w:rsid w:val="00511243"/>
    <w:rsid w:val="00511611"/>
    <w:rsid w:val="005116C9"/>
    <w:rsid w:val="0051174B"/>
    <w:rsid w:val="005119B6"/>
    <w:rsid w:val="00511AFD"/>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1A"/>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0935"/>
    <w:rsid w:val="005210E6"/>
    <w:rsid w:val="00521101"/>
    <w:rsid w:val="005218F7"/>
    <w:rsid w:val="00521B0F"/>
    <w:rsid w:val="00521B77"/>
    <w:rsid w:val="00521C45"/>
    <w:rsid w:val="0052200C"/>
    <w:rsid w:val="00522134"/>
    <w:rsid w:val="00522152"/>
    <w:rsid w:val="00522304"/>
    <w:rsid w:val="005224B5"/>
    <w:rsid w:val="00522738"/>
    <w:rsid w:val="00522C11"/>
    <w:rsid w:val="005233AE"/>
    <w:rsid w:val="005235FD"/>
    <w:rsid w:val="005237AC"/>
    <w:rsid w:val="005241AA"/>
    <w:rsid w:val="005241D9"/>
    <w:rsid w:val="005241DB"/>
    <w:rsid w:val="005246E4"/>
    <w:rsid w:val="00524794"/>
    <w:rsid w:val="005247F3"/>
    <w:rsid w:val="00524DB3"/>
    <w:rsid w:val="00525115"/>
    <w:rsid w:val="0052512C"/>
    <w:rsid w:val="00525400"/>
    <w:rsid w:val="00525B7D"/>
    <w:rsid w:val="00525C55"/>
    <w:rsid w:val="00525DD4"/>
    <w:rsid w:val="00525E98"/>
    <w:rsid w:val="00526057"/>
    <w:rsid w:val="0052629D"/>
    <w:rsid w:val="0052648B"/>
    <w:rsid w:val="00527559"/>
    <w:rsid w:val="005275F1"/>
    <w:rsid w:val="00527883"/>
    <w:rsid w:val="00527AF2"/>
    <w:rsid w:val="005307FF"/>
    <w:rsid w:val="00530ABA"/>
    <w:rsid w:val="00530CF5"/>
    <w:rsid w:val="00531280"/>
    <w:rsid w:val="00531597"/>
    <w:rsid w:val="005315F5"/>
    <w:rsid w:val="00531986"/>
    <w:rsid w:val="00531DD8"/>
    <w:rsid w:val="00531E18"/>
    <w:rsid w:val="00532233"/>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6AF"/>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2E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40B"/>
    <w:rsid w:val="005456D9"/>
    <w:rsid w:val="00545744"/>
    <w:rsid w:val="00545746"/>
    <w:rsid w:val="00545822"/>
    <w:rsid w:val="005459DF"/>
    <w:rsid w:val="00545D84"/>
    <w:rsid w:val="00546133"/>
    <w:rsid w:val="00546190"/>
    <w:rsid w:val="0054624F"/>
    <w:rsid w:val="005464B6"/>
    <w:rsid w:val="005464FD"/>
    <w:rsid w:val="00546A8F"/>
    <w:rsid w:val="00546B57"/>
    <w:rsid w:val="00546B59"/>
    <w:rsid w:val="00547154"/>
    <w:rsid w:val="00547272"/>
    <w:rsid w:val="0054754C"/>
    <w:rsid w:val="005476FA"/>
    <w:rsid w:val="005477F8"/>
    <w:rsid w:val="00547CFC"/>
    <w:rsid w:val="00547E10"/>
    <w:rsid w:val="005508FA"/>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74B"/>
    <w:rsid w:val="00560A06"/>
    <w:rsid w:val="00560EB5"/>
    <w:rsid w:val="00561364"/>
    <w:rsid w:val="00561572"/>
    <w:rsid w:val="0056160E"/>
    <w:rsid w:val="00561756"/>
    <w:rsid w:val="005617FB"/>
    <w:rsid w:val="00561898"/>
    <w:rsid w:val="00561AC3"/>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65D"/>
    <w:rsid w:val="00564EA9"/>
    <w:rsid w:val="005650F7"/>
    <w:rsid w:val="00565180"/>
    <w:rsid w:val="005653E9"/>
    <w:rsid w:val="00565483"/>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4A5"/>
    <w:rsid w:val="0057172C"/>
    <w:rsid w:val="00571A1F"/>
    <w:rsid w:val="00571B3E"/>
    <w:rsid w:val="00571DBE"/>
    <w:rsid w:val="005722DE"/>
    <w:rsid w:val="005722EB"/>
    <w:rsid w:val="00572523"/>
    <w:rsid w:val="005726C5"/>
    <w:rsid w:val="00572742"/>
    <w:rsid w:val="0057297E"/>
    <w:rsid w:val="00572F63"/>
    <w:rsid w:val="00573017"/>
    <w:rsid w:val="005735F3"/>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AC"/>
    <w:rsid w:val="005763D3"/>
    <w:rsid w:val="005763EB"/>
    <w:rsid w:val="005764C0"/>
    <w:rsid w:val="00576765"/>
    <w:rsid w:val="00576D2C"/>
    <w:rsid w:val="00577008"/>
    <w:rsid w:val="005772A4"/>
    <w:rsid w:val="0057750D"/>
    <w:rsid w:val="005778C3"/>
    <w:rsid w:val="00577E01"/>
    <w:rsid w:val="00577E74"/>
    <w:rsid w:val="00577E94"/>
    <w:rsid w:val="00577ED0"/>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7AD"/>
    <w:rsid w:val="00583A7A"/>
    <w:rsid w:val="00583BA8"/>
    <w:rsid w:val="00583C47"/>
    <w:rsid w:val="00583E5F"/>
    <w:rsid w:val="00583FFE"/>
    <w:rsid w:val="005841C8"/>
    <w:rsid w:val="005842E0"/>
    <w:rsid w:val="00584434"/>
    <w:rsid w:val="0058464D"/>
    <w:rsid w:val="0058472C"/>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38B"/>
    <w:rsid w:val="00591965"/>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97FF2"/>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2FB8"/>
    <w:rsid w:val="005A36C0"/>
    <w:rsid w:val="005A370E"/>
    <w:rsid w:val="005A393F"/>
    <w:rsid w:val="005A3A3C"/>
    <w:rsid w:val="005A3E7D"/>
    <w:rsid w:val="005A3FDA"/>
    <w:rsid w:val="005A4005"/>
    <w:rsid w:val="005A407C"/>
    <w:rsid w:val="005A429D"/>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AEB"/>
    <w:rsid w:val="005A7B27"/>
    <w:rsid w:val="005A7B7C"/>
    <w:rsid w:val="005B02C8"/>
    <w:rsid w:val="005B04E3"/>
    <w:rsid w:val="005B072F"/>
    <w:rsid w:val="005B08C7"/>
    <w:rsid w:val="005B0BF0"/>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5F63"/>
    <w:rsid w:val="005B6278"/>
    <w:rsid w:val="005B6414"/>
    <w:rsid w:val="005B6AAE"/>
    <w:rsid w:val="005B6C2E"/>
    <w:rsid w:val="005B6D52"/>
    <w:rsid w:val="005B76DA"/>
    <w:rsid w:val="005B76FA"/>
    <w:rsid w:val="005B7846"/>
    <w:rsid w:val="005B7D00"/>
    <w:rsid w:val="005C00BA"/>
    <w:rsid w:val="005C020D"/>
    <w:rsid w:val="005C062F"/>
    <w:rsid w:val="005C08F6"/>
    <w:rsid w:val="005C0DA4"/>
    <w:rsid w:val="005C0E54"/>
    <w:rsid w:val="005C0E73"/>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1FA"/>
    <w:rsid w:val="005C331E"/>
    <w:rsid w:val="005C3377"/>
    <w:rsid w:val="005C339F"/>
    <w:rsid w:val="005C3499"/>
    <w:rsid w:val="005C3978"/>
    <w:rsid w:val="005C3995"/>
    <w:rsid w:val="005C3F09"/>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2F8"/>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3D8C"/>
    <w:rsid w:val="005D4197"/>
    <w:rsid w:val="005D44C7"/>
    <w:rsid w:val="005D4664"/>
    <w:rsid w:val="005D49F6"/>
    <w:rsid w:val="005D4B0F"/>
    <w:rsid w:val="005D4B17"/>
    <w:rsid w:val="005D4E6C"/>
    <w:rsid w:val="005D5001"/>
    <w:rsid w:val="005D5505"/>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296"/>
    <w:rsid w:val="005E3639"/>
    <w:rsid w:val="005E395E"/>
    <w:rsid w:val="005E422E"/>
    <w:rsid w:val="005E4675"/>
    <w:rsid w:val="005E4D0E"/>
    <w:rsid w:val="005E4F4C"/>
    <w:rsid w:val="005E54D3"/>
    <w:rsid w:val="005E56D4"/>
    <w:rsid w:val="005E5AF0"/>
    <w:rsid w:val="005E5D2D"/>
    <w:rsid w:val="005E63A9"/>
    <w:rsid w:val="005E6A20"/>
    <w:rsid w:val="005E6DD4"/>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5CA1"/>
    <w:rsid w:val="005F6835"/>
    <w:rsid w:val="005F6DBD"/>
    <w:rsid w:val="005F6F7F"/>
    <w:rsid w:val="005F7221"/>
    <w:rsid w:val="005F7674"/>
    <w:rsid w:val="005F77CF"/>
    <w:rsid w:val="005F7A94"/>
    <w:rsid w:val="005F7EC8"/>
    <w:rsid w:val="00600201"/>
    <w:rsid w:val="006003C5"/>
    <w:rsid w:val="006009E6"/>
    <w:rsid w:val="00600A51"/>
    <w:rsid w:val="00600A77"/>
    <w:rsid w:val="00600B49"/>
    <w:rsid w:val="00600C39"/>
    <w:rsid w:val="00600D2B"/>
    <w:rsid w:val="00600D40"/>
    <w:rsid w:val="0060113A"/>
    <w:rsid w:val="00601524"/>
    <w:rsid w:val="00601525"/>
    <w:rsid w:val="00601E19"/>
    <w:rsid w:val="00601EB3"/>
    <w:rsid w:val="006020AC"/>
    <w:rsid w:val="006020CD"/>
    <w:rsid w:val="00602288"/>
    <w:rsid w:val="00602A80"/>
    <w:rsid w:val="00602A8E"/>
    <w:rsid w:val="00602D12"/>
    <w:rsid w:val="00602DC9"/>
    <w:rsid w:val="00602F0A"/>
    <w:rsid w:val="00603301"/>
    <w:rsid w:val="00603746"/>
    <w:rsid w:val="00603ABD"/>
    <w:rsid w:val="00603CA7"/>
    <w:rsid w:val="00603CB7"/>
    <w:rsid w:val="00603E3D"/>
    <w:rsid w:val="00604139"/>
    <w:rsid w:val="0060428A"/>
    <w:rsid w:val="00604492"/>
    <w:rsid w:val="00604AC2"/>
    <w:rsid w:val="00604AC8"/>
    <w:rsid w:val="00604B45"/>
    <w:rsid w:val="00604B77"/>
    <w:rsid w:val="00604F50"/>
    <w:rsid w:val="006053E6"/>
    <w:rsid w:val="006054C6"/>
    <w:rsid w:val="0060559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13"/>
    <w:rsid w:val="006071C9"/>
    <w:rsid w:val="00607233"/>
    <w:rsid w:val="00607488"/>
    <w:rsid w:val="00607820"/>
    <w:rsid w:val="006078CD"/>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208"/>
    <w:rsid w:val="006155BE"/>
    <w:rsid w:val="006156B5"/>
    <w:rsid w:val="0061637E"/>
    <w:rsid w:val="0061651F"/>
    <w:rsid w:val="006167F6"/>
    <w:rsid w:val="0061694F"/>
    <w:rsid w:val="00616B34"/>
    <w:rsid w:val="00616DC3"/>
    <w:rsid w:val="00616E1A"/>
    <w:rsid w:val="006173BB"/>
    <w:rsid w:val="006174AE"/>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0A7"/>
    <w:rsid w:val="00621306"/>
    <w:rsid w:val="006217FA"/>
    <w:rsid w:val="00621989"/>
    <w:rsid w:val="00621DC3"/>
    <w:rsid w:val="006220D5"/>
    <w:rsid w:val="00622333"/>
    <w:rsid w:val="00622A8D"/>
    <w:rsid w:val="00622C52"/>
    <w:rsid w:val="00622D83"/>
    <w:rsid w:val="00622E63"/>
    <w:rsid w:val="00622E8A"/>
    <w:rsid w:val="00622F1B"/>
    <w:rsid w:val="006230AF"/>
    <w:rsid w:val="006232A6"/>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67A"/>
    <w:rsid w:val="00625879"/>
    <w:rsid w:val="00625CD2"/>
    <w:rsid w:val="00625DDF"/>
    <w:rsid w:val="00625EE2"/>
    <w:rsid w:val="0062610E"/>
    <w:rsid w:val="006265DE"/>
    <w:rsid w:val="00626839"/>
    <w:rsid w:val="00626880"/>
    <w:rsid w:val="00626C9C"/>
    <w:rsid w:val="006277AA"/>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11"/>
    <w:rsid w:val="00632C2E"/>
    <w:rsid w:val="00632EC7"/>
    <w:rsid w:val="006334F4"/>
    <w:rsid w:val="00633682"/>
    <w:rsid w:val="006336E3"/>
    <w:rsid w:val="006336F3"/>
    <w:rsid w:val="00633AAA"/>
    <w:rsid w:val="00633B77"/>
    <w:rsid w:val="00633E07"/>
    <w:rsid w:val="00633FDC"/>
    <w:rsid w:val="00633FE2"/>
    <w:rsid w:val="006342BA"/>
    <w:rsid w:val="0063446E"/>
    <w:rsid w:val="006344AD"/>
    <w:rsid w:val="006346C8"/>
    <w:rsid w:val="006348E9"/>
    <w:rsid w:val="0063496F"/>
    <w:rsid w:val="00634BD2"/>
    <w:rsid w:val="00634D15"/>
    <w:rsid w:val="00634E8D"/>
    <w:rsid w:val="00635326"/>
    <w:rsid w:val="00635718"/>
    <w:rsid w:val="00635A47"/>
    <w:rsid w:val="00635C14"/>
    <w:rsid w:val="00635F15"/>
    <w:rsid w:val="00635F27"/>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862"/>
    <w:rsid w:val="00641976"/>
    <w:rsid w:val="006419C8"/>
    <w:rsid w:val="00641D4D"/>
    <w:rsid w:val="00641F58"/>
    <w:rsid w:val="0064258B"/>
    <w:rsid w:val="0064269A"/>
    <w:rsid w:val="006427F4"/>
    <w:rsid w:val="0064283F"/>
    <w:rsid w:val="0064288C"/>
    <w:rsid w:val="00642D8C"/>
    <w:rsid w:val="00642EFD"/>
    <w:rsid w:val="00643147"/>
    <w:rsid w:val="006431A0"/>
    <w:rsid w:val="006434B3"/>
    <w:rsid w:val="00643A64"/>
    <w:rsid w:val="00643CC6"/>
    <w:rsid w:val="00644197"/>
    <w:rsid w:val="00644679"/>
    <w:rsid w:val="00644B1F"/>
    <w:rsid w:val="00644BD1"/>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5A"/>
    <w:rsid w:val="00646B7B"/>
    <w:rsid w:val="00646DF5"/>
    <w:rsid w:val="00646F58"/>
    <w:rsid w:val="006473C2"/>
    <w:rsid w:val="006474D9"/>
    <w:rsid w:val="006476C0"/>
    <w:rsid w:val="006478AF"/>
    <w:rsid w:val="006500FF"/>
    <w:rsid w:val="006502AC"/>
    <w:rsid w:val="00650553"/>
    <w:rsid w:val="00650779"/>
    <w:rsid w:val="00650786"/>
    <w:rsid w:val="00650AF8"/>
    <w:rsid w:val="00650C12"/>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406"/>
    <w:rsid w:val="00654A81"/>
    <w:rsid w:val="00654A91"/>
    <w:rsid w:val="00654CC0"/>
    <w:rsid w:val="00654D62"/>
    <w:rsid w:val="00654E72"/>
    <w:rsid w:val="006551E5"/>
    <w:rsid w:val="00655286"/>
    <w:rsid w:val="00655459"/>
    <w:rsid w:val="0065545F"/>
    <w:rsid w:val="00656134"/>
    <w:rsid w:val="006576FC"/>
    <w:rsid w:val="00657907"/>
    <w:rsid w:val="00657BF0"/>
    <w:rsid w:val="00657DF8"/>
    <w:rsid w:val="00660815"/>
    <w:rsid w:val="00660988"/>
    <w:rsid w:val="00660D9A"/>
    <w:rsid w:val="00661142"/>
    <w:rsid w:val="00661512"/>
    <w:rsid w:val="006616BF"/>
    <w:rsid w:val="00661818"/>
    <w:rsid w:val="006619A5"/>
    <w:rsid w:val="00662139"/>
    <w:rsid w:val="00662672"/>
    <w:rsid w:val="006626A6"/>
    <w:rsid w:val="00662876"/>
    <w:rsid w:val="00662979"/>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4A0"/>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882"/>
    <w:rsid w:val="00674B8F"/>
    <w:rsid w:val="00674C98"/>
    <w:rsid w:val="00674CDD"/>
    <w:rsid w:val="00674F82"/>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D3"/>
    <w:rsid w:val="00680CE9"/>
    <w:rsid w:val="0068110A"/>
    <w:rsid w:val="00681287"/>
    <w:rsid w:val="006813CF"/>
    <w:rsid w:val="00681604"/>
    <w:rsid w:val="00681666"/>
    <w:rsid w:val="006816F6"/>
    <w:rsid w:val="00681CB5"/>
    <w:rsid w:val="006820BB"/>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A2A"/>
    <w:rsid w:val="00686BBC"/>
    <w:rsid w:val="00686BFD"/>
    <w:rsid w:val="00686CF0"/>
    <w:rsid w:val="00686FE5"/>
    <w:rsid w:val="00687075"/>
    <w:rsid w:val="00687099"/>
    <w:rsid w:val="00687538"/>
    <w:rsid w:val="006878DA"/>
    <w:rsid w:val="00687D26"/>
    <w:rsid w:val="00687F73"/>
    <w:rsid w:val="006901F8"/>
    <w:rsid w:val="00690347"/>
    <w:rsid w:val="00690415"/>
    <w:rsid w:val="0069045A"/>
    <w:rsid w:val="006905F4"/>
    <w:rsid w:val="00690780"/>
    <w:rsid w:val="00690AA2"/>
    <w:rsid w:val="00690BE9"/>
    <w:rsid w:val="00691277"/>
    <w:rsid w:val="0069157E"/>
    <w:rsid w:val="00691B40"/>
    <w:rsid w:val="00691C39"/>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E40"/>
    <w:rsid w:val="00694F43"/>
    <w:rsid w:val="00695112"/>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3D1"/>
    <w:rsid w:val="006A159A"/>
    <w:rsid w:val="006A1756"/>
    <w:rsid w:val="006A1AC4"/>
    <w:rsid w:val="006A22C0"/>
    <w:rsid w:val="006A24A1"/>
    <w:rsid w:val="006A2781"/>
    <w:rsid w:val="006A2798"/>
    <w:rsid w:val="006A29ED"/>
    <w:rsid w:val="006A2CFF"/>
    <w:rsid w:val="006A2E3D"/>
    <w:rsid w:val="006A2EC7"/>
    <w:rsid w:val="006A31A1"/>
    <w:rsid w:val="006A3546"/>
    <w:rsid w:val="006A3627"/>
    <w:rsid w:val="006A3751"/>
    <w:rsid w:val="006A3A53"/>
    <w:rsid w:val="006A4227"/>
    <w:rsid w:val="006A4264"/>
    <w:rsid w:val="006A4595"/>
    <w:rsid w:val="006A475A"/>
    <w:rsid w:val="006A476E"/>
    <w:rsid w:val="006A4900"/>
    <w:rsid w:val="006A4977"/>
    <w:rsid w:val="006A5242"/>
    <w:rsid w:val="006A526E"/>
    <w:rsid w:val="006A52EA"/>
    <w:rsid w:val="006A5327"/>
    <w:rsid w:val="006A5402"/>
    <w:rsid w:val="006A558C"/>
    <w:rsid w:val="006A5622"/>
    <w:rsid w:val="006A56C1"/>
    <w:rsid w:val="006A5B75"/>
    <w:rsid w:val="006A5C79"/>
    <w:rsid w:val="006A5F91"/>
    <w:rsid w:val="006A61AF"/>
    <w:rsid w:val="006A6281"/>
    <w:rsid w:val="006A63EF"/>
    <w:rsid w:val="006A6555"/>
    <w:rsid w:val="006A6962"/>
    <w:rsid w:val="006A6ACC"/>
    <w:rsid w:val="006A6AE4"/>
    <w:rsid w:val="006A6CAB"/>
    <w:rsid w:val="006A7160"/>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9DA"/>
    <w:rsid w:val="006B2AE7"/>
    <w:rsid w:val="006B2C0A"/>
    <w:rsid w:val="006B2C64"/>
    <w:rsid w:val="006B2D6B"/>
    <w:rsid w:val="006B3032"/>
    <w:rsid w:val="006B3425"/>
    <w:rsid w:val="006B3506"/>
    <w:rsid w:val="006B37F2"/>
    <w:rsid w:val="006B3841"/>
    <w:rsid w:val="006B3A9D"/>
    <w:rsid w:val="006B3FAC"/>
    <w:rsid w:val="006B4467"/>
    <w:rsid w:val="006B4912"/>
    <w:rsid w:val="006B4959"/>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8D9"/>
    <w:rsid w:val="006B6D02"/>
    <w:rsid w:val="006B6F56"/>
    <w:rsid w:val="006B7218"/>
    <w:rsid w:val="006B755B"/>
    <w:rsid w:val="006B76AF"/>
    <w:rsid w:val="006B785C"/>
    <w:rsid w:val="006B799B"/>
    <w:rsid w:val="006B7F0C"/>
    <w:rsid w:val="006C00E7"/>
    <w:rsid w:val="006C0827"/>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2D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412"/>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1F"/>
    <w:rsid w:val="006D267A"/>
    <w:rsid w:val="006D2820"/>
    <w:rsid w:val="006D2A3E"/>
    <w:rsid w:val="006D2A47"/>
    <w:rsid w:val="006D324F"/>
    <w:rsid w:val="006D3261"/>
    <w:rsid w:val="006D36D2"/>
    <w:rsid w:val="006D3BA9"/>
    <w:rsid w:val="006D4015"/>
    <w:rsid w:val="006D424B"/>
    <w:rsid w:val="006D4476"/>
    <w:rsid w:val="006D461A"/>
    <w:rsid w:val="006D4B0C"/>
    <w:rsid w:val="006D4B72"/>
    <w:rsid w:val="006D4DA9"/>
    <w:rsid w:val="006D4FC1"/>
    <w:rsid w:val="006D5030"/>
    <w:rsid w:val="006D5292"/>
    <w:rsid w:val="006D53C2"/>
    <w:rsid w:val="006D55A4"/>
    <w:rsid w:val="006D5A8C"/>
    <w:rsid w:val="006D5BB4"/>
    <w:rsid w:val="006D5E94"/>
    <w:rsid w:val="006D6286"/>
    <w:rsid w:val="006D62EB"/>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86C"/>
    <w:rsid w:val="006E1DB0"/>
    <w:rsid w:val="006E1EBB"/>
    <w:rsid w:val="006E2525"/>
    <w:rsid w:val="006E2572"/>
    <w:rsid w:val="006E2BC6"/>
    <w:rsid w:val="006E2C0B"/>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6"/>
    <w:rsid w:val="006E7A79"/>
    <w:rsid w:val="006E7A9D"/>
    <w:rsid w:val="006E7C07"/>
    <w:rsid w:val="006F070D"/>
    <w:rsid w:val="006F0B49"/>
    <w:rsid w:val="006F0E81"/>
    <w:rsid w:val="006F0F69"/>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BA1"/>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120"/>
    <w:rsid w:val="00703BA8"/>
    <w:rsid w:val="00703E24"/>
    <w:rsid w:val="00704271"/>
    <w:rsid w:val="0070434D"/>
    <w:rsid w:val="00704706"/>
    <w:rsid w:val="007048EF"/>
    <w:rsid w:val="00704903"/>
    <w:rsid w:val="00704BB6"/>
    <w:rsid w:val="00704CF4"/>
    <w:rsid w:val="00705165"/>
    <w:rsid w:val="0070521D"/>
    <w:rsid w:val="007052CE"/>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4C9"/>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36C"/>
    <w:rsid w:val="0071569C"/>
    <w:rsid w:val="007156ED"/>
    <w:rsid w:val="007159F9"/>
    <w:rsid w:val="00715ADC"/>
    <w:rsid w:val="00715B38"/>
    <w:rsid w:val="00716021"/>
    <w:rsid w:val="0071655F"/>
    <w:rsid w:val="0071656E"/>
    <w:rsid w:val="00716591"/>
    <w:rsid w:val="0071687D"/>
    <w:rsid w:val="00716D29"/>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3F5A"/>
    <w:rsid w:val="00724121"/>
    <w:rsid w:val="00724199"/>
    <w:rsid w:val="007242D9"/>
    <w:rsid w:val="00724324"/>
    <w:rsid w:val="00724658"/>
    <w:rsid w:val="007246DC"/>
    <w:rsid w:val="007249D8"/>
    <w:rsid w:val="00724B10"/>
    <w:rsid w:val="00724DCA"/>
    <w:rsid w:val="00724FC0"/>
    <w:rsid w:val="00725163"/>
    <w:rsid w:val="00725439"/>
    <w:rsid w:val="00725743"/>
    <w:rsid w:val="0072580D"/>
    <w:rsid w:val="00725864"/>
    <w:rsid w:val="00725889"/>
    <w:rsid w:val="00725D17"/>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0CEC"/>
    <w:rsid w:val="00731266"/>
    <w:rsid w:val="007316B2"/>
    <w:rsid w:val="0073171D"/>
    <w:rsid w:val="00731B09"/>
    <w:rsid w:val="00731B5F"/>
    <w:rsid w:val="00731CD4"/>
    <w:rsid w:val="00731F7C"/>
    <w:rsid w:val="00731FB5"/>
    <w:rsid w:val="0073236F"/>
    <w:rsid w:val="007326C7"/>
    <w:rsid w:val="007326DF"/>
    <w:rsid w:val="00732856"/>
    <w:rsid w:val="00732AB7"/>
    <w:rsid w:val="00732C17"/>
    <w:rsid w:val="00732D2F"/>
    <w:rsid w:val="00733428"/>
    <w:rsid w:val="007334C9"/>
    <w:rsid w:val="00733620"/>
    <w:rsid w:val="007338B8"/>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DE8"/>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346"/>
    <w:rsid w:val="00743DFD"/>
    <w:rsid w:val="00743E9B"/>
    <w:rsid w:val="00744098"/>
    <w:rsid w:val="0074428F"/>
    <w:rsid w:val="00744503"/>
    <w:rsid w:val="0074451E"/>
    <w:rsid w:val="00744949"/>
    <w:rsid w:val="00744B95"/>
    <w:rsid w:val="00744C52"/>
    <w:rsid w:val="00744C59"/>
    <w:rsid w:val="00744E70"/>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7EE"/>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B5"/>
    <w:rsid w:val="007561E2"/>
    <w:rsid w:val="00756377"/>
    <w:rsid w:val="00756426"/>
    <w:rsid w:val="0075659D"/>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AA"/>
    <w:rsid w:val="00757F20"/>
    <w:rsid w:val="00757F2F"/>
    <w:rsid w:val="007600F7"/>
    <w:rsid w:val="0076022D"/>
    <w:rsid w:val="0076027C"/>
    <w:rsid w:val="0076041A"/>
    <w:rsid w:val="007605B4"/>
    <w:rsid w:val="007607CA"/>
    <w:rsid w:val="00760C95"/>
    <w:rsid w:val="00760D39"/>
    <w:rsid w:val="00761206"/>
    <w:rsid w:val="00761352"/>
    <w:rsid w:val="0076148E"/>
    <w:rsid w:val="00761525"/>
    <w:rsid w:val="0076160B"/>
    <w:rsid w:val="007618B6"/>
    <w:rsid w:val="00761F1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1DC"/>
    <w:rsid w:val="007645B2"/>
    <w:rsid w:val="007646D0"/>
    <w:rsid w:val="007647AF"/>
    <w:rsid w:val="007648F7"/>
    <w:rsid w:val="00764D50"/>
    <w:rsid w:val="00764DEA"/>
    <w:rsid w:val="00764E9C"/>
    <w:rsid w:val="00764FD3"/>
    <w:rsid w:val="007655EB"/>
    <w:rsid w:val="0076565A"/>
    <w:rsid w:val="007659A7"/>
    <w:rsid w:val="00765E2C"/>
    <w:rsid w:val="00766101"/>
    <w:rsid w:val="007664AB"/>
    <w:rsid w:val="00766579"/>
    <w:rsid w:val="00766722"/>
    <w:rsid w:val="007668EB"/>
    <w:rsid w:val="007669D9"/>
    <w:rsid w:val="00766E5C"/>
    <w:rsid w:val="007670E3"/>
    <w:rsid w:val="007670FB"/>
    <w:rsid w:val="00767656"/>
    <w:rsid w:val="00767682"/>
    <w:rsid w:val="007679A4"/>
    <w:rsid w:val="0077029F"/>
    <w:rsid w:val="007704DC"/>
    <w:rsid w:val="00770554"/>
    <w:rsid w:val="00770889"/>
    <w:rsid w:val="00770999"/>
    <w:rsid w:val="00770A36"/>
    <w:rsid w:val="00770BDE"/>
    <w:rsid w:val="00770C37"/>
    <w:rsid w:val="00770ECA"/>
    <w:rsid w:val="00770FFB"/>
    <w:rsid w:val="007716EE"/>
    <w:rsid w:val="0077173F"/>
    <w:rsid w:val="0077175B"/>
    <w:rsid w:val="00771991"/>
    <w:rsid w:val="00771CD1"/>
    <w:rsid w:val="007721C6"/>
    <w:rsid w:val="00772227"/>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540"/>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6E"/>
    <w:rsid w:val="007803C3"/>
    <w:rsid w:val="007804C1"/>
    <w:rsid w:val="00780823"/>
    <w:rsid w:val="0078108D"/>
    <w:rsid w:val="00781228"/>
    <w:rsid w:val="00781605"/>
    <w:rsid w:val="00781927"/>
    <w:rsid w:val="007819A8"/>
    <w:rsid w:val="00781C1E"/>
    <w:rsid w:val="00781D02"/>
    <w:rsid w:val="00781D93"/>
    <w:rsid w:val="007824F4"/>
    <w:rsid w:val="0078256C"/>
    <w:rsid w:val="00782639"/>
    <w:rsid w:val="007826AC"/>
    <w:rsid w:val="00782B67"/>
    <w:rsid w:val="00782DC6"/>
    <w:rsid w:val="00783231"/>
    <w:rsid w:val="0078327D"/>
    <w:rsid w:val="007834BC"/>
    <w:rsid w:val="007836D0"/>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5DB"/>
    <w:rsid w:val="007865DF"/>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206"/>
    <w:rsid w:val="00791317"/>
    <w:rsid w:val="007913D7"/>
    <w:rsid w:val="00791418"/>
    <w:rsid w:val="00791438"/>
    <w:rsid w:val="00791457"/>
    <w:rsid w:val="007917B6"/>
    <w:rsid w:val="00791881"/>
    <w:rsid w:val="007919B3"/>
    <w:rsid w:val="007919B8"/>
    <w:rsid w:val="00791B88"/>
    <w:rsid w:val="00791C45"/>
    <w:rsid w:val="00791E6B"/>
    <w:rsid w:val="00791EBF"/>
    <w:rsid w:val="007920A0"/>
    <w:rsid w:val="00792317"/>
    <w:rsid w:val="007924F0"/>
    <w:rsid w:val="007927A9"/>
    <w:rsid w:val="007929A7"/>
    <w:rsid w:val="00792B83"/>
    <w:rsid w:val="00792CD6"/>
    <w:rsid w:val="00792D68"/>
    <w:rsid w:val="0079305E"/>
    <w:rsid w:val="007931F3"/>
    <w:rsid w:val="00793692"/>
    <w:rsid w:val="00793789"/>
    <w:rsid w:val="0079391D"/>
    <w:rsid w:val="00793B4B"/>
    <w:rsid w:val="00793E71"/>
    <w:rsid w:val="007940BD"/>
    <w:rsid w:val="0079483F"/>
    <w:rsid w:val="0079508F"/>
    <w:rsid w:val="0079531E"/>
    <w:rsid w:val="00795375"/>
    <w:rsid w:val="007955B0"/>
    <w:rsid w:val="00795690"/>
    <w:rsid w:val="007957DF"/>
    <w:rsid w:val="00795903"/>
    <w:rsid w:val="00795E4B"/>
    <w:rsid w:val="00795F15"/>
    <w:rsid w:val="00795FBE"/>
    <w:rsid w:val="00796057"/>
    <w:rsid w:val="007961A1"/>
    <w:rsid w:val="00796696"/>
    <w:rsid w:val="007967BB"/>
    <w:rsid w:val="00796ADB"/>
    <w:rsid w:val="00796D69"/>
    <w:rsid w:val="00797579"/>
    <w:rsid w:val="00797E08"/>
    <w:rsid w:val="00797EFF"/>
    <w:rsid w:val="00797FCD"/>
    <w:rsid w:val="007A075E"/>
    <w:rsid w:val="007A0A3D"/>
    <w:rsid w:val="007A0A4C"/>
    <w:rsid w:val="007A0E59"/>
    <w:rsid w:val="007A16E5"/>
    <w:rsid w:val="007A196E"/>
    <w:rsid w:val="007A1A5E"/>
    <w:rsid w:val="007A1B70"/>
    <w:rsid w:val="007A1D3F"/>
    <w:rsid w:val="007A1E81"/>
    <w:rsid w:val="007A20B5"/>
    <w:rsid w:val="007A27A7"/>
    <w:rsid w:val="007A2E1F"/>
    <w:rsid w:val="007A3043"/>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5FA0"/>
    <w:rsid w:val="007A6710"/>
    <w:rsid w:val="007A71EB"/>
    <w:rsid w:val="007A778A"/>
    <w:rsid w:val="007A7984"/>
    <w:rsid w:val="007A7F93"/>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54D"/>
    <w:rsid w:val="007B271E"/>
    <w:rsid w:val="007B2BB7"/>
    <w:rsid w:val="007B2C22"/>
    <w:rsid w:val="007B3044"/>
    <w:rsid w:val="007B329F"/>
    <w:rsid w:val="007B32B2"/>
    <w:rsid w:val="007B3DD4"/>
    <w:rsid w:val="007B3F12"/>
    <w:rsid w:val="007B42DE"/>
    <w:rsid w:val="007B4371"/>
    <w:rsid w:val="007B4741"/>
    <w:rsid w:val="007B477C"/>
    <w:rsid w:val="007B4ABA"/>
    <w:rsid w:val="007B4CB6"/>
    <w:rsid w:val="007B50A8"/>
    <w:rsid w:val="007B54A3"/>
    <w:rsid w:val="007B54E6"/>
    <w:rsid w:val="007B5568"/>
    <w:rsid w:val="007B55F7"/>
    <w:rsid w:val="007B59EA"/>
    <w:rsid w:val="007B5BFD"/>
    <w:rsid w:val="007B5D06"/>
    <w:rsid w:val="007B603F"/>
    <w:rsid w:val="007B6126"/>
    <w:rsid w:val="007B644D"/>
    <w:rsid w:val="007B6631"/>
    <w:rsid w:val="007B6A2B"/>
    <w:rsid w:val="007B6DBF"/>
    <w:rsid w:val="007B6FEA"/>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53F"/>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23"/>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00"/>
    <w:rsid w:val="007E0734"/>
    <w:rsid w:val="007E091C"/>
    <w:rsid w:val="007E0A3A"/>
    <w:rsid w:val="007E0B5C"/>
    <w:rsid w:val="007E0B66"/>
    <w:rsid w:val="007E0B6A"/>
    <w:rsid w:val="007E21D3"/>
    <w:rsid w:val="007E26AA"/>
    <w:rsid w:val="007E280E"/>
    <w:rsid w:val="007E2831"/>
    <w:rsid w:val="007E2AE2"/>
    <w:rsid w:val="007E2B13"/>
    <w:rsid w:val="007E2E2A"/>
    <w:rsid w:val="007E3115"/>
    <w:rsid w:val="007E3343"/>
    <w:rsid w:val="007E3532"/>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4E7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61A"/>
    <w:rsid w:val="00801812"/>
    <w:rsid w:val="00801829"/>
    <w:rsid w:val="00801B0A"/>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558"/>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D96"/>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2D74"/>
    <w:rsid w:val="0081310E"/>
    <w:rsid w:val="008132DE"/>
    <w:rsid w:val="00813350"/>
    <w:rsid w:val="00813CEC"/>
    <w:rsid w:val="00813F1D"/>
    <w:rsid w:val="00813F1F"/>
    <w:rsid w:val="0081405E"/>
    <w:rsid w:val="008148CB"/>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17A57"/>
    <w:rsid w:val="00817B81"/>
    <w:rsid w:val="008206CE"/>
    <w:rsid w:val="00820800"/>
    <w:rsid w:val="0082172A"/>
    <w:rsid w:val="00821A18"/>
    <w:rsid w:val="00821FCB"/>
    <w:rsid w:val="00822026"/>
    <w:rsid w:val="0082266E"/>
    <w:rsid w:val="00822A7E"/>
    <w:rsid w:val="008231F5"/>
    <w:rsid w:val="0082335D"/>
    <w:rsid w:val="00823389"/>
    <w:rsid w:val="008233FA"/>
    <w:rsid w:val="0082341F"/>
    <w:rsid w:val="008237B3"/>
    <w:rsid w:val="00823832"/>
    <w:rsid w:val="008238A4"/>
    <w:rsid w:val="00823A56"/>
    <w:rsid w:val="00823B30"/>
    <w:rsid w:val="00824004"/>
    <w:rsid w:val="0082408A"/>
    <w:rsid w:val="008241E2"/>
    <w:rsid w:val="0082437E"/>
    <w:rsid w:val="00824426"/>
    <w:rsid w:val="008249C2"/>
    <w:rsid w:val="00824F1D"/>
    <w:rsid w:val="0082504A"/>
    <w:rsid w:val="00825311"/>
    <w:rsid w:val="008258F1"/>
    <w:rsid w:val="00825935"/>
    <w:rsid w:val="00825969"/>
    <w:rsid w:val="008259D1"/>
    <w:rsid w:val="00826413"/>
    <w:rsid w:val="0082657C"/>
    <w:rsid w:val="00826950"/>
    <w:rsid w:val="00826962"/>
    <w:rsid w:val="00826976"/>
    <w:rsid w:val="00826A13"/>
    <w:rsid w:val="00826B86"/>
    <w:rsid w:val="00826FC0"/>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143"/>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4EB"/>
    <w:rsid w:val="00842546"/>
    <w:rsid w:val="0084295B"/>
    <w:rsid w:val="00842999"/>
    <w:rsid w:val="00842D87"/>
    <w:rsid w:val="00843014"/>
    <w:rsid w:val="00843091"/>
    <w:rsid w:val="008432CE"/>
    <w:rsid w:val="00843337"/>
    <w:rsid w:val="008434D7"/>
    <w:rsid w:val="00843957"/>
    <w:rsid w:val="008441B9"/>
    <w:rsid w:val="0084439F"/>
    <w:rsid w:val="00844559"/>
    <w:rsid w:val="008445EE"/>
    <w:rsid w:val="00844797"/>
    <w:rsid w:val="00844B40"/>
    <w:rsid w:val="00844CB6"/>
    <w:rsid w:val="0084509B"/>
    <w:rsid w:val="0084526A"/>
    <w:rsid w:val="0084550A"/>
    <w:rsid w:val="00845712"/>
    <w:rsid w:val="00845DC6"/>
    <w:rsid w:val="00846075"/>
    <w:rsid w:val="00846116"/>
    <w:rsid w:val="0084645E"/>
    <w:rsid w:val="00846B31"/>
    <w:rsid w:val="00846CFC"/>
    <w:rsid w:val="00846EF3"/>
    <w:rsid w:val="00846F10"/>
    <w:rsid w:val="0084700F"/>
    <w:rsid w:val="00847296"/>
    <w:rsid w:val="008472C0"/>
    <w:rsid w:val="008474FF"/>
    <w:rsid w:val="00847852"/>
    <w:rsid w:val="008478B5"/>
    <w:rsid w:val="0084798B"/>
    <w:rsid w:val="00847C92"/>
    <w:rsid w:val="00847CAA"/>
    <w:rsid w:val="00847CFC"/>
    <w:rsid w:val="00847FB0"/>
    <w:rsid w:val="0084AE53"/>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01"/>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A4F"/>
    <w:rsid w:val="00857E22"/>
    <w:rsid w:val="00857EC6"/>
    <w:rsid w:val="0085AB59"/>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85C"/>
    <w:rsid w:val="00862CAA"/>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B1C"/>
    <w:rsid w:val="00865CF5"/>
    <w:rsid w:val="00865FA0"/>
    <w:rsid w:val="00866102"/>
    <w:rsid w:val="0086682F"/>
    <w:rsid w:val="00866EFB"/>
    <w:rsid w:val="0086721E"/>
    <w:rsid w:val="008675FC"/>
    <w:rsid w:val="008676A0"/>
    <w:rsid w:val="008676D9"/>
    <w:rsid w:val="008678B6"/>
    <w:rsid w:val="00867B5E"/>
    <w:rsid w:val="0087062E"/>
    <w:rsid w:val="008706CC"/>
    <w:rsid w:val="00870ADD"/>
    <w:rsid w:val="00870BC8"/>
    <w:rsid w:val="00870BE5"/>
    <w:rsid w:val="00870E55"/>
    <w:rsid w:val="0087106E"/>
    <w:rsid w:val="008710D7"/>
    <w:rsid w:val="008711E1"/>
    <w:rsid w:val="00871938"/>
    <w:rsid w:val="00871A24"/>
    <w:rsid w:val="00871C5D"/>
    <w:rsid w:val="00871EE0"/>
    <w:rsid w:val="00871EEB"/>
    <w:rsid w:val="00872180"/>
    <w:rsid w:val="0087228D"/>
    <w:rsid w:val="008722D9"/>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4CA3"/>
    <w:rsid w:val="0087508E"/>
    <w:rsid w:val="008753A0"/>
    <w:rsid w:val="008756B3"/>
    <w:rsid w:val="008756DB"/>
    <w:rsid w:val="00875823"/>
    <w:rsid w:val="00875A69"/>
    <w:rsid w:val="00875B9C"/>
    <w:rsid w:val="00875CD6"/>
    <w:rsid w:val="00875FE5"/>
    <w:rsid w:val="00876002"/>
    <w:rsid w:val="0087614B"/>
    <w:rsid w:val="008761FA"/>
    <w:rsid w:val="0087629C"/>
    <w:rsid w:val="008762C3"/>
    <w:rsid w:val="0087681C"/>
    <w:rsid w:val="00876B3F"/>
    <w:rsid w:val="00877172"/>
    <w:rsid w:val="00877400"/>
    <w:rsid w:val="0087756E"/>
    <w:rsid w:val="00877704"/>
    <w:rsid w:val="00877734"/>
    <w:rsid w:val="00877C54"/>
    <w:rsid w:val="00877C6D"/>
    <w:rsid w:val="00877F38"/>
    <w:rsid w:val="00877FC1"/>
    <w:rsid w:val="00880720"/>
    <w:rsid w:val="0088085C"/>
    <w:rsid w:val="00880944"/>
    <w:rsid w:val="00880EAA"/>
    <w:rsid w:val="00880F06"/>
    <w:rsid w:val="00880FA7"/>
    <w:rsid w:val="00881866"/>
    <w:rsid w:val="00881893"/>
    <w:rsid w:val="00881AED"/>
    <w:rsid w:val="00881DDD"/>
    <w:rsid w:val="00881F7C"/>
    <w:rsid w:val="00882151"/>
    <w:rsid w:val="008821C5"/>
    <w:rsid w:val="008828B3"/>
    <w:rsid w:val="008829A4"/>
    <w:rsid w:val="00882B4A"/>
    <w:rsid w:val="00882BD2"/>
    <w:rsid w:val="008834BF"/>
    <w:rsid w:val="008838FD"/>
    <w:rsid w:val="00883940"/>
    <w:rsid w:val="00883A40"/>
    <w:rsid w:val="00883CFC"/>
    <w:rsid w:val="00884CBC"/>
    <w:rsid w:val="00884F34"/>
    <w:rsid w:val="00885098"/>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23"/>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A84"/>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C07"/>
    <w:rsid w:val="008A0D41"/>
    <w:rsid w:val="008A0D44"/>
    <w:rsid w:val="008A0EE8"/>
    <w:rsid w:val="008A10F3"/>
    <w:rsid w:val="008A1146"/>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77"/>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AC9"/>
    <w:rsid w:val="008B0CC8"/>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C18"/>
    <w:rsid w:val="008B2F7D"/>
    <w:rsid w:val="008B3095"/>
    <w:rsid w:val="008B35E0"/>
    <w:rsid w:val="008B3611"/>
    <w:rsid w:val="008B3A68"/>
    <w:rsid w:val="008B3F03"/>
    <w:rsid w:val="008B3F7D"/>
    <w:rsid w:val="008B3F95"/>
    <w:rsid w:val="008B3FC4"/>
    <w:rsid w:val="008B4796"/>
    <w:rsid w:val="008B4930"/>
    <w:rsid w:val="008B497A"/>
    <w:rsid w:val="008B4A82"/>
    <w:rsid w:val="008B4C82"/>
    <w:rsid w:val="008B4DE2"/>
    <w:rsid w:val="008B5197"/>
    <w:rsid w:val="008B536B"/>
    <w:rsid w:val="008B5C31"/>
    <w:rsid w:val="008B5DB0"/>
    <w:rsid w:val="008B5EA5"/>
    <w:rsid w:val="008B62FD"/>
    <w:rsid w:val="008B695F"/>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63"/>
    <w:rsid w:val="008C29EB"/>
    <w:rsid w:val="008C2B1B"/>
    <w:rsid w:val="008C2B98"/>
    <w:rsid w:val="008C2BF7"/>
    <w:rsid w:val="008C2CB4"/>
    <w:rsid w:val="008C2D4A"/>
    <w:rsid w:val="008C2F69"/>
    <w:rsid w:val="008C2FD3"/>
    <w:rsid w:val="008C30CE"/>
    <w:rsid w:val="008C323F"/>
    <w:rsid w:val="008C328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5270"/>
    <w:rsid w:val="008C52B7"/>
    <w:rsid w:val="008C5DCC"/>
    <w:rsid w:val="008C5F19"/>
    <w:rsid w:val="008C60C1"/>
    <w:rsid w:val="008C67ED"/>
    <w:rsid w:val="008C68C4"/>
    <w:rsid w:val="008C6956"/>
    <w:rsid w:val="008C6A6E"/>
    <w:rsid w:val="008C6FF1"/>
    <w:rsid w:val="008C7436"/>
    <w:rsid w:val="008C75AB"/>
    <w:rsid w:val="008C7817"/>
    <w:rsid w:val="008C7DAE"/>
    <w:rsid w:val="008C7E16"/>
    <w:rsid w:val="008D00A7"/>
    <w:rsid w:val="008D02A6"/>
    <w:rsid w:val="008D05B8"/>
    <w:rsid w:val="008D0633"/>
    <w:rsid w:val="008D06C6"/>
    <w:rsid w:val="008D07C4"/>
    <w:rsid w:val="008D0C2E"/>
    <w:rsid w:val="008D1289"/>
    <w:rsid w:val="008D184A"/>
    <w:rsid w:val="008D1B46"/>
    <w:rsid w:val="008D1B84"/>
    <w:rsid w:val="008D1E4C"/>
    <w:rsid w:val="008D1E62"/>
    <w:rsid w:val="008D203B"/>
    <w:rsid w:val="008D20E0"/>
    <w:rsid w:val="008D2207"/>
    <w:rsid w:val="008D2562"/>
    <w:rsid w:val="008D29AC"/>
    <w:rsid w:val="008D2BBB"/>
    <w:rsid w:val="008D2D85"/>
    <w:rsid w:val="008D3169"/>
    <w:rsid w:val="008D3383"/>
    <w:rsid w:val="008D3559"/>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5A9"/>
    <w:rsid w:val="008D565C"/>
    <w:rsid w:val="008D568E"/>
    <w:rsid w:val="008D5D20"/>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4DE"/>
    <w:rsid w:val="008E1501"/>
    <w:rsid w:val="008E176F"/>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2FE"/>
    <w:rsid w:val="008E53F9"/>
    <w:rsid w:val="008E576A"/>
    <w:rsid w:val="008E5AAA"/>
    <w:rsid w:val="008E5B55"/>
    <w:rsid w:val="008E5C2A"/>
    <w:rsid w:val="008E5E36"/>
    <w:rsid w:val="008E633D"/>
    <w:rsid w:val="008E6696"/>
    <w:rsid w:val="008E66E4"/>
    <w:rsid w:val="008E6ACD"/>
    <w:rsid w:val="008E7106"/>
    <w:rsid w:val="008E77F2"/>
    <w:rsid w:val="008E780D"/>
    <w:rsid w:val="008E7BD8"/>
    <w:rsid w:val="008E7DC2"/>
    <w:rsid w:val="008E7DEF"/>
    <w:rsid w:val="008F0026"/>
    <w:rsid w:val="008F022C"/>
    <w:rsid w:val="008F0473"/>
    <w:rsid w:val="008F0550"/>
    <w:rsid w:val="008F059A"/>
    <w:rsid w:val="008F07E1"/>
    <w:rsid w:val="008F0AC8"/>
    <w:rsid w:val="008F0C33"/>
    <w:rsid w:val="008F0DF8"/>
    <w:rsid w:val="008F0FDF"/>
    <w:rsid w:val="008F12A8"/>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86B"/>
    <w:rsid w:val="008F3902"/>
    <w:rsid w:val="008F3979"/>
    <w:rsid w:val="008F3CD4"/>
    <w:rsid w:val="008F3D41"/>
    <w:rsid w:val="008F414A"/>
    <w:rsid w:val="008F42CB"/>
    <w:rsid w:val="008F4551"/>
    <w:rsid w:val="008F4829"/>
    <w:rsid w:val="008F4A5A"/>
    <w:rsid w:val="008F4BE4"/>
    <w:rsid w:val="008F4D7A"/>
    <w:rsid w:val="008F51DD"/>
    <w:rsid w:val="008F574C"/>
    <w:rsid w:val="008F592A"/>
    <w:rsid w:val="008F5AB8"/>
    <w:rsid w:val="008F5E36"/>
    <w:rsid w:val="008F5E70"/>
    <w:rsid w:val="008F6207"/>
    <w:rsid w:val="008F6638"/>
    <w:rsid w:val="008F665A"/>
    <w:rsid w:val="008F673D"/>
    <w:rsid w:val="008F6C0E"/>
    <w:rsid w:val="008F6C4D"/>
    <w:rsid w:val="008F6D49"/>
    <w:rsid w:val="008F73D4"/>
    <w:rsid w:val="008F75F3"/>
    <w:rsid w:val="008F769F"/>
    <w:rsid w:val="008F78DF"/>
    <w:rsid w:val="008F7A65"/>
    <w:rsid w:val="008F7B0C"/>
    <w:rsid w:val="008F7FAD"/>
    <w:rsid w:val="00900220"/>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50B0"/>
    <w:rsid w:val="00905240"/>
    <w:rsid w:val="009058DA"/>
    <w:rsid w:val="00905B4A"/>
    <w:rsid w:val="009060D0"/>
    <w:rsid w:val="009061BB"/>
    <w:rsid w:val="009063C3"/>
    <w:rsid w:val="009066B7"/>
    <w:rsid w:val="009066DB"/>
    <w:rsid w:val="009066F6"/>
    <w:rsid w:val="00906854"/>
    <w:rsid w:val="00906B8B"/>
    <w:rsid w:val="00906E03"/>
    <w:rsid w:val="009074CF"/>
    <w:rsid w:val="00907625"/>
    <w:rsid w:val="009076CC"/>
    <w:rsid w:val="00907879"/>
    <w:rsid w:val="00907911"/>
    <w:rsid w:val="00907B6E"/>
    <w:rsid w:val="00907BC0"/>
    <w:rsid w:val="00907D07"/>
    <w:rsid w:val="00910284"/>
    <w:rsid w:val="0091061E"/>
    <w:rsid w:val="00910915"/>
    <w:rsid w:val="009109EE"/>
    <w:rsid w:val="00910B04"/>
    <w:rsid w:val="00910B46"/>
    <w:rsid w:val="00911092"/>
    <w:rsid w:val="009111C1"/>
    <w:rsid w:val="00911331"/>
    <w:rsid w:val="009118D3"/>
    <w:rsid w:val="00911C94"/>
    <w:rsid w:val="00911D22"/>
    <w:rsid w:val="00911DB7"/>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8E9"/>
    <w:rsid w:val="00914A83"/>
    <w:rsid w:val="00914BF7"/>
    <w:rsid w:val="00914D20"/>
    <w:rsid w:val="00914F81"/>
    <w:rsid w:val="0091521C"/>
    <w:rsid w:val="009152CB"/>
    <w:rsid w:val="00915393"/>
    <w:rsid w:val="009153EB"/>
    <w:rsid w:val="009156A9"/>
    <w:rsid w:val="0091587C"/>
    <w:rsid w:val="00915AB2"/>
    <w:rsid w:val="00915E94"/>
    <w:rsid w:val="00915F03"/>
    <w:rsid w:val="00916561"/>
    <w:rsid w:val="0091673F"/>
    <w:rsid w:val="009167C4"/>
    <w:rsid w:val="00916E1D"/>
    <w:rsid w:val="00916E6E"/>
    <w:rsid w:val="00917046"/>
    <w:rsid w:val="00917357"/>
    <w:rsid w:val="00917519"/>
    <w:rsid w:val="00917671"/>
    <w:rsid w:val="009179DD"/>
    <w:rsid w:val="00917CFD"/>
    <w:rsid w:val="00917FF1"/>
    <w:rsid w:val="00920236"/>
    <w:rsid w:val="009203A6"/>
    <w:rsid w:val="00920BF6"/>
    <w:rsid w:val="00920FAC"/>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3F6F"/>
    <w:rsid w:val="00923F9D"/>
    <w:rsid w:val="009241D7"/>
    <w:rsid w:val="0092434A"/>
    <w:rsid w:val="009244D7"/>
    <w:rsid w:val="00924512"/>
    <w:rsid w:val="00924589"/>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6DBB"/>
    <w:rsid w:val="0092725E"/>
    <w:rsid w:val="009273BC"/>
    <w:rsid w:val="00927635"/>
    <w:rsid w:val="00927BF8"/>
    <w:rsid w:val="00927CDD"/>
    <w:rsid w:val="00927EF8"/>
    <w:rsid w:val="00927FA8"/>
    <w:rsid w:val="009301A5"/>
    <w:rsid w:val="0093028C"/>
    <w:rsid w:val="009304BB"/>
    <w:rsid w:val="00930670"/>
    <w:rsid w:val="00930D26"/>
    <w:rsid w:val="00930DFC"/>
    <w:rsid w:val="00931CA4"/>
    <w:rsid w:val="00931F30"/>
    <w:rsid w:val="0093224C"/>
    <w:rsid w:val="0093228D"/>
    <w:rsid w:val="00932756"/>
    <w:rsid w:val="009328AE"/>
    <w:rsid w:val="00932997"/>
    <w:rsid w:val="00932B7F"/>
    <w:rsid w:val="00932DC9"/>
    <w:rsid w:val="00932DD0"/>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37DF9"/>
    <w:rsid w:val="00940274"/>
    <w:rsid w:val="009402BD"/>
    <w:rsid w:val="00940C2E"/>
    <w:rsid w:val="00940DFC"/>
    <w:rsid w:val="00940FBB"/>
    <w:rsid w:val="00941438"/>
    <w:rsid w:val="009416CC"/>
    <w:rsid w:val="00941725"/>
    <w:rsid w:val="00942136"/>
    <w:rsid w:val="0094213B"/>
    <w:rsid w:val="00942271"/>
    <w:rsid w:val="009422D4"/>
    <w:rsid w:val="009422FD"/>
    <w:rsid w:val="00942520"/>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4D9"/>
    <w:rsid w:val="009457FA"/>
    <w:rsid w:val="00945D13"/>
    <w:rsid w:val="00945D1C"/>
    <w:rsid w:val="00945D44"/>
    <w:rsid w:val="00945EAF"/>
    <w:rsid w:val="00946195"/>
    <w:rsid w:val="0094653A"/>
    <w:rsid w:val="00946808"/>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8D2"/>
    <w:rsid w:val="00951920"/>
    <w:rsid w:val="00951B2D"/>
    <w:rsid w:val="00951DDC"/>
    <w:rsid w:val="009522AA"/>
    <w:rsid w:val="00952361"/>
    <w:rsid w:val="00952695"/>
    <w:rsid w:val="0095289F"/>
    <w:rsid w:val="009532C3"/>
    <w:rsid w:val="0095361D"/>
    <w:rsid w:val="009537AF"/>
    <w:rsid w:val="00953B47"/>
    <w:rsid w:val="009543B6"/>
    <w:rsid w:val="009543F5"/>
    <w:rsid w:val="0095484A"/>
    <w:rsid w:val="0095488B"/>
    <w:rsid w:val="00954937"/>
    <w:rsid w:val="00954A5F"/>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60080"/>
    <w:rsid w:val="009602CA"/>
    <w:rsid w:val="009603A6"/>
    <w:rsid w:val="009603BD"/>
    <w:rsid w:val="0096049B"/>
    <w:rsid w:val="009608E7"/>
    <w:rsid w:val="00960945"/>
    <w:rsid w:val="00960982"/>
    <w:rsid w:val="00960AF1"/>
    <w:rsid w:val="00960C0D"/>
    <w:rsid w:val="00960DAA"/>
    <w:rsid w:val="0096106E"/>
    <w:rsid w:val="00961133"/>
    <w:rsid w:val="009613D1"/>
    <w:rsid w:val="00961484"/>
    <w:rsid w:val="00961542"/>
    <w:rsid w:val="009617B6"/>
    <w:rsid w:val="00961CD9"/>
    <w:rsid w:val="00961D21"/>
    <w:rsid w:val="00961DE3"/>
    <w:rsid w:val="00961E0D"/>
    <w:rsid w:val="00961E65"/>
    <w:rsid w:val="0096281D"/>
    <w:rsid w:val="00962A4D"/>
    <w:rsid w:val="00962D91"/>
    <w:rsid w:val="00962FA2"/>
    <w:rsid w:val="009631BA"/>
    <w:rsid w:val="00963324"/>
    <w:rsid w:val="0096395A"/>
    <w:rsid w:val="0096399D"/>
    <w:rsid w:val="00963CC1"/>
    <w:rsid w:val="00963E3E"/>
    <w:rsid w:val="009644E3"/>
    <w:rsid w:val="0096456C"/>
    <w:rsid w:val="00964623"/>
    <w:rsid w:val="00964696"/>
    <w:rsid w:val="00964881"/>
    <w:rsid w:val="009648BA"/>
    <w:rsid w:val="00964BEA"/>
    <w:rsid w:val="00964CA1"/>
    <w:rsid w:val="00964E43"/>
    <w:rsid w:val="009651BF"/>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BD"/>
    <w:rsid w:val="009711E3"/>
    <w:rsid w:val="0097164C"/>
    <w:rsid w:val="00971EA3"/>
    <w:rsid w:val="00971F3C"/>
    <w:rsid w:val="00972591"/>
    <w:rsid w:val="009728F4"/>
    <w:rsid w:val="00972B63"/>
    <w:rsid w:val="00972B77"/>
    <w:rsid w:val="00972C36"/>
    <w:rsid w:val="00972E76"/>
    <w:rsid w:val="00972F3A"/>
    <w:rsid w:val="00972F58"/>
    <w:rsid w:val="009730DA"/>
    <w:rsid w:val="00973398"/>
    <w:rsid w:val="009733DA"/>
    <w:rsid w:val="00973532"/>
    <w:rsid w:val="00973717"/>
    <w:rsid w:val="00973B9F"/>
    <w:rsid w:val="00974416"/>
    <w:rsid w:val="00974580"/>
    <w:rsid w:val="009746CA"/>
    <w:rsid w:val="009747CA"/>
    <w:rsid w:val="00974A8D"/>
    <w:rsid w:val="00974B75"/>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77F72"/>
    <w:rsid w:val="009800E1"/>
    <w:rsid w:val="00980899"/>
    <w:rsid w:val="00980B12"/>
    <w:rsid w:val="00980B1C"/>
    <w:rsid w:val="00980BA4"/>
    <w:rsid w:val="009810F3"/>
    <w:rsid w:val="009815E3"/>
    <w:rsid w:val="00981949"/>
    <w:rsid w:val="00981A6A"/>
    <w:rsid w:val="00981FDA"/>
    <w:rsid w:val="009820CE"/>
    <w:rsid w:val="009822A4"/>
    <w:rsid w:val="009823B7"/>
    <w:rsid w:val="009823F6"/>
    <w:rsid w:val="009825FF"/>
    <w:rsid w:val="00982CA8"/>
    <w:rsid w:val="00982DC6"/>
    <w:rsid w:val="00982E3A"/>
    <w:rsid w:val="00982ED3"/>
    <w:rsid w:val="00982EEA"/>
    <w:rsid w:val="00982EEB"/>
    <w:rsid w:val="00983180"/>
    <w:rsid w:val="0098347A"/>
    <w:rsid w:val="009834F3"/>
    <w:rsid w:val="0098386C"/>
    <w:rsid w:val="00983877"/>
    <w:rsid w:val="00983AA2"/>
    <w:rsid w:val="00983B97"/>
    <w:rsid w:val="00983EC0"/>
    <w:rsid w:val="00984580"/>
    <w:rsid w:val="009848CB"/>
    <w:rsid w:val="00984BEC"/>
    <w:rsid w:val="00984CFC"/>
    <w:rsid w:val="00984F36"/>
    <w:rsid w:val="0098500D"/>
    <w:rsid w:val="00985099"/>
    <w:rsid w:val="0098519A"/>
    <w:rsid w:val="0098580C"/>
    <w:rsid w:val="009858FB"/>
    <w:rsid w:val="00985938"/>
    <w:rsid w:val="00985A19"/>
    <w:rsid w:val="00985A26"/>
    <w:rsid w:val="00985CB5"/>
    <w:rsid w:val="00985DC6"/>
    <w:rsid w:val="00986000"/>
    <w:rsid w:val="009865C3"/>
    <w:rsid w:val="00986867"/>
    <w:rsid w:val="0098688E"/>
    <w:rsid w:val="00986A12"/>
    <w:rsid w:val="00986A97"/>
    <w:rsid w:val="00986B08"/>
    <w:rsid w:val="00986B0A"/>
    <w:rsid w:val="00987179"/>
    <w:rsid w:val="00987184"/>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395"/>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6D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A15"/>
    <w:rsid w:val="009B1D53"/>
    <w:rsid w:val="009B1F7C"/>
    <w:rsid w:val="009B235F"/>
    <w:rsid w:val="009B2466"/>
    <w:rsid w:val="009B26A6"/>
    <w:rsid w:val="009B27BD"/>
    <w:rsid w:val="009B2AC8"/>
    <w:rsid w:val="009B2FE6"/>
    <w:rsid w:val="009B303A"/>
    <w:rsid w:val="009B3331"/>
    <w:rsid w:val="009B35AE"/>
    <w:rsid w:val="009B3879"/>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41"/>
    <w:rsid w:val="009C01C3"/>
    <w:rsid w:val="009C06AA"/>
    <w:rsid w:val="009C0A6E"/>
    <w:rsid w:val="009C0B2B"/>
    <w:rsid w:val="009C0B3D"/>
    <w:rsid w:val="009C0C2B"/>
    <w:rsid w:val="009C0C4D"/>
    <w:rsid w:val="009C0ECB"/>
    <w:rsid w:val="009C0F29"/>
    <w:rsid w:val="009C0FF7"/>
    <w:rsid w:val="009C1180"/>
    <w:rsid w:val="009C142F"/>
    <w:rsid w:val="009C1567"/>
    <w:rsid w:val="009C2049"/>
    <w:rsid w:val="009C207E"/>
    <w:rsid w:val="009C2218"/>
    <w:rsid w:val="009C238D"/>
    <w:rsid w:val="009C2528"/>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438"/>
    <w:rsid w:val="009C6F17"/>
    <w:rsid w:val="009C705B"/>
    <w:rsid w:val="009C732A"/>
    <w:rsid w:val="009C7559"/>
    <w:rsid w:val="009C75B2"/>
    <w:rsid w:val="009C775A"/>
    <w:rsid w:val="009C7844"/>
    <w:rsid w:val="009C7CB1"/>
    <w:rsid w:val="009D01AA"/>
    <w:rsid w:val="009D02F0"/>
    <w:rsid w:val="009D0743"/>
    <w:rsid w:val="009D0C06"/>
    <w:rsid w:val="009D0DB9"/>
    <w:rsid w:val="009D18E3"/>
    <w:rsid w:val="009D1A52"/>
    <w:rsid w:val="009D1BBE"/>
    <w:rsid w:val="009D1C19"/>
    <w:rsid w:val="009D1F42"/>
    <w:rsid w:val="009D1FC9"/>
    <w:rsid w:val="009D256D"/>
    <w:rsid w:val="009D2583"/>
    <w:rsid w:val="009D25E8"/>
    <w:rsid w:val="009D264B"/>
    <w:rsid w:val="009D2850"/>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AB1"/>
    <w:rsid w:val="009E4B0C"/>
    <w:rsid w:val="009E4C90"/>
    <w:rsid w:val="009E53CB"/>
    <w:rsid w:val="009E57BF"/>
    <w:rsid w:val="009E58A1"/>
    <w:rsid w:val="009E58BD"/>
    <w:rsid w:val="009E5A84"/>
    <w:rsid w:val="009E5E55"/>
    <w:rsid w:val="009E6174"/>
    <w:rsid w:val="009E63C7"/>
    <w:rsid w:val="009E647D"/>
    <w:rsid w:val="009E677F"/>
    <w:rsid w:val="009E6865"/>
    <w:rsid w:val="009E6930"/>
    <w:rsid w:val="009E6A17"/>
    <w:rsid w:val="009E6ECB"/>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8C4"/>
    <w:rsid w:val="009F4D34"/>
    <w:rsid w:val="009F4DDC"/>
    <w:rsid w:val="009F4DED"/>
    <w:rsid w:val="009F4E34"/>
    <w:rsid w:val="009F4F29"/>
    <w:rsid w:val="009F5223"/>
    <w:rsid w:val="009F5712"/>
    <w:rsid w:val="009F5771"/>
    <w:rsid w:val="009F5800"/>
    <w:rsid w:val="009F591F"/>
    <w:rsid w:val="009F5CAB"/>
    <w:rsid w:val="009F60F2"/>
    <w:rsid w:val="009F6131"/>
    <w:rsid w:val="009F6907"/>
    <w:rsid w:val="009F69AA"/>
    <w:rsid w:val="009F6C3D"/>
    <w:rsid w:val="009F6E5E"/>
    <w:rsid w:val="009F6F97"/>
    <w:rsid w:val="009F7116"/>
    <w:rsid w:val="009F772E"/>
    <w:rsid w:val="009F79A2"/>
    <w:rsid w:val="009F79B4"/>
    <w:rsid w:val="009F7B29"/>
    <w:rsid w:val="009F7C2F"/>
    <w:rsid w:val="009F7DDE"/>
    <w:rsid w:val="009F7E21"/>
    <w:rsid w:val="00A00182"/>
    <w:rsid w:val="00A007DD"/>
    <w:rsid w:val="00A00AD8"/>
    <w:rsid w:val="00A00CE3"/>
    <w:rsid w:val="00A00D91"/>
    <w:rsid w:val="00A01149"/>
    <w:rsid w:val="00A01ED0"/>
    <w:rsid w:val="00A0205A"/>
    <w:rsid w:val="00A02948"/>
    <w:rsid w:val="00A02A4E"/>
    <w:rsid w:val="00A02D5B"/>
    <w:rsid w:val="00A02FA0"/>
    <w:rsid w:val="00A0330C"/>
    <w:rsid w:val="00A033F8"/>
    <w:rsid w:val="00A03DBA"/>
    <w:rsid w:val="00A03F36"/>
    <w:rsid w:val="00A03FB8"/>
    <w:rsid w:val="00A040D3"/>
    <w:rsid w:val="00A04422"/>
    <w:rsid w:val="00A04455"/>
    <w:rsid w:val="00A045EE"/>
    <w:rsid w:val="00A04BBC"/>
    <w:rsid w:val="00A04D88"/>
    <w:rsid w:val="00A0507C"/>
    <w:rsid w:val="00A05127"/>
    <w:rsid w:val="00A05294"/>
    <w:rsid w:val="00A0532C"/>
    <w:rsid w:val="00A054EB"/>
    <w:rsid w:val="00A05D0F"/>
    <w:rsid w:val="00A05E7D"/>
    <w:rsid w:val="00A06073"/>
    <w:rsid w:val="00A061C8"/>
    <w:rsid w:val="00A0634F"/>
    <w:rsid w:val="00A06630"/>
    <w:rsid w:val="00A066C9"/>
    <w:rsid w:val="00A0679E"/>
    <w:rsid w:val="00A06C8A"/>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DF1"/>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755"/>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00"/>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B7"/>
    <w:rsid w:val="00A21EEB"/>
    <w:rsid w:val="00A220C0"/>
    <w:rsid w:val="00A22268"/>
    <w:rsid w:val="00A2232B"/>
    <w:rsid w:val="00A225D0"/>
    <w:rsid w:val="00A22B15"/>
    <w:rsid w:val="00A22C1B"/>
    <w:rsid w:val="00A22F2A"/>
    <w:rsid w:val="00A22F90"/>
    <w:rsid w:val="00A231FC"/>
    <w:rsid w:val="00A23263"/>
    <w:rsid w:val="00A2359F"/>
    <w:rsid w:val="00A23672"/>
    <w:rsid w:val="00A23688"/>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6FCD"/>
    <w:rsid w:val="00A27107"/>
    <w:rsid w:val="00A2711A"/>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C37"/>
    <w:rsid w:val="00A32FFC"/>
    <w:rsid w:val="00A3360C"/>
    <w:rsid w:val="00A338B3"/>
    <w:rsid w:val="00A33AAF"/>
    <w:rsid w:val="00A33BE8"/>
    <w:rsid w:val="00A34513"/>
    <w:rsid w:val="00A34592"/>
    <w:rsid w:val="00A345D9"/>
    <w:rsid w:val="00A34B85"/>
    <w:rsid w:val="00A35022"/>
    <w:rsid w:val="00A35538"/>
    <w:rsid w:val="00A35981"/>
    <w:rsid w:val="00A35A51"/>
    <w:rsid w:val="00A35B88"/>
    <w:rsid w:val="00A35CEB"/>
    <w:rsid w:val="00A36496"/>
    <w:rsid w:val="00A366E8"/>
    <w:rsid w:val="00A3677E"/>
    <w:rsid w:val="00A36B6C"/>
    <w:rsid w:val="00A36BAA"/>
    <w:rsid w:val="00A37042"/>
    <w:rsid w:val="00A3726E"/>
    <w:rsid w:val="00A3740B"/>
    <w:rsid w:val="00A374B3"/>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82C"/>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7C7"/>
    <w:rsid w:val="00A47C1D"/>
    <w:rsid w:val="00A47D79"/>
    <w:rsid w:val="00A47E1A"/>
    <w:rsid w:val="00A501E3"/>
    <w:rsid w:val="00A50814"/>
    <w:rsid w:val="00A50983"/>
    <w:rsid w:val="00A50A21"/>
    <w:rsid w:val="00A519A8"/>
    <w:rsid w:val="00A519D7"/>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E88"/>
    <w:rsid w:val="00A54F88"/>
    <w:rsid w:val="00A54FEF"/>
    <w:rsid w:val="00A54FF0"/>
    <w:rsid w:val="00A550E7"/>
    <w:rsid w:val="00A551E1"/>
    <w:rsid w:val="00A552EB"/>
    <w:rsid w:val="00A558EC"/>
    <w:rsid w:val="00A55C43"/>
    <w:rsid w:val="00A55CE1"/>
    <w:rsid w:val="00A55F86"/>
    <w:rsid w:val="00A5607B"/>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4D7"/>
    <w:rsid w:val="00A6051E"/>
    <w:rsid w:val="00A60563"/>
    <w:rsid w:val="00A605E2"/>
    <w:rsid w:val="00A607F3"/>
    <w:rsid w:val="00A60A0D"/>
    <w:rsid w:val="00A60D85"/>
    <w:rsid w:val="00A6107A"/>
    <w:rsid w:val="00A61305"/>
    <w:rsid w:val="00A615D0"/>
    <w:rsid w:val="00A62164"/>
    <w:rsid w:val="00A62434"/>
    <w:rsid w:val="00A6262F"/>
    <w:rsid w:val="00A626DF"/>
    <w:rsid w:val="00A62A33"/>
    <w:rsid w:val="00A62C0C"/>
    <w:rsid w:val="00A6335A"/>
    <w:rsid w:val="00A635E0"/>
    <w:rsid w:val="00A636AD"/>
    <w:rsid w:val="00A637CF"/>
    <w:rsid w:val="00A639AA"/>
    <w:rsid w:val="00A63A94"/>
    <w:rsid w:val="00A63C19"/>
    <w:rsid w:val="00A63DE0"/>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9F5"/>
    <w:rsid w:val="00A66C9D"/>
    <w:rsid w:val="00A66EEC"/>
    <w:rsid w:val="00A673E1"/>
    <w:rsid w:val="00A678D7"/>
    <w:rsid w:val="00A679A6"/>
    <w:rsid w:val="00A679D5"/>
    <w:rsid w:val="00A67A28"/>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B95"/>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16F"/>
    <w:rsid w:val="00A8030C"/>
    <w:rsid w:val="00A80340"/>
    <w:rsid w:val="00A80783"/>
    <w:rsid w:val="00A80BC8"/>
    <w:rsid w:val="00A80C2E"/>
    <w:rsid w:val="00A80C4B"/>
    <w:rsid w:val="00A80FE0"/>
    <w:rsid w:val="00A81CFF"/>
    <w:rsid w:val="00A8214C"/>
    <w:rsid w:val="00A824C9"/>
    <w:rsid w:val="00A82754"/>
    <w:rsid w:val="00A82C75"/>
    <w:rsid w:val="00A82F64"/>
    <w:rsid w:val="00A82FBA"/>
    <w:rsid w:val="00A82FDC"/>
    <w:rsid w:val="00A83434"/>
    <w:rsid w:val="00A8366E"/>
    <w:rsid w:val="00A836CA"/>
    <w:rsid w:val="00A83A15"/>
    <w:rsid w:val="00A83B5E"/>
    <w:rsid w:val="00A83DF4"/>
    <w:rsid w:val="00A843B6"/>
    <w:rsid w:val="00A8452C"/>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6D2C"/>
    <w:rsid w:val="00A8708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922"/>
    <w:rsid w:val="00A91EB4"/>
    <w:rsid w:val="00A91FAD"/>
    <w:rsid w:val="00A921F9"/>
    <w:rsid w:val="00A9233F"/>
    <w:rsid w:val="00A9258D"/>
    <w:rsid w:val="00A92BBF"/>
    <w:rsid w:val="00A92C70"/>
    <w:rsid w:val="00A92EEB"/>
    <w:rsid w:val="00A931D7"/>
    <w:rsid w:val="00A933CA"/>
    <w:rsid w:val="00A93432"/>
    <w:rsid w:val="00A93725"/>
    <w:rsid w:val="00A939F5"/>
    <w:rsid w:val="00A93ACC"/>
    <w:rsid w:val="00A93E9A"/>
    <w:rsid w:val="00A940B7"/>
    <w:rsid w:val="00A9432B"/>
    <w:rsid w:val="00A9440E"/>
    <w:rsid w:val="00A94500"/>
    <w:rsid w:val="00A945CF"/>
    <w:rsid w:val="00A945E3"/>
    <w:rsid w:val="00A94644"/>
    <w:rsid w:val="00A94E83"/>
    <w:rsid w:val="00A94EEE"/>
    <w:rsid w:val="00A95017"/>
    <w:rsid w:val="00A95124"/>
    <w:rsid w:val="00A952E6"/>
    <w:rsid w:val="00A954C1"/>
    <w:rsid w:val="00A954E1"/>
    <w:rsid w:val="00A955BE"/>
    <w:rsid w:val="00A95916"/>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25"/>
    <w:rsid w:val="00AA14A2"/>
    <w:rsid w:val="00AA17CF"/>
    <w:rsid w:val="00AA1B52"/>
    <w:rsid w:val="00AA1BDB"/>
    <w:rsid w:val="00AA1E94"/>
    <w:rsid w:val="00AA1FDF"/>
    <w:rsid w:val="00AA23A6"/>
    <w:rsid w:val="00AA26AB"/>
    <w:rsid w:val="00AA2833"/>
    <w:rsid w:val="00AA292B"/>
    <w:rsid w:val="00AA3290"/>
    <w:rsid w:val="00AA3612"/>
    <w:rsid w:val="00AA3C7D"/>
    <w:rsid w:val="00AA4271"/>
    <w:rsid w:val="00AA43A4"/>
    <w:rsid w:val="00AA4416"/>
    <w:rsid w:val="00AA4A51"/>
    <w:rsid w:val="00AA4C5B"/>
    <w:rsid w:val="00AA4C85"/>
    <w:rsid w:val="00AA576E"/>
    <w:rsid w:val="00AA5B31"/>
    <w:rsid w:val="00AA5C5F"/>
    <w:rsid w:val="00AA5CE2"/>
    <w:rsid w:val="00AA5E55"/>
    <w:rsid w:val="00AA64BB"/>
    <w:rsid w:val="00AA71F4"/>
    <w:rsid w:val="00AA7497"/>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2E4E"/>
    <w:rsid w:val="00AB3015"/>
    <w:rsid w:val="00AB306C"/>
    <w:rsid w:val="00AB310B"/>
    <w:rsid w:val="00AB321C"/>
    <w:rsid w:val="00AB3538"/>
    <w:rsid w:val="00AB361E"/>
    <w:rsid w:val="00AB3625"/>
    <w:rsid w:val="00AB36EB"/>
    <w:rsid w:val="00AB3914"/>
    <w:rsid w:val="00AB3AFE"/>
    <w:rsid w:val="00AB3DF2"/>
    <w:rsid w:val="00AB3F38"/>
    <w:rsid w:val="00AB404D"/>
    <w:rsid w:val="00AB433C"/>
    <w:rsid w:val="00AB4469"/>
    <w:rsid w:val="00AB4563"/>
    <w:rsid w:val="00AB47D8"/>
    <w:rsid w:val="00AB4917"/>
    <w:rsid w:val="00AB4B3F"/>
    <w:rsid w:val="00AB4DDD"/>
    <w:rsid w:val="00AB5058"/>
    <w:rsid w:val="00AB532D"/>
    <w:rsid w:val="00AB53B5"/>
    <w:rsid w:val="00AB5518"/>
    <w:rsid w:val="00AB5AA1"/>
    <w:rsid w:val="00AB5C90"/>
    <w:rsid w:val="00AB5E55"/>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250"/>
    <w:rsid w:val="00AC061B"/>
    <w:rsid w:val="00AC0D59"/>
    <w:rsid w:val="00AC0E00"/>
    <w:rsid w:val="00AC101A"/>
    <w:rsid w:val="00AC1021"/>
    <w:rsid w:val="00AC13CD"/>
    <w:rsid w:val="00AC14AC"/>
    <w:rsid w:val="00AC15B6"/>
    <w:rsid w:val="00AC16D9"/>
    <w:rsid w:val="00AC1893"/>
    <w:rsid w:val="00AC1A46"/>
    <w:rsid w:val="00AC1E24"/>
    <w:rsid w:val="00AC1E9F"/>
    <w:rsid w:val="00AC2433"/>
    <w:rsid w:val="00AC2616"/>
    <w:rsid w:val="00AC27A6"/>
    <w:rsid w:val="00AC2A68"/>
    <w:rsid w:val="00AC2B20"/>
    <w:rsid w:val="00AC2B44"/>
    <w:rsid w:val="00AC2E4B"/>
    <w:rsid w:val="00AC2F47"/>
    <w:rsid w:val="00AC2FBA"/>
    <w:rsid w:val="00AC3516"/>
    <w:rsid w:val="00AC3B8D"/>
    <w:rsid w:val="00AC3BC0"/>
    <w:rsid w:val="00AC3BEE"/>
    <w:rsid w:val="00AC3C31"/>
    <w:rsid w:val="00AC3EF5"/>
    <w:rsid w:val="00AC3F97"/>
    <w:rsid w:val="00AC3FDD"/>
    <w:rsid w:val="00AC400C"/>
    <w:rsid w:val="00AC42A0"/>
    <w:rsid w:val="00AC452F"/>
    <w:rsid w:val="00AC4BF9"/>
    <w:rsid w:val="00AC4FD5"/>
    <w:rsid w:val="00AC4FE7"/>
    <w:rsid w:val="00AC5392"/>
    <w:rsid w:val="00AC547A"/>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16"/>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AC"/>
    <w:rsid w:val="00AD62FD"/>
    <w:rsid w:val="00AD6379"/>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5F7D"/>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F7A"/>
    <w:rsid w:val="00AF118C"/>
    <w:rsid w:val="00AF1318"/>
    <w:rsid w:val="00AF15C1"/>
    <w:rsid w:val="00AF1BE4"/>
    <w:rsid w:val="00AF2210"/>
    <w:rsid w:val="00AF22EC"/>
    <w:rsid w:val="00AF2692"/>
    <w:rsid w:val="00AF2BF1"/>
    <w:rsid w:val="00AF2C06"/>
    <w:rsid w:val="00AF2D8B"/>
    <w:rsid w:val="00AF2DC4"/>
    <w:rsid w:val="00AF2ECF"/>
    <w:rsid w:val="00AF2F8D"/>
    <w:rsid w:val="00AF3004"/>
    <w:rsid w:val="00AF3118"/>
    <w:rsid w:val="00AF32BB"/>
    <w:rsid w:val="00AF37B0"/>
    <w:rsid w:val="00AF3C4C"/>
    <w:rsid w:val="00AF3D04"/>
    <w:rsid w:val="00AF3D3E"/>
    <w:rsid w:val="00AF3D9D"/>
    <w:rsid w:val="00AF4508"/>
    <w:rsid w:val="00AF49E3"/>
    <w:rsid w:val="00AF4CDE"/>
    <w:rsid w:val="00AF5052"/>
    <w:rsid w:val="00AF5094"/>
    <w:rsid w:val="00AF5185"/>
    <w:rsid w:val="00AF5332"/>
    <w:rsid w:val="00AF53BB"/>
    <w:rsid w:val="00AF5925"/>
    <w:rsid w:val="00AF599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28"/>
    <w:rsid w:val="00B0183B"/>
    <w:rsid w:val="00B01A93"/>
    <w:rsid w:val="00B01AD1"/>
    <w:rsid w:val="00B01AE1"/>
    <w:rsid w:val="00B01BD0"/>
    <w:rsid w:val="00B024DD"/>
    <w:rsid w:val="00B0259D"/>
    <w:rsid w:val="00B026A7"/>
    <w:rsid w:val="00B02AD8"/>
    <w:rsid w:val="00B02D7C"/>
    <w:rsid w:val="00B02F46"/>
    <w:rsid w:val="00B02F98"/>
    <w:rsid w:val="00B03139"/>
    <w:rsid w:val="00B0333D"/>
    <w:rsid w:val="00B033D2"/>
    <w:rsid w:val="00B0356B"/>
    <w:rsid w:val="00B035AB"/>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787"/>
    <w:rsid w:val="00B07895"/>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192"/>
    <w:rsid w:val="00B1230A"/>
    <w:rsid w:val="00B129CE"/>
    <w:rsid w:val="00B12CF7"/>
    <w:rsid w:val="00B134CD"/>
    <w:rsid w:val="00B1386E"/>
    <w:rsid w:val="00B1388B"/>
    <w:rsid w:val="00B13D40"/>
    <w:rsid w:val="00B13D72"/>
    <w:rsid w:val="00B14B2A"/>
    <w:rsid w:val="00B14E5F"/>
    <w:rsid w:val="00B1515D"/>
    <w:rsid w:val="00B154D7"/>
    <w:rsid w:val="00B15680"/>
    <w:rsid w:val="00B15BDE"/>
    <w:rsid w:val="00B15CFB"/>
    <w:rsid w:val="00B1628F"/>
    <w:rsid w:val="00B164C9"/>
    <w:rsid w:val="00B164E1"/>
    <w:rsid w:val="00B16762"/>
    <w:rsid w:val="00B16B7A"/>
    <w:rsid w:val="00B16BD7"/>
    <w:rsid w:val="00B16C44"/>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AF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C83"/>
    <w:rsid w:val="00B25D08"/>
    <w:rsid w:val="00B25F00"/>
    <w:rsid w:val="00B26093"/>
    <w:rsid w:val="00B2621B"/>
    <w:rsid w:val="00B26593"/>
    <w:rsid w:val="00B2662D"/>
    <w:rsid w:val="00B2688A"/>
    <w:rsid w:val="00B269BA"/>
    <w:rsid w:val="00B26A08"/>
    <w:rsid w:val="00B26A28"/>
    <w:rsid w:val="00B26BBB"/>
    <w:rsid w:val="00B271FC"/>
    <w:rsid w:val="00B272C4"/>
    <w:rsid w:val="00B2764C"/>
    <w:rsid w:val="00B2779A"/>
    <w:rsid w:val="00B27809"/>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AF8"/>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6F97"/>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7C2"/>
    <w:rsid w:val="00B52D4D"/>
    <w:rsid w:val="00B52D51"/>
    <w:rsid w:val="00B531C1"/>
    <w:rsid w:val="00B533C2"/>
    <w:rsid w:val="00B53591"/>
    <w:rsid w:val="00B538C9"/>
    <w:rsid w:val="00B538E4"/>
    <w:rsid w:val="00B53A69"/>
    <w:rsid w:val="00B53A92"/>
    <w:rsid w:val="00B54121"/>
    <w:rsid w:val="00B54326"/>
    <w:rsid w:val="00B54385"/>
    <w:rsid w:val="00B5448F"/>
    <w:rsid w:val="00B546C4"/>
    <w:rsid w:val="00B5484F"/>
    <w:rsid w:val="00B54864"/>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90A"/>
    <w:rsid w:val="00B60E24"/>
    <w:rsid w:val="00B60EB2"/>
    <w:rsid w:val="00B61098"/>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707"/>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EE"/>
    <w:rsid w:val="00B64FB3"/>
    <w:rsid w:val="00B651B8"/>
    <w:rsid w:val="00B65423"/>
    <w:rsid w:val="00B65658"/>
    <w:rsid w:val="00B65810"/>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7E6"/>
    <w:rsid w:val="00B73A68"/>
    <w:rsid w:val="00B73D3B"/>
    <w:rsid w:val="00B7402E"/>
    <w:rsid w:val="00B741F8"/>
    <w:rsid w:val="00B7447E"/>
    <w:rsid w:val="00B74527"/>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8FA"/>
    <w:rsid w:val="00B76911"/>
    <w:rsid w:val="00B76E85"/>
    <w:rsid w:val="00B76FB6"/>
    <w:rsid w:val="00B77182"/>
    <w:rsid w:val="00B7751A"/>
    <w:rsid w:val="00B77526"/>
    <w:rsid w:val="00B776D3"/>
    <w:rsid w:val="00B77E89"/>
    <w:rsid w:val="00B77F4C"/>
    <w:rsid w:val="00B8022C"/>
    <w:rsid w:val="00B8092B"/>
    <w:rsid w:val="00B80AEA"/>
    <w:rsid w:val="00B80D9B"/>
    <w:rsid w:val="00B80F72"/>
    <w:rsid w:val="00B81503"/>
    <w:rsid w:val="00B81530"/>
    <w:rsid w:val="00B81758"/>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3CE0"/>
    <w:rsid w:val="00B84022"/>
    <w:rsid w:val="00B84094"/>
    <w:rsid w:val="00B840CE"/>
    <w:rsid w:val="00B84103"/>
    <w:rsid w:val="00B846FF"/>
    <w:rsid w:val="00B84D93"/>
    <w:rsid w:val="00B84FC7"/>
    <w:rsid w:val="00B85042"/>
    <w:rsid w:val="00B8533A"/>
    <w:rsid w:val="00B853C3"/>
    <w:rsid w:val="00B85505"/>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21"/>
    <w:rsid w:val="00B87FE0"/>
    <w:rsid w:val="00B900E6"/>
    <w:rsid w:val="00B901FF"/>
    <w:rsid w:val="00B90466"/>
    <w:rsid w:val="00B90585"/>
    <w:rsid w:val="00B90742"/>
    <w:rsid w:val="00B907CB"/>
    <w:rsid w:val="00B908A7"/>
    <w:rsid w:val="00B90AAB"/>
    <w:rsid w:val="00B90F0C"/>
    <w:rsid w:val="00B91105"/>
    <w:rsid w:val="00B914D4"/>
    <w:rsid w:val="00B9189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BD1"/>
    <w:rsid w:val="00B94C14"/>
    <w:rsid w:val="00B94CE7"/>
    <w:rsid w:val="00B94EF4"/>
    <w:rsid w:val="00B951C4"/>
    <w:rsid w:val="00B95479"/>
    <w:rsid w:val="00B956E0"/>
    <w:rsid w:val="00B957CF"/>
    <w:rsid w:val="00B957E0"/>
    <w:rsid w:val="00B95AD4"/>
    <w:rsid w:val="00B95C1C"/>
    <w:rsid w:val="00B95C5C"/>
    <w:rsid w:val="00B95F05"/>
    <w:rsid w:val="00B96181"/>
    <w:rsid w:val="00B96184"/>
    <w:rsid w:val="00B962D8"/>
    <w:rsid w:val="00B9651A"/>
    <w:rsid w:val="00B965DC"/>
    <w:rsid w:val="00B96656"/>
    <w:rsid w:val="00B96D1E"/>
    <w:rsid w:val="00B96F25"/>
    <w:rsid w:val="00B9706F"/>
    <w:rsid w:val="00B9727A"/>
    <w:rsid w:val="00B972C8"/>
    <w:rsid w:val="00B9766E"/>
    <w:rsid w:val="00B9767B"/>
    <w:rsid w:val="00B976BE"/>
    <w:rsid w:val="00B976DA"/>
    <w:rsid w:val="00B977BE"/>
    <w:rsid w:val="00B97892"/>
    <w:rsid w:val="00B97D43"/>
    <w:rsid w:val="00BA0220"/>
    <w:rsid w:val="00BA03BA"/>
    <w:rsid w:val="00BA06D4"/>
    <w:rsid w:val="00BA06ED"/>
    <w:rsid w:val="00BA0772"/>
    <w:rsid w:val="00BA07FE"/>
    <w:rsid w:val="00BA0BF5"/>
    <w:rsid w:val="00BA0F11"/>
    <w:rsid w:val="00BA1306"/>
    <w:rsid w:val="00BA147A"/>
    <w:rsid w:val="00BA153D"/>
    <w:rsid w:val="00BA1685"/>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02"/>
    <w:rsid w:val="00BA4CFC"/>
    <w:rsid w:val="00BA4FFB"/>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5D6"/>
    <w:rsid w:val="00BA7617"/>
    <w:rsid w:val="00BA7618"/>
    <w:rsid w:val="00BA76D6"/>
    <w:rsid w:val="00BA7CFC"/>
    <w:rsid w:val="00BA7D29"/>
    <w:rsid w:val="00BA7E58"/>
    <w:rsid w:val="00BB01C4"/>
    <w:rsid w:val="00BB01E0"/>
    <w:rsid w:val="00BB020F"/>
    <w:rsid w:val="00BB0326"/>
    <w:rsid w:val="00BB049E"/>
    <w:rsid w:val="00BB05A6"/>
    <w:rsid w:val="00BB06C5"/>
    <w:rsid w:val="00BB0A27"/>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3D6E"/>
    <w:rsid w:val="00BB4ABF"/>
    <w:rsid w:val="00BB4C07"/>
    <w:rsid w:val="00BB4C19"/>
    <w:rsid w:val="00BB4CDC"/>
    <w:rsid w:val="00BB518B"/>
    <w:rsid w:val="00BB562C"/>
    <w:rsid w:val="00BB5712"/>
    <w:rsid w:val="00BB591E"/>
    <w:rsid w:val="00BB59AB"/>
    <w:rsid w:val="00BB5CE8"/>
    <w:rsid w:val="00BB5D7A"/>
    <w:rsid w:val="00BB5FD2"/>
    <w:rsid w:val="00BB6224"/>
    <w:rsid w:val="00BB645B"/>
    <w:rsid w:val="00BB6B29"/>
    <w:rsid w:val="00BB6DD9"/>
    <w:rsid w:val="00BB7076"/>
    <w:rsid w:val="00BB70F1"/>
    <w:rsid w:val="00BB77E4"/>
    <w:rsid w:val="00BB7C5F"/>
    <w:rsid w:val="00BB7CB7"/>
    <w:rsid w:val="00BB7E39"/>
    <w:rsid w:val="00BC0062"/>
    <w:rsid w:val="00BC03AC"/>
    <w:rsid w:val="00BC04B1"/>
    <w:rsid w:val="00BC05CE"/>
    <w:rsid w:val="00BC07C8"/>
    <w:rsid w:val="00BC07C9"/>
    <w:rsid w:val="00BC07D6"/>
    <w:rsid w:val="00BC0DCA"/>
    <w:rsid w:val="00BC0F0E"/>
    <w:rsid w:val="00BC1290"/>
    <w:rsid w:val="00BC174D"/>
    <w:rsid w:val="00BC18EB"/>
    <w:rsid w:val="00BC1C7C"/>
    <w:rsid w:val="00BC1CBF"/>
    <w:rsid w:val="00BC1E72"/>
    <w:rsid w:val="00BC1F5D"/>
    <w:rsid w:val="00BC2358"/>
    <w:rsid w:val="00BC26D7"/>
    <w:rsid w:val="00BC2C2F"/>
    <w:rsid w:val="00BC2E5F"/>
    <w:rsid w:val="00BC32B2"/>
    <w:rsid w:val="00BC37E7"/>
    <w:rsid w:val="00BC3874"/>
    <w:rsid w:val="00BC38BA"/>
    <w:rsid w:val="00BC3960"/>
    <w:rsid w:val="00BC3C4C"/>
    <w:rsid w:val="00BC3C66"/>
    <w:rsid w:val="00BC3EE0"/>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0B0"/>
    <w:rsid w:val="00BD12EC"/>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B58"/>
    <w:rsid w:val="00BD4C88"/>
    <w:rsid w:val="00BD4E29"/>
    <w:rsid w:val="00BD4F20"/>
    <w:rsid w:val="00BD51E0"/>
    <w:rsid w:val="00BD5311"/>
    <w:rsid w:val="00BD5345"/>
    <w:rsid w:val="00BD5A72"/>
    <w:rsid w:val="00BD5BA9"/>
    <w:rsid w:val="00BD5BDC"/>
    <w:rsid w:val="00BD6018"/>
    <w:rsid w:val="00BD602A"/>
    <w:rsid w:val="00BD6319"/>
    <w:rsid w:val="00BD638D"/>
    <w:rsid w:val="00BD668E"/>
    <w:rsid w:val="00BD6780"/>
    <w:rsid w:val="00BD6B75"/>
    <w:rsid w:val="00BD6D98"/>
    <w:rsid w:val="00BD726A"/>
    <w:rsid w:val="00BD76A5"/>
    <w:rsid w:val="00BD76EA"/>
    <w:rsid w:val="00BD79E9"/>
    <w:rsid w:val="00BD7DB3"/>
    <w:rsid w:val="00BE0089"/>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7E5"/>
    <w:rsid w:val="00BE2901"/>
    <w:rsid w:val="00BE292B"/>
    <w:rsid w:val="00BE2AF3"/>
    <w:rsid w:val="00BE2D56"/>
    <w:rsid w:val="00BE2D92"/>
    <w:rsid w:val="00BE2DAF"/>
    <w:rsid w:val="00BE30C5"/>
    <w:rsid w:val="00BE3251"/>
    <w:rsid w:val="00BE3256"/>
    <w:rsid w:val="00BE3379"/>
    <w:rsid w:val="00BE35FC"/>
    <w:rsid w:val="00BE3CC3"/>
    <w:rsid w:val="00BE3CFA"/>
    <w:rsid w:val="00BE3D18"/>
    <w:rsid w:val="00BE3D38"/>
    <w:rsid w:val="00BE3E42"/>
    <w:rsid w:val="00BE40D9"/>
    <w:rsid w:val="00BE429C"/>
    <w:rsid w:val="00BE431C"/>
    <w:rsid w:val="00BE4572"/>
    <w:rsid w:val="00BE472A"/>
    <w:rsid w:val="00BE4990"/>
    <w:rsid w:val="00BE4EAB"/>
    <w:rsid w:val="00BE56BE"/>
    <w:rsid w:val="00BE5C44"/>
    <w:rsid w:val="00BE5F54"/>
    <w:rsid w:val="00BE623B"/>
    <w:rsid w:val="00BE68DB"/>
    <w:rsid w:val="00BE6B45"/>
    <w:rsid w:val="00BE6F7D"/>
    <w:rsid w:val="00BE7139"/>
    <w:rsid w:val="00BE71A3"/>
    <w:rsid w:val="00BE7606"/>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0DB"/>
    <w:rsid w:val="00BF3210"/>
    <w:rsid w:val="00BF3704"/>
    <w:rsid w:val="00BF3B6B"/>
    <w:rsid w:val="00BF3CE3"/>
    <w:rsid w:val="00BF3FF4"/>
    <w:rsid w:val="00BF4086"/>
    <w:rsid w:val="00BF4362"/>
    <w:rsid w:val="00BF444F"/>
    <w:rsid w:val="00BF44F7"/>
    <w:rsid w:val="00BF45AD"/>
    <w:rsid w:val="00BF45FA"/>
    <w:rsid w:val="00BF4D49"/>
    <w:rsid w:val="00BF4D71"/>
    <w:rsid w:val="00BF567C"/>
    <w:rsid w:val="00BF593C"/>
    <w:rsid w:val="00BF5983"/>
    <w:rsid w:val="00BF5A0E"/>
    <w:rsid w:val="00BF5AD1"/>
    <w:rsid w:val="00BF5BF9"/>
    <w:rsid w:val="00BF5E99"/>
    <w:rsid w:val="00BF5EAC"/>
    <w:rsid w:val="00BF5EF7"/>
    <w:rsid w:val="00BF5F6E"/>
    <w:rsid w:val="00BF60CD"/>
    <w:rsid w:val="00BF6224"/>
    <w:rsid w:val="00BF64A6"/>
    <w:rsid w:val="00BF65D5"/>
    <w:rsid w:val="00BF6652"/>
    <w:rsid w:val="00BF69F8"/>
    <w:rsid w:val="00BF6E65"/>
    <w:rsid w:val="00BF6EC6"/>
    <w:rsid w:val="00BF743B"/>
    <w:rsid w:val="00BF7678"/>
    <w:rsid w:val="00BF7861"/>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61C"/>
    <w:rsid w:val="00C037AC"/>
    <w:rsid w:val="00C03AA5"/>
    <w:rsid w:val="00C03B00"/>
    <w:rsid w:val="00C03CCB"/>
    <w:rsid w:val="00C04502"/>
    <w:rsid w:val="00C04657"/>
    <w:rsid w:val="00C047D2"/>
    <w:rsid w:val="00C04F12"/>
    <w:rsid w:val="00C05102"/>
    <w:rsid w:val="00C051AC"/>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474"/>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27E6"/>
    <w:rsid w:val="00C130A8"/>
    <w:rsid w:val="00C1335B"/>
    <w:rsid w:val="00C1361A"/>
    <w:rsid w:val="00C13DC2"/>
    <w:rsid w:val="00C13FE6"/>
    <w:rsid w:val="00C140C3"/>
    <w:rsid w:val="00C14223"/>
    <w:rsid w:val="00C142BC"/>
    <w:rsid w:val="00C1435B"/>
    <w:rsid w:val="00C1474F"/>
    <w:rsid w:val="00C14CA3"/>
    <w:rsid w:val="00C14EE0"/>
    <w:rsid w:val="00C1508C"/>
    <w:rsid w:val="00C1522B"/>
    <w:rsid w:val="00C15594"/>
    <w:rsid w:val="00C1563D"/>
    <w:rsid w:val="00C15969"/>
    <w:rsid w:val="00C15979"/>
    <w:rsid w:val="00C15C09"/>
    <w:rsid w:val="00C15D9A"/>
    <w:rsid w:val="00C15DA8"/>
    <w:rsid w:val="00C15DCC"/>
    <w:rsid w:val="00C16036"/>
    <w:rsid w:val="00C16316"/>
    <w:rsid w:val="00C163F7"/>
    <w:rsid w:val="00C16A10"/>
    <w:rsid w:val="00C16BFC"/>
    <w:rsid w:val="00C16C8C"/>
    <w:rsid w:val="00C170C0"/>
    <w:rsid w:val="00C17378"/>
    <w:rsid w:val="00C17C9B"/>
    <w:rsid w:val="00C17FC2"/>
    <w:rsid w:val="00C20211"/>
    <w:rsid w:val="00C207F8"/>
    <w:rsid w:val="00C20876"/>
    <w:rsid w:val="00C20C83"/>
    <w:rsid w:val="00C20E30"/>
    <w:rsid w:val="00C211AC"/>
    <w:rsid w:val="00C21458"/>
    <w:rsid w:val="00C217BB"/>
    <w:rsid w:val="00C219BA"/>
    <w:rsid w:val="00C21A98"/>
    <w:rsid w:val="00C21AD5"/>
    <w:rsid w:val="00C21C2C"/>
    <w:rsid w:val="00C22450"/>
    <w:rsid w:val="00C22864"/>
    <w:rsid w:val="00C229AE"/>
    <w:rsid w:val="00C2303A"/>
    <w:rsid w:val="00C233C5"/>
    <w:rsid w:val="00C233CF"/>
    <w:rsid w:val="00C236AC"/>
    <w:rsid w:val="00C23D1D"/>
    <w:rsid w:val="00C23F10"/>
    <w:rsid w:val="00C23FC9"/>
    <w:rsid w:val="00C24416"/>
    <w:rsid w:val="00C24577"/>
    <w:rsid w:val="00C25125"/>
    <w:rsid w:val="00C254D8"/>
    <w:rsid w:val="00C25561"/>
    <w:rsid w:val="00C25696"/>
    <w:rsid w:val="00C2582C"/>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0FA4"/>
    <w:rsid w:val="00C3124C"/>
    <w:rsid w:val="00C312A2"/>
    <w:rsid w:val="00C31309"/>
    <w:rsid w:val="00C31724"/>
    <w:rsid w:val="00C31D82"/>
    <w:rsid w:val="00C3216A"/>
    <w:rsid w:val="00C32392"/>
    <w:rsid w:val="00C32651"/>
    <w:rsid w:val="00C32802"/>
    <w:rsid w:val="00C32F31"/>
    <w:rsid w:val="00C330D8"/>
    <w:rsid w:val="00C3333C"/>
    <w:rsid w:val="00C333C5"/>
    <w:rsid w:val="00C3356B"/>
    <w:rsid w:val="00C3361F"/>
    <w:rsid w:val="00C33629"/>
    <w:rsid w:val="00C3366A"/>
    <w:rsid w:val="00C33A46"/>
    <w:rsid w:val="00C33BF6"/>
    <w:rsid w:val="00C33F58"/>
    <w:rsid w:val="00C344AE"/>
    <w:rsid w:val="00C349EC"/>
    <w:rsid w:val="00C349ED"/>
    <w:rsid w:val="00C34DAF"/>
    <w:rsid w:val="00C3514A"/>
    <w:rsid w:val="00C354F7"/>
    <w:rsid w:val="00C3550C"/>
    <w:rsid w:val="00C35F7E"/>
    <w:rsid w:val="00C360CE"/>
    <w:rsid w:val="00C36252"/>
    <w:rsid w:val="00C363D2"/>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1F0D"/>
    <w:rsid w:val="00C4229E"/>
    <w:rsid w:val="00C42662"/>
    <w:rsid w:val="00C428C6"/>
    <w:rsid w:val="00C428E1"/>
    <w:rsid w:val="00C428F4"/>
    <w:rsid w:val="00C42933"/>
    <w:rsid w:val="00C43297"/>
    <w:rsid w:val="00C439D5"/>
    <w:rsid w:val="00C43F6E"/>
    <w:rsid w:val="00C4469A"/>
    <w:rsid w:val="00C44D76"/>
    <w:rsid w:val="00C44E3C"/>
    <w:rsid w:val="00C44F48"/>
    <w:rsid w:val="00C45355"/>
    <w:rsid w:val="00C4548D"/>
    <w:rsid w:val="00C465B8"/>
    <w:rsid w:val="00C4678D"/>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2867"/>
    <w:rsid w:val="00C530AE"/>
    <w:rsid w:val="00C531D9"/>
    <w:rsid w:val="00C5321A"/>
    <w:rsid w:val="00C534A3"/>
    <w:rsid w:val="00C534E4"/>
    <w:rsid w:val="00C535A5"/>
    <w:rsid w:val="00C53690"/>
    <w:rsid w:val="00C536BD"/>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126"/>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CF6"/>
    <w:rsid w:val="00C77078"/>
    <w:rsid w:val="00C77173"/>
    <w:rsid w:val="00C771E3"/>
    <w:rsid w:val="00C77202"/>
    <w:rsid w:val="00C77353"/>
    <w:rsid w:val="00C773F5"/>
    <w:rsid w:val="00C774A8"/>
    <w:rsid w:val="00C77683"/>
    <w:rsid w:val="00C77694"/>
    <w:rsid w:val="00C77719"/>
    <w:rsid w:val="00C7771D"/>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6BD1"/>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1"/>
    <w:rsid w:val="00C92AB5"/>
    <w:rsid w:val="00C92C08"/>
    <w:rsid w:val="00C92E16"/>
    <w:rsid w:val="00C92F1B"/>
    <w:rsid w:val="00C935D6"/>
    <w:rsid w:val="00C93722"/>
    <w:rsid w:val="00C93A1F"/>
    <w:rsid w:val="00C93A96"/>
    <w:rsid w:val="00C93FFD"/>
    <w:rsid w:val="00C940B2"/>
    <w:rsid w:val="00C94639"/>
    <w:rsid w:val="00C94647"/>
    <w:rsid w:val="00C94FF2"/>
    <w:rsid w:val="00C95230"/>
    <w:rsid w:val="00C9564C"/>
    <w:rsid w:val="00C9586F"/>
    <w:rsid w:val="00C95BA5"/>
    <w:rsid w:val="00C95BC0"/>
    <w:rsid w:val="00C95E14"/>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70"/>
    <w:rsid w:val="00CA1A92"/>
    <w:rsid w:val="00CA1B6D"/>
    <w:rsid w:val="00CA1C7E"/>
    <w:rsid w:val="00CA1CE4"/>
    <w:rsid w:val="00CA1D46"/>
    <w:rsid w:val="00CA1DCA"/>
    <w:rsid w:val="00CA2159"/>
    <w:rsid w:val="00CA2193"/>
    <w:rsid w:val="00CA2589"/>
    <w:rsid w:val="00CA2BEC"/>
    <w:rsid w:val="00CA2D10"/>
    <w:rsid w:val="00CA2E72"/>
    <w:rsid w:val="00CA2EB7"/>
    <w:rsid w:val="00CA2F54"/>
    <w:rsid w:val="00CA2F8B"/>
    <w:rsid w:val="00CA305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4E0"/>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FEB"/>
    <w:rsid w:val="00CB201F"/>
    <w:rsid w:val="00CB2211"/>
    <w:rsid w:val="00CB22FE"/>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BA4"/>
    <w:rsid w:val="00CB3DE3"/>
    <w:rsid w:val="00CB40DB"/>
    <w:rsid w:val="00CB419D"/>
    <w:rsid w:val="00CB41B2"/>
    <w:rsid w:val="00CB44DE"/>
    <w:rsid w:val="00CB4536"/>
    <w:rsid w:val="00CB49FC"/>
    <w:rsid w:val="00CB520D"/>
    <w:rsid w:val="00CB5891"/>
    <w:rsid w:val="00CB5DA0"/>
    <w:rsid w:val="00CB5EC9"/>
    <w:rsid w:val="00CB5FBE"/>
    <w:rsid w:val="00CB6252"/>
    <w:rsid w:val="00CB6433"/>
    <w:rsid w:val="00CB6E06"/>
    <w:rsid w:val="00CB7234"/>
    <w:rsid w:val="00CB7285"/>
    <w:rsid w:val="00CB797B"/>
    <w:rsid w:val="00CB79BA"/>
    <w:rsid w:val="00CC00F2"/>
    <w:rsid w:val="00CC015B"/>
    <w:rsid w:val="00CC02D4"/>
    <w:rsid w:val="00CC0400"/>
    <w:rsid w:val="00CC0415"/>
    <w:rsid w:val="00CC053E"/>
    <w:rsid w:val="00CC0876"/>
    <w:rsid w:val="00CC0A00"/>
    <w:rsid w:val="00CC0C23"/>
    <w:rsid w:val="00CC0C29"/>
    <w:rsid w:val="00CC0C51"/>
    <w:rsid w:val="00CC1079"/>
    <w:rsid w:val="00CC14D6"/>
    <w:rsid w:val="00CC18E2"/>
    <w:rsid w:val="00CC1B23"/>
    <w:rsid w:val="00CC228F"/>
    <w:rsid w:val="00CC2607"/>
    <w:rsid w:val="00CC28DD"/>
    <w:rsid w:val="00CC2D2B"/>
    <w:rsid w:val="00CC31D5"/>
    <w:rsid w:val="00CC3868"/>
    <w:rsid w:val="00CC3A52"/>
    <w:rsid w:val="00CC3F20"/>
    <w:rsid w:val="00CC40F3"/>
    <w:rsid w:val="00CC4138"/>
    <w:rsid w:val="00CC414F"/>
    <w:rsid w:val="00CC42AC"/>
    <w:rsid w:val="00CC439E"/>
    <w:rsid w:val="00CC453F"/>
    <w:rsid w:val="00CC46AF"/>
    <w:rsid w:val="00CC46E6"/>
    <w:rsid w:val="00CC4A30"/>
    <w:rsid w:val="00CC4B56"/>
    <w:rsid w:val="00CC5259"/>
    <w:rsid w:val="00CC53CF"/>
    <w:rsid w:val="00CC5469"/>
    <w:rsid w:val="00CC56CD"/>
    <w:rsid w:val="00CC57FF"/>
    <w:rsid w:val="00CC5A12"/>
    <w:rsid w:val="00CC5BD2"/>
    <w:rsid w:val="00CC5F15"/>
    <w:rsid w:val="00CC5F58"/>
    <w:rsid w:val="00CC679E"/>
    <w:rsid w:val="00CC6CB0"/>
    <w:rsid w:val="00CC72F5"/>
    <w:rsid w:val="00CC73BB"/>
    <w:rsid w:val="00CC75B6"/>
    <w:rsid w:val="00CC76C2"/>
    <w:rsid w:val="00CC7735"/>
    <w:rsid w:val="00CC77CA"/>
    <w:rsid w:val="00CC7EA8"/>
    <w:rsid w:val="00CD01E0"/>
    <w:rsid w:val="00CD02AB"/>
    <w:rsid w:val="00CD03C7"/>
    <w:rsid w:val="00CD0576"/>
    <w:rsid w:val="00CD0578"/>
    <w:rsid w:val="00CD0629"/>
    <w:rsid w:val="00CD0649"/>
    <w:rsid w:val="00CD0839"/>
    <w:rsid w:val="00CD0899"/>
    <w:rsid w:val="00CD0A76"/>
    <w:rsid w:val="00CD150B"/>
    <w:rsid w:val="00CD1695"/>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8D0"/>
    <w:rsid w:val="00CD3BE6"/>
    <w:rsid w:val="00CD3E51"/>
    <w:rsid w:val="00CD4B25"/>
    <w:rsid w:val="00CD51BF"/>
    <w:rsid w:val="00CD52E8"/>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BA0"/>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39AF"/>
    <w:rsid w:val="00CE465E"/>
    <w:rsid w:val="00CE4B3B"/>
    <w:rsid w:val="00CE4D6C"/>
    <w:rsid w:val="00CE4E7A"/>
    <w:rsid w:val="00CE4F08"/>
    <w:rsid w:val="00CE4F36"/>
    <w:rsid w:val="00CE5078"/>
    <w:rsid w:val="00CE53B8"/>
    <w:rsid w:val="00CE53E9"/>
    <w:rsid w:val="00CE5483"/>
    <w:rsid w:val="00CE56AC"/>
    <w:rsid w:val="00CE571D"/>
    <w:rsid w:val="00CE57C3"/>
    <w:rsid w:val="00CE5A14"/>
    <w:rsid w:val="00CE5C8B"/>
    <w:rsid w:val="00CE5FE8"/>
    <w:rsid w:val="00CE627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076"/>
    <w:rsid w:val="00CF162F"/>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1D"/>
    <w:rsid w:val="00CF3D5B"/>
    <w:rsid w:val="00CF3E36"/>
    <w:rsid w:val="00CF3F9B"/>
    <w:rsid w:val="00CF459C"/>
    <w:rsid w:val="00CF45A1"/>
    <w:rsid w:val="00CF45DA"/>
    <w:rsid w:val="00CF4858"/>
    <w:rsid w:val="00CF49C5"/>
    <w:rsid w:val="00CF4A49"/>
    <w:rsid w:val="00CF4B6E"/>
    <w:rsid w:val="00CF4E92"/>
    <w:rsid w:val="00CF5025"/>
    <w:rsid w:val="00CF5299"/>
    <w:rsid w:val="00CF57CE"/>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3E1C"/>
    <w:rsid w:val="00D04BF1"/>
    <w:rsid w:val="00D04D95"/>
    <w:rsid w:val="00D05014"/>
    <w:rsid w:val="00D05146"/>
    <w:rsid w:val="00D05542"/>
    <w:rsid w:val="00D05646"/>
    <w:rsid w:val="00D06166"/>
    <w:rsid w:val="00D062E4"/>
    <w:rsid w:val="00D06360"/>
    <w:rsid w:val="00D06849"/>
    <w:rsid w:val="00D068DD"/>
    <w:rsid w:val="00D06B3F"/>
    <w:rsid w:val="00D06B53"/>
    <w:rsid w:val="00D06CAD"/>
    <w:rsid w:val="00D06CD8"/>
    <w:rsid w:val="00D07211"/>
    <w:rsid w:val="00D07672"/>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470"/>
    <w:rsid w:val="00D1382A"/>
    <w:rsid w:val="00D140DA"/>
    <w:rsid w:val="00D141C2"/>
    <w:rsid w:val="00D1429C"/>
    <w:rsid w:val="00D142F2"/>
    <w:rsid w:val="00D14422"/>
    <w:rsid w:val="00D14649"/>
    <w:rsid w:val="00D147ED"/>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6E56"/>
    <w:rsid w:val="00D1717C"/>
    <w:rsid w:val="00D1796A"/>
    <w:rsid w:val="00D179BA"/>
    <w:rsid w:val="00D17A28"/>
    <w:rsid w:val="00D17D99"/>
    <w:rsid w:val="00D17DC4"/>
    <w:rsid w:val="00D20123"/>
    <w:rsid w:val="00D20277"/>
    <w:rsid w:val="00D20946"/>
    <w:rsid w:val="00D20B73"/>
    <w:rsid w:val="00D20C84"/>
    <w:rsid w:val="00D20DC8"/>
    <w:rsid w:val="00D210A6"/>
    <w:rsid w:val="00D212D8"/>
    <w:rsid w:val="00D213B8"/>
    <w:rsid w:val="00D214E1"/>
    <w:rsid w:val="00D215C5"/>
    <w:rsid w:val="00D21697"/>
    <w:rsid w:val="00D219F0"/>
    <w:rsid w:val="00D21A5F"/>
    <w:rsid w:val="00D21C05"/>
    <w:rsid w:val="00D21C8B"/>
    <w:rsid w:val="00D21F03"/>
    <w:rsid w:val="00D21F50"/>
    <w:rsid w:val="00D22135"/>
    <w:rsid w:val="00D2242D"/>
    <w:rsid w:val="00D2259C"/>
    <w:rsid w:val="00D22708"/>
    <w:rsid w:val="00D22AA6"/>
    <w:rsid w:val="00D22D26"/>
    <w:rsid w:val="00D22DFE"/>
    <w:rsid w:val="00D23188"/>
    <w:rsid w:val="00D231D6"/>
    <w:rsid w:val="00D2320D"/>
    <w:rsid w:val="00D23395"/>
    <w:rsid w:val="00D23396"/>
    <w:rsid w:val="00D23490"/>
    <w:rsid w:val="00D23581"/>
    <w:rsid w:val="00D237FA"/>
    <w:rsid w:val="00D2389A"/>
    <w:rsid w:val="00D23A51"/>
    <w:rsid w:val="00D23EE1"/>
    <w:rsid w:val="00D23EEE"/>
    <w:rsid w:val="00D24081"/>
    <w:rsid w:val="00D2438B"/>
    <w:rsid w:val="00D24595"/>
    <w:rsid w:val="00D245CD"/>
    <w:rsid w:val="00D24674"/>
    <w:rsid w:val="00D24C78"/>
    <w:rsid w:val="00D24DED"/>
    <w:rsid w:val="00D24FE1"/>
    <w:rsid w:val="00D25302"/>
    <w:rsid w:val="00D2530C"/>
    <w:rsid w:val="00D25367"/>
    <w:rsid w:val="00D2555A"/>
    <w:rsid w:val="00D25582"/>
    <w:rsid w:val="00D2575E"/>
    <w:rsid w:val="00D2584B"/>
    <w:rsid w:val="00D25AC2"/>
    <w:rsid w:val="00D25D24"/>
    <w:rsid w:val="00D25D80"/>
    <w:rsid w:val="00D25DB1"/>
    <w:rsid w:val="00D25F05"/>
    <w:rsid w:val="00D2613A"/>
    <w:rsid w:val="00D262F4"/>
    <w:rsid w:val="00D2655B"/>
    <w:rsid w:val="00D268FC"/>
    <w:rsid w:val="00D26925"/>
    <w:rsid w:val="00D26D36"/>
    <w:rsid w:val="00D27244"/>
    <w:rsid w:val="00D27249"/>
    <w:rsid w:val="00D27343"/>
    <w:rsid w:val="00D273E2"/>
    <w:rsid w:val="00D2797C"/>
    <w:rsid w:val="00D27B11"/>
    <w:rsid w:val="00D27B4F"/>
    <w:rsid w:val="00D27E13"/>
    <w:rsid w:val="00D3008E"/>
    <w:rsid w:val="00D301F3"/>
    <w:rsid w:val="00D3025A"/>
    <w:rsid w:val="00D30592"/>
    <w:rsid w:val="00D306EF"/>
    <w:rsid w:val="00D30781"/>
    <w:rsid w:val="00D3078A"/>
    <w:rsid w:val="00D30963"/>
    <w:rsid w:val="00D3096F"/>
    <w:rsid w:val="00D30A30"/>
    <w:rsid w:val="00D30C65"/>
    <w:rsid w:val="00D30C88"/>
    <w:rsid w:val="00D30F6C"/>
    <w:rsid w:val="00D3156D"/>
    <w:rsid w:val="00D31644"/>
    <w:rsid w:val="00D31807"/>
    <w:rsid w:val="00D3187D"/>
    <w:rsid w:val="00D31BD2"/>
    <w:rsid w:val="00D31E63"/>
    <w:rsid w:val="00D32250"/>
    <w:rsid w:val="00D3229A"/>
    <w:rsid w:val="00D3243E"/>
    <w:rsid w:val="00D32D50"/>
    <w:rsid w:val="00D33022"/>
    <w:rsid w:val="00D332E9"/>
    <w:rsid w:val="00D334F5"/>
    <w:rsid w:val="00D33545"/>
    <w:rsid w:val="00D3359D"/>
    <w:rsid w:val="00D33AB5"/>
    <w:rsid w:val="00D33B5D"/>
    <w:rsid w:val="00D33C1F"/>
    <w:rsid w:val="00D33FE2"/>
    <w:rsid w:val="00D3421A"/>
    <w:rsid w:val="00D342B7"/>
    <w:rsid w:val="00D34541"/>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0FF7"/>
    <w:rsid w:val="00D41500"/>
    <w:rsid w:val="00D418DC"/>
    <w:rsid w:val="00D42297"/>
    <w:rsid w:val="00D4230A"/>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199"/>
    <w:rsid w:val="00D53895"/>
    <w:rsid w:val="00D539B4"/>
    <w:rsid w:val="00D53DC2"/>
    <w:rsid w:val="00D53F89"/>
    <w:rsid w:val="00D53FDA"/>
    <w:rsid w:val="00D540D8"/>
    <w:rsid w:val="00D543C5"/>
    <w:rsid w:val="00D54510"/>
    <w:rsid w:val="00D5480B"/>
    <w:rsid w:val="00D5490D"/>
    <w:rsid w:val="00D54ADB"/>
    <w:rsid w:val="00D54BA3"/>
    <w:rsid w:val="00D54F98"/>
    <w:rsid w:val="00D55273"/>
    <w:rsid w:val="00D5590B"/>
    <w:rsid w:val="00D55970"/>
    <w:rsid w:val="00D55A29"/>
    <w:rsid w:val="00D55A7E"/>
    <w:rsid w:val="00D55D8B"/>
    <w:rsid w:val="00D55DB0"/>
    <w:rsid w:val="00D55FD6"/>
    <w:rsid w:val="00D56143"/>
    <w:rsid w:val="00D56190"/>
    <w:rsid w:val="00D564C5"/>
    <w:rsid w:val="00D566A5"/>
    <w:rsid w:val="00D5685F"/>
    <w:rsid w:val="00D56C5F"/>
    <w:rsid w:val="00D56D39"/>
    <w:rsid w:val="00D56E49"/>
    <w:rsid w:val="00D56E9B"/>
    <w:rsid w:val="00D570DA"/>
    <w:rsid w:val="00D5786C"/>
    <w:rsid w:val="00D57910"/>
    <w:rsid w:val="00D57A0A"/>
    <w:rsid w:val="00D57B1A"/>
    <w:rsid w:val="00D57BDD"/>
    <w:rsid w:val="00D57E47"/>
    <w:rsid w:val="00D60088"/>
    <w:rsid w:val="00D60089"/>
    <w:rsid w:val="00D601D5"/>
    <w:rsid w:val="00D6033B"/>
    <w:rsid w:val="00D60344"/>
    <w:rsid w:val="00D60542"/>
    <w:rsid w:val="00D60694"/>
    <w:rsid w:val="00D606CA"/>
    <w:rsid w:val="00D60879"/>
    <w:rsid w:val="00D6090E"/>
    <w:rsid w:val="00D612C7"/>
    <w:rsid w:val="00D61CD8"/>
    <w:rsid w:val="00D61E0C"/>
    <w:rsid w:val="00D61EB9"/>
    <w:rsid w:val="00D6214B"/>
    <w:rsid w:val="00D622A6"/>
    <w:rsid w:val="00D6270E"/>
    <w:rsid w:val="00D62812"/>
    <w:rsid w:val="00D629D7"/>
    <w:rsid w:val="00D62C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82"/>
    <w:rsid w:val="00D65294"/>
    <w:rsid w:val="00D6566B"/>
    <w:rsid w:val="00D660CE"/>
    <w:rsid w:val="00D660D4"/>
    <w:rsid w:val="00D67081"/>
    <w:rsid w:val="00D67084"/>
    <w:rsid w:val="00D67453"/>
    <w:rsid w:val="00D67AA9"/>
    <w:rsid w:val="00D67D0F"/>
    <w:rsid w:val="00D70374"/>
    <w:rsid w:val="00D70513"/>
    <w:rsid w:val="00D7054C"/>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59A"/>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6F51"/>
    <w:rsid w:val="00D77092"/>
    <w:rsid w:val="00D774F0"/>
    <w:rsid w:val="00D776A6"/>
    <w:rsid w:val="00D77A4F"/>
    <w:rsid w:val="00D77E69"/>
    <w:rsid w:val="00D802B7"/>
    <w:rsid w:val="00D8049A"/>
    <w:rsid w:val="00D80972"/>
    <w:rsid w:val="00D80994"/>
    <w:rsid w:val="00D80B60"/>
    <w:rsid w:val="00D80E19"/>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E53"/>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D92"/>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BE"/>
    <w:rsid w:val="00DA14FE"/>
    <w:rsid w:val="00DA17FD"/>
    <w:rsid w:val="00DA1B6D"/>
    <w:rsid w:val="00DA1C68"/>
    <w:rsid w:val="00DA213B"/>
    <w:rsid w:val="00DA234C"/>
    <w:rsid w:val="00DA25D0"/>
    <w:rsid w:val="00DA2787"/>
    <w:rsid w:val="00DA283B"/>
    <w:rsid w:val="00DA2956"/>
    <w:rsid w:val="00DA2D9E"/>
    <w:rsid w:val="00DA30AF"/>
    <w:rsid w:val="00DA30FE"/>
    <w:rsid w:val="00DA335F"/>
    <w:rsid w:val="00DA3455"/>
    <w:rsid w:val="00DA34E1"/>
    <w:rsid w:val="00DA34EC"/>
    <w:rsid w:val="00DA3779"/>
    <w:rsid w:val="00DA3AC6"/>
    <w:rsid w:val="00DA3C2A"/>
    <w:rsid w:val="00DA3C6D"/>
    <w:rsid w:val="00DA42F5"/>
    <w:rsid w:val="00DA44E7"/>
    <w:rsid w:val="00DA4565"/>
    <w:rsid w:val="00DA48E3"/>
    <w:rsid w:val="00DA4919"/>
    <w:rsid w:val="00DA4AC1"/>
    <w:rsid w:val="00DA4C4C"/>
    <w:rsid w:val="00DA4D96"/>
    <w:rsid w:val="00DA4E03"/>
    <w:rsid w:val="00DA55A1"/>
    <w:rsid w:val="00DA5E51"/>
    <w:rsid w:val="00DA60AE"/>
    <w:rsid w:val="00DA64E7"/>
    <w:rsid w:val="00DA6565"/>
    <w:rsid w:val="00DA680A"/>
    <w:rsid w:val="00DA6AA5"/>
    <w:rsid w:val="00DA6EB2"/>
    <w:rsid w:val="00DA6F01"/>
    <w:rsid w:val="00DA6FF0"/>
    <w:rsid w:val="00DA711C"/>
    <w:rsid w:val="00DA7293"/>
    <w:rsid w:val="00DA74C3"/>
    <w:rsid w:val="00DA78DE"/>
    <w:rsid w:val="00DA7988"/>
    <w:rsid w:val="00DB04D5"/>
    <w:rsid w:val="00DB07F3"/>
    <w:rsid w:val="00DB0C79"/>
    <w:rsid w:val="00DB0F10"/>
    <w:rsid w:val="00DB104E"/>
    <w:rsid w:val="00DB1367"/>
    <w:rsid w:val="00DB173F"/>
    <w:rsid w:val="00DB1861"/>
    <w:rsid w:val="00DB1A05"/>
    <w:rsid w:val="00DB20C5"/>
    <w:rsid w:val="00DB2292"/>
    <w:rsid w:val="00DB236C"/>
    <w:rsid w:val="00DB2835"/>
    <w:rsid w:val="00DB2A1D"/>
    <w:rsid w:val="00DB2B90"/>
    <w:rsid w:val="00DB2D90"/>
    <w:rsid w:val="00DB2E15"/>
    <w:rsid w:val="00DB350F"/>
    <w:rsid w:val="00DB352B"/>
    <w:rsid w:val="00DB3533"/>
    <w:rsid w:val="00DB357D"/>
    <w:rsid w:val="00DB36F4"/>
    <w:rsid w:val="00DB371D"/>
    <w:rsid w:val="00DB3915"/>
    <w:rsid w:val="00DB3A5F"/>
    <w:rsid w:val="00DB3C2E"/>
    <w:rsid w:val="00DB3F38"/>
    <w:rsid w:val="00DB3F7A"/>
    <w:rsid w:val="00DB4298"/>
    <w:rsid w:val="00DB4568"/>
    <w:rsid w:val="00DB45C3"/>
    <w:rsid w:val="00DB4ADE"/>
    <w:rsid w:val="00DB4BC3"/>
    <w:rsid w:val="00DB4F37"/>
    <w:rsid w:val="00DB4F3C"/>
    <w:rsid w:val="00DB58E3"/>
    <w:rsid w:val="00DB5F1F"/>
    <w:rsid w:val="00DB5F3A"/>
    <w:rsid w:val="00DB672F"/>
    <w:rsid w:val="00DB6C07"/>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0D0"/>
    <w:rsid w:val="00DC138E"/>
    <w:rsid w:val="00DC172B"/>
    <w:rsid w:val="00DC1B1E"/>
    <w:rsid w:val="00DC1D32"/>
    <w:rsid w:val="00DC1D98"/>
    <w:rsid w:val="00DC2179"/>
    <w:rsid w:val="00DC23FB"/>
    <w:rsid w:val="00DC26A2"/>
    <w:rsid w:val="00DC2753"/>
    <w:rsid w:val="00DC2930"/>
    <w:rsid w:val="00DC2A20"/>
    <w:rsid w:val="00DC2B54"/>
    <w:rsid w:val="00DC2C3B"/>
    <w:rsid w:val="00DC2DC7"/>
    <w:rsid w:val="00DC2DD7"/>
    <w:rsid w:val="00DC2E1F"/>
    <w:rsid w:val="00DC3901"/>
    <w:rsid w:val="00DC3AD5"/>
    <w:rsid w:val="00DC3BB0"/>
    <w:rsid w:val="00DC4B6B"/>
    <w:rsid w:val="00DC4C03"/>
    <w:rsid w:val="00DC512A"/>
    <w:rsid w:val="00DC53A7"/>
    <w:rsid w:val="00DC55AD"/>
    <w:rsid w:val="00DC55EF"/>
    <w:rsid w:val="00DC5733"/>
    <w:rsid w:val="00DC5B6A"/>
    <w:rsid w:val="00DC5ECA"/>
    <w:rsid w:val="00DC6031"/>
    <w:rsid w:val="00DC62C3"/>
    <w:rsid w:val="00DC6856"/>
    <w:rsid w:val="00DC68FD"/>
    <w:rsid w:val="00DC6A05"/>
    <w:rsid w:val="00DC6A39"/>
    <w:rsid w:val="00DC6B4D"/>
    <w:rsid w:val="00DC71C4"/>
    <w:rsid w:val="00DC7A90"/>
    <w:rsid w:val="00DC7B7B"/>
    <w:rsid w:val="00DC7C14"/>
    <w:rsid w:val="00DC7DAE"/>
    <w:rsid w:val="00DD028D"/>
    <w:rsid w:val="00DD02AF"/>
    <w:rsid w:val="00DD044E"/>
    <w:rsid w:val="00DD07E6"/>
    <w:rsid w:val="00DD0BF7"/>
    <w:rsid w:val="00DD0F11"/>
    <w:rsid w:val="00DD133F"/>
    <w:rsid w:val="00DD18D5"/>
    <w:rsid w:val="00DD1CA8"/>
    <w:rsid w:val="00DD1FA4"/>
    <w:rsid w:val="00DD21DD"/>
    <w:rsid w:val="00DD237C"/>
    <w:rsid w:val="00DD2458"/>
    <w:rsid w:val="00DD26CB"/>
    <w:rsid w:val="00DD2B7F"/>
    <w:rsid w:val="00DD2FE6"/>
    <w:rsid w:val="00DD330D"/>
    <w:rsid w:val="00DD3338"/>
    <w:rsid w:val="00DD3363"/>
    <w:rsid w:val="00DD34E9"/>
    <w:rsid w:val="00DD4000"/>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4CD"/>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A9D"/>
    <w:rsid w:val="00DE1B8E"/>
    <w:rsid w:val="00DE1C11"/>
    <w:rsid w:val="00DE1CB6"/>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2580"/>
    <w:rsid w:val="00DF277F"/>
    <w:rsid w:val="00DF2E07"/>
    <w:rsid w:val="00DF2F46"/>
    <w:rsid w:val="00DF3051"/>
    <w:rsid w:val="00DF3154"/>
    <w:rsid w:val="00DF325A"/>
    <w:rsid w:val="00DF351D"/>
    <w:rsid w:val="00DF36BE"/>
    <w:rsid w:val="00DF3A52"/>
    <w:rsid w:val="00DF3B51"/>
    <w:rsid w:val="00DF3C9D"/>
    <w:rsid w:val="00DF3E38"/>
    <w:rsid w:val="00DF41D8"/>
    <w:rsid w:val="00DF4269"/>
    <w:rsid w:val="00DF481F"/>
    <w:rsid w:val="00DF4A37"/>
    <w:rsid w:val="00DF4AD9"/>
    <w:rsid w:val="00DF506F"/>
    <w:rsid w:val="00DF52B5"/>
    <w:rsid w:val="00DF57EB"/>
    <w:rsid w:val="00DF59F9"/>
    <w:rsid w:val="00DF5BE7"/>
    <w:rsid w:val="00DF5C85"/>
    <w:rsid w:val="00DF5CA0"/>
    <w:rsid w:val="00DF66C8"/>
    <w:rsid w:val="00DF67A1"/>
    <w:rsid w:val="00DF688E"/>
    <w:rsid w:val="00DF6926"/>
    <w:rsid w:val="00DF6E03"/>
    <w:rsid w:val="00DF6FAB"/>
    <w:rsid w:val="00DF7466"/>
    <w:rsid w:val="00DF7589"/>
    <w:rsid w:val="00DF76E4"/>
    <w:rsid w:val="00DF79A8"/>
    <w:rsid w:val="00DF7DC8"/>
    <w:rsid w:val="00E001FE"/>
    <w:rsid w:val="00E00839"/>
    <w:rsid w:val="00E008CD"/>
    <w:rsid w:val="00E00C3B"/>
    <w:rsid w:val="00E00E1E"/>
    <w:rsid w:val="00E00E5C"/>
    <w:rsid w:val="00E00FA1"/>
    <w:rsid w:val="00E01208"/>
    <w:rsid w:val="00E01230"/>
    <w:rsid w:val="00E01946"/>
    <w:rsid w:val="00E01A64"/>
    <w:rsid w:val="00E01C51"/>
    <w:rsid w:val="00E0251A"/>
    <w:rsid w:val="00E02915"/>
    <w:rsid w:val="00E029A2"/>
    <w:rsid w:val="00E02B38"/>
    <w:rsid w:val="00E02B46"/>
    <w:rsid w:val="00E02B52"/>
    <w:rsid w:val="00E02F29"/>
    <w:rsid w:val="00E03158"/>
    <w:rsid w:val="00E033A6"/>
    <w:rsid w:val="00E03812"/>
    <w:rsid w:val="00E03907"/>
    <w:rsid w:val="00E03B47"/>
    <w:rsid w:val="00E03C03"/>
    <w:rsid w:val="00E03CE9"/>
    <w:rsid w:val="00E03D48"/>
    <w:rsid w:val="00E0436E"/>
    <w:rsid w:val="00E04680"/>
    <w:rsid w:val="00E04D33"/>
    <w:rsid w:val="00E04DD2"/>
    <w:rsid w:val="00E04DD5"/>
    <w:rsid w:val="00E0506C"/>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1B2"/>
    <w:rsid w:val="00E1228B"/>
    <w:rsid w:val="00E122F5"/>
    <w:rsid w:val="00E124A0"/>
    <w:rsid w:val="00E125AF"/>
    <w:rsid w:val="00E1271C"/>
    <w:rsid w:val="00E12749"/>
    <w:rsid w:val="00E12A0A"/>
    <w:rsid w:val="00E12B5E"/>
    <w:rsid w:val="00E12C51"/>
    <w:rsid w:val="00E12DA5"/>
    <w:rsid w:val="00E135B7"/>
    <w:rsid w:val="00E13710"/>
    <w:rsid w:val="00E13731"/>
    <w:rsid w:val="00E1390C"/>
    <w:rsid w:val="00E13ACB"/>
    <w:rsid w:val="00E13B4F"/>
    <w:rsid w:val="00E14008"/>
    <w:rsid w:val="00E14146"/>
    <w:rsid w:val="00E14708"/>
    <w:rsid w:val="00E14974"/>
    <w:rsid w:val="00E14B61"/>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82"/>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23A"/>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146"/>
    <w:rsid w:val="00E242C1"/>
    <w:rsid w:val="00E244C0"/>
    <w:rsid w:val="00E247C2"/>
    <w:rsid w:val="00E248D9"/>
    <w:rsid w:val="00E24962"/>
    <w:rsid w:val="00E24A49"/>
    <w:rsid w:val="00E24BED"/>
    <w:rsid w:val="00E24ECE"/>
    <w:rsid w:val="00E24EF8"/>
    <w:rsid w:val="00E24FBF"/>
    <w:rsid w:val="00E250EA"/>
    <w:rsid w:val="00E25525"/>
    <w:rsid w:val="00E25559"/>
    <w:rsid w:val="00E25673"/>
    <w:rsid w:val="00E25718"/>
    <w:rsid w:val="00E2576D"/>
    <w:rsid w:val="00E257AD"/>
    <w:rsid w:val="00E25977"/>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42D"/>
    <w:rsid w:val="00E30841"/>
    <w:rsid w:val="00E3097F"/>
    <w:rsid w:val="00E30984"/>
    <w:rsid w:val="00E30AD4"/>
    <w:rsid w:val="00E30B1F"/>
    <w:rsid w:val="00E31098"/>
    <w:rsid w:val="00E3123F"/>
    <w:rsid w:val="00E3130B"/>
    <w:rsid w:val="00E31E18"/>
    <w:rsid w:val="00E31E86"/>
    <w:rsid w:val="00E3207A"/>
    <w:rsid w:val="00E321DB"/>
    <w:rsid w:val="00E32203"/>
    <w:rsid w:val="00E322D1"/>
    <w:rsid w:val="00E3247A"/>
    <w:rsid w:val="00E324CC"/>
    <w:rsid w:val="00E32850"/>
    <w:rsid w:val="00E32D1F"/>
    <w:rsid w:val="00E32FCE"/>
    <w:rsid w:val="00E33341"/>
    <w:rsid w:val="00E337C5"/>
    <w:rsid w:val="00E33D6E"/>
    <w:rsid w:val="00E33EC0"/>
    <w:rsid w:val="00E33F02"/>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70"/>
    <w:rsid w:val="00E373DC"/>
    <w:rsid w:val="00E37433"/>
    <w:rsid w:val="00E37585"/>
    <w:rsid w:val="00E3791C"/>
    <w:rsid w:val="00E37C80"/>
    <w:rsid w:val="00E37F71"/>
    <w:rsid w:val="00E40037"/>
    <w:rsid w:val="00E4017A"/>
    <w:rsid w:val="00E4036C"/>
    <w:rsid w:val="00E404DB"/>
    <w:rsid w:val="00E4074E"/>
    <w:rsid w:val="00E40826"/>
    <w:rsid w:val="00E40D3B"/>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58B"/>
    <w:rsid w:val="00E5073E"/>
    <w:rsid w:val="00E5084A"/>
    <w:rsid w:val="00E50906"/>
    <w:rsid w:val="00E50A9F"/>
    <w:rsid w:val="00E50DC8"/>
    <w:rsid w:val="00E514C1"/>
    <w:rsid w:val="00E51636"/>
    <w:rsid w:val="00E51777"/>
    <w:rsid w:val="00E51889"/>
    <w:rsid w:val="00E520B2"/>
    <w:rsid w:val="00E523F4"/>
    <w:rsid w:val="00E52659"/>
    <w:rsid w:val="00E527CC"/>
    <w:rsid w:val="00E5281E"/>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450"/>
    <w:rsid w:val="00E55534"/>
    <w:rsid w:val="00E5571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06"/>
    <w:rsid w:val="00E57C9E"/>
    <w:rsid w:val="00E602E7"/>
    <w:rsid w:val="00E603A3"/>
    <w:rsid w:val="00E6073F"/>
    <w:rsid w:val="00E60D4C"/>
    <w:rsid w:val="00E60FE3"/>
    <w:rsid w:val="00E61035"/>
    <w:rsid w:val="00E61129"/>
    <w:rsid w:val="00E613C1"/>
    <w:rsid w:val="00E61525"/>
    <w:rsid w:val="00E61B5E"/>
    <w:rsid w:val="00E61C4B"/>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0B0"/>
    <w:rsid w:val="00E673C5"/>
    <w:rsid w:val="00E67453"/>
    <w:rsid w:val="00E677C2"/>
    <w:rsid w:val="00E67928"/>
    <w:rsid w:val="00E67C4E"/>
    <w:rsid w:val="00E703FF"/>
    <w:rsid w:val="00E7047D"/>
    <w:rsid w:val="00E70A0A"/>
    <w:rsid w:val="00E70D28"/>
    <w:rsid w:val="00E70F96"/>
    <w:rsid w:val="00E70FAF"/>
    <w:rsid w:val="00E71176"/>
    <w:rsid w:val="00E713D8"/>
    <w:rsid w:val="00E714D5"/>
    <w:rsid w:val="00E716A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215"/>
    <w:rsid w:val="00E745FE"/>
    <w:rsid w:val="00E74B67"/>
    <w:rsid w:val="00E74CF0"/>
    <w:rsid w:val="00E74DAE"/>
    <w:rsid w:val="00E75324"/>
    <w:rsid w:val="00E75A53"/>
    <w:rsid w:val="00E75B33"/>
    <w:rsid w:val="00E75BF7"/>
    <w:rsid w:val="00E7608A"/>
    <w:rsid w:val="00E7624A"/>
    <w:rsid w:val="00E762AB"/>
    <w:rsid w:val="00E769E2"/>
    <w:rsid w:val="00E769F8"/>
    <w:rsid w:val="00E76A0D"/>
    <w:rsid w:val="00E76E85"/>
    <w:rsid w:val="00E77874"/>
    <w:rsid w:val="00E77910"/>
    <w:rsid w:val="00E77A0E"/>
    <w:rsid w:val="00E77A10"/>
    <w:rsid w:val="00E77D58"/>
    <w:rsid w:val="00E77E0B"/>
    <w:rsid w:val="00E77F79"/>
    <w:rsid w:val="00E77FDE"/>
    <w:rsid w:val="00E800F1"/>
    <w:rsid w:val="00E801E1"/>
    <w:rsid w:val="00E80A07"/>
    <w:rsid w:val="00E80D95"/>
    <w:rsid w:val="00E80DC5"/>
    <w:rsid w:val="00E80E08"/>
    <w:rsid w:val="00E80FAD"/>
    <w:rsid w:val="00E8100F"/>
    <w:rsid w:val="00E8117C"/>
    <w:rsid w:val="00E8120F"/>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571"/>
    <w:rsid w:val="00E867EA"/>
    <w:rsid w:val="00E868CE"/>
    <w:rsid w:val="00E86A86"/>
    <w:rsid w:val="00E86B57"/>
    <w:rsid w:val="00E873F4"/>
    <w:rsid w:val="00E87610"/>
    <w:rsid w:val="00E87E01"/>
    <w:rsid w:val="00E87E74"/>
    <w:rsid w:val="00E87FD3"/>
    <w:rsid w:val="00E90425"/>
    <w:rsid w:val="00E90B7D"/>
    <w:rsid w:val="00E9116D"/>
    <w:rsid w:val="00E911CA"/>
    <w:rsid w:val="00E911D1"/>
    <w:rsid w:val="00E915DE"/>
    <w:rsid w:val="00E9168A"/>
    <w:rsid w:val="00E91699"/>
    <w:rsid w:val="00E91BD6"/>
    <w:rsid w:val="00E91CDE"/>
    <w:rsid w:val="00E91D36"/>
    <w:rsid w:val="00E92008"/>
    <w:rsid w:val="00E92215"/>
    <w:rsid w:val="00E92890"/>
    <w:rsid w:val="00E92B1E"/>
    <w:rsid w:val="00E92C43"/>
    <w:rsid w:val="00E93BFF"/>
    <w:rsid w:val="00E93D53"/>
    <w:rsid w:val="00E93E9E"/>
    <w:rsid w:val="00E93ED8"/>
    <w:rsid w:val="00E94B7D"/>
    <w:rsid w:val="00E94BE5"/>
    <w:rsid w:val="00E94E85"/>
    <w:rsid w:val="00E94F1B"/>
    <w:rsid w:val="00E94F41"/>
    <w:rsid w:val="00E94FBC"/>
    <w:rsid w:val="00E951CA"/>
    <w:rsid w:val="00E95552"/>
    <w:rsid w:val="00E955E2"/>
    <w:rsid w:val="00E957FE"/>
    <w:rsid w:val="00E95C72"/>
    <w:rsid w:val="00E96291"/>
    <w:rsid w:val="00E96333"/>
    <w:rsid w:val="00E96499"/>
    <w:rsid w:val="00E96C83"/>
    <w:rsid w:val="00E96CA9"/>
    <w:rsid w:val="00E9704D"/>
    <w:rsid w:val="00E9710C"/>
    <w:rsid w:val="00E973E1"/>
    <w:rsid w:val="00E97473"/>
    <w:rsid w:val="00E97679"/>
    <w:rsid w:val="00E97860"/>
    <w:rsid w:val="00E97900"/>
    <w:rsid w:val="00E97CE0"/>
    <w:rsid w:val="00EA0108"/>
    <w:rsid w:val="00EA02D0"/>
    <w:rsid w:val="00EA041D"/>
    <w:rsid w:val="00EA08C1"/>
    <w:rsid w:val="00EA0940"/>
    <w:rsid w:val="00EA0BA8"/>
    <w:rsid w:val="00EA0DE8"/>
    <w:rsid w:val="00EA148B"/>
    <w:rsid w:val="00EA158D"/>
    <w:rsid w:val="00EA1649"/>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5D8"/>
    <w:rsid w:val="00EA794C"/>
    <w:rsid w:val="00EA79B3"/>
    <w:rsid w:val="00EA7A02"/>
    <w:rsid w:val="00EA7BFF"/>
    <w:rsid w:val="00EB0451"/>
    <w:rsid w:val="00EB08BE"/>
    <w:rsid w:val="00EB0E11"/>
    <w:rsid w:val="00EB0ECE"/>
    <w:rsid w:val="00EB1790"/>
    <w:rsid w:val="00EB1ADB"/>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AB"/>
    <w:rsid w:val="00EB49B6"/>
    <w:rsid w:val="00EB49E7"/>
    <w:rsid w:val="00EB4A15"/>
    <w:rsid w:val="00EB4B1B"/>
    <w:rsid w:val="00EB4CF1"/>
    <w:rsid w:val="00EB50AE"/>
    <w:rsid w:val="00EB5398"/>
    <w:rsid w:val="00EB5588"/>
    <w:rsid w:val="00EB5809"/>
    <w:rsid w:val="00EB5A84"/>
    <w:rsid w:val="00EB5AFA"/>
    <w:rsid w:val="00EB5DD9"/>
    <w:rsid w:val="00EB6094"/>
    <w:rsid w:val="00EB6294"/>
    <w:rsid w:val="00EB6816"/>
    <w:rsid w:val="00EB682E"/>
    <w:rsid w:val="00EB68F9"/>
    <w:rsid w:val="00EB6902"/>
    <w:rsid w:val="00EB6B11"/>
    <w:rsid w:val="00EB6C2C"/>
    <w:rsid w:val="00EB6ED7"/>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40"/>
    <w:rsid w:val="00EC1EF7"/>
    <w:rsid w:val="00EC20EC"/>
    <w:rsid w:val="00EC21FD"/>
    <w:rsid w:val="00EC23CF"/>
    <w:rsid w:val="00EC25B5"/>
    <w:rsid w:val="00EC2A52"/>
    <w:rsid w:val="00EC2D2F"/>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19C"/>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596"/>
    <w:rsid w:val="00ED2763"/>
    <w:rsid w:val="00ED294E"/>
    <w:rsid w:val="00ED2B49"/>
    <w:rsid w:val="00ED305C"/>
    <w:rsid w:val="00ED3089"/>
    <w:rsid w:val="00ED358F"/>
    <w:rsid w:val="00ED36E0"/>
    <w:rsid w:val="00ED37FA"/>
    <w:rsid w:val="00ED40BC"/>
    <w:rsid w:val="00ED4363"/>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63F"/>
    <w:rsid w:val="00EE0A7F"/>
    <w:rsid w:val="00EE0A85"/>
    <w:rsid w:val="00EE0DCE"/>
    <w:rsid w:val="00EE0FAC"/>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7C3"/>
    <w:rsid w:val="00EE7CDA"/>
    <w:rsid w:val="00EE7E22"/>
    <w:rsid w:val="00EF0238"/>
    <w:rsid w:val="00EF05C9"/>
    <w:rsid w:val="00EF06F6"/>
    <w:rsid w:val="00EF0718"/>
    <w:rsid w:val="00EF0CA8"/>
    <w:rsid w:val="00EF1325"/>
    <w:rsid w:val="00EF13B9"/>
    <w:rsid w:val="00EF14D9"/>
    <w:rsid w:val="00EF1956"/>
    <w:rsid w:val="00EF1B51"/>
    <w:rsid w:val="00EF1B71"/>
    <w:rsid w:val="00EF1C58"/>
    <w:rsid w:val="00EF1D35"/>
    <w:rsid w:val="00EF1E29"/>
    <w:rsid w:val="00EF1F14"/>
    <w:rsid w:val="00EF213C"/>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4D6F"/>
    <w:rsid w:val="00EF5083"/>
    <w:rsid w:val="00EF5095"/>
    <w:rsid w:val="00EF50DB"/>
    <w:rsid w:val="00EF5439"/>
    <w:rsid w:val="00EF5471"/>
    <w:rsid w:val="00EF596D"/>
    <w:rsid w:val="00EF59B0"/>
    <w:rsid w:val="00EF5A38"/>
    <w:rsid w:val="00EF5DBD"/>
    <w:rsid w:val="00EF60BB"/>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CF4"/>
    <w:rsid w:val="00F03D24"/>
    <w:rsid w:val="00F03E83"/>
    <w:rsid w:val="00F03FE7"/>
    <w:rsid w:val="00F042BB"/>
    <w:rsid w:val="00F04861"/>
    <w:rsid w:val="00F04A13"/>
    <w:rsid w:val="00F04A8F"/>
    <w:rsid w:val="00F04F69"/>
    <w:rsid w:val="00F05093"/>
    <w:rsid w:val="00F05488"/>
    <w:rsid w:val="00F05599"/>
    <w:rsid w:val="00F055EF"/>
    <w:rsid w:val="00F05935"/>
    <w:rsid w:val="00F05969"/>
    <w:rsid w:val="00F05A61"/>
    <w:rsid w:val="00F05B51"/>
    <w:rsid w:val="00F05C29"/>
    <w:rsid w:val="00F05EF3"/>
    <w:rsid w:val="00F06423"/>
    <w:rsid w:val="00F0642B"/>
    <w:rsid w:val="00F0645F"/>
    <w:rsid w:val="00F069B9"/>
    <w:rsid w:val="00F06D09"/>
    <w:rsid w:val="00F06D71"/>
    <w:rsid w:val="00F06FE5"/>
    <w:rsid w:val="00F07875"/>
    <w:rsid w:val="00F07A04"/>
    <w:rsid w:val="00F07BB9"/>
    <w:rsid w:val="00F07D73"/>
    <w:rsid w:val="00F07DFB"/>
    <w:rsid w:val="00F07E4C"/>
    <w:rsid w:val="00F07F95"/>
    <w:rsid w:val="00F104BF"/>
    <w:rsid w:val="00F10565"/>
    <w:rsid w:val="00F10572"/>
    <w:rsid w:val="00F10AFA"/>
    <w:rsid w:val="00F10BD7"/>
    <w:rsid w:val="00F10D8A"/>
    <w:rsid w:val="00F10E77"/>
    <w:rsid w:val="00F11307"/>
    <w:rsid w:val="00F117F8"/>
    <w:rsid w:val="00F11D8B"/>
    <w:rsid w:val="00F11DC4"/>
    <w:rsid w:val="00F11FF1"/>
    <w:rsid w:val="00F124E8"/>
    <w:rsid w:val="00F125EB"/>
    <w:rsid w:val="00F12825"/>
    <w:rsid w:val="00F128E5"/>
    <w:rsid w:val="00F130B6"/>
    <w:rsid w:val="00F1327B"/>
    <w:rsid w:val="00F134B5"/>
    <w:rsid w:val="00F13548"/>
    <w:rsid w:val="00F13B06"/>
    <w:rsid w:val="00F13CA1"/>
    <w:rsid w:val="00F13DB7"/>
    <w:rsid w:val="00F14249"/>
    <w:rsid w:val="00F14450"/>
    <w:rsid w:val="00F147FF"/>
    <w:rsid w:val="00F1499D"/>
    <w:rsid w:val="00F14C8E"/>
    <w:rsid w:val="00F14EDA"/>
    <w:rsid w:val="00F14F25"/>
    <w:rsid w:val="00F14F83"/>
    <w:rsid w:val="00F1507B"/>
    <w:rsid w:val="00F1551E"/>
    <w:rsid w:val="00F1553B"/>
    <w:rsid w:val="00F1566F"/>
    <w:rsid w:val="00F156BF"/>
    <w:rsid w:val="00F1573A"/>
    <w:rsid w:val="00F157EA"/>
    <w:rsid w:val="00F15AF9"/>
    <w:rsid w:val="00F1620A"/>
    <w:rsid w:val="00F162A7"/>
    <w:rsid w:val="00F162CA"/>
    <w:rsid w:val="00F1636F"/>
    <w:rsid w:val="00F165A3"/>
    <w:rsid w:val="00F16738"/>
    <w:rsid w:val="00F167F8"/>
    <w:rsid w:val="00F169EA"/>
    <w:rsid w:val="00F16A45"/>
    <w:rsid w:val="00F16B06"/>
    <w:rsid w:val="00F16C6D"/>
    <w:rsid w:val="00F16F8A"/>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55E"/>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208"/>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16F"/>
    <w:rsid w:val="00F364C1"/>
    <w:rsid w:val="00F36C1A"/>
    <w:rsid w:val="00F3710C"/>
    <w:rsid w:val="00F3721B"/>
    <w:rsid w:val="00F37285"/>
    <w:rsid w:val="00F37A23"/>
    <w:rsid w:val="00F37A6C"/>
    <w:rsid w:val="00F37D32"/>
    <w:rsid w:val="00F401E2"/>
    <w:rsid w:val="00F406DA"/>
    <w:rsid w:val="00F408B2"/>
    <w:rsid w:val="00F408EB"/>
    <w:rsid w:val="00F41001"/>
    <w:rsid w:val="00F415AB"/>
    <w:rsid w:val="00F415B1"/>
    <w:rsid w:val="00F41784"/>
    <w:rsid w:val="00F4182E"/>
    <w:rsid w:val="00F4195D"/>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6CC"/>
    <w:rsid w:val="00F457E9"/>
    <w:rsid w:val="00F45941"/>
    <w:rsid w:val="00F45B11"/>
    <w:rsid w:val="00F45FC2"/>
    <w:rsid w:val="00F46620"/>
    <w:rsid w:val="00F466BB"/>
    <w:rsid w:val="00F46877"/>
    <w:rsid w:val="00F4694A"/>
    <w:rsid w:val="00F47042"/>
    <w:rsid w:val="00F472EB"/>
    <w:rsid w:val="00F474D3"/>
    <w:rsid w:val="00F47910"/>
    <w:rsid w:val="00F47A84"/>
    <w:rsid w:val="00F47FFA"/>
    <w:rsid w:val="00F508BC"/>
    <w:rsid w:val="00F50F4D"/>
    <w:rsid w:val="00F51146"/>
    <w:rsid w:val="00F5116B"/>
    <w:rsid w:val="00F51597"/>
    <w:rsid w:val="00F51738"/>
    <w:rsid w:val="00F51BAF"/>
    <w:rsid w:val="00F51C2C"/>
    <w:rsid w:val="00F523E9"/>
    <w:rsid w:val="00F5253F"/>
    <w:rsid w:val="00F5276A"/>
    <w:rsid w:val="00F529F6"/>
    <w:rsid w:val="00F52B48"/>
    <w:rsid w:val="00F52F0E"/>
    <w:rsid w:val="00F5327E"/>
    <w:rsid w:val="00F5371C"/>
    <w:rsid w:val="00F53D7D"/>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61F"/>
    <w:rsid w:val="00F5675B"/>
    <w:rsid w:val="00F567F4"/>
    <w:rsid w:val="00F56A0B"/>
    <w:rsid w:val="00F56DA9"/>
    <w:rsid w:val="00F56DE9"/>
    <w:rsid w:val="00F572B2"/>
    <w:rsid w:val="00F57379"/>
    <w:rsid w:val="00F576C8"/>
    <w:rsid w:val="00F576DE"/>
    <w:rsid w:val="00F5797F"/>
    <w:rsid w:val="00F57D99"/>
    <w:rsid w:val="00F57E7E"/>
    <w:rsid w:val="00F57FA9"/>
    <w:rsid w:val="00F60100"/>
    <w:rsid w:val="00F60263"/>
    <w:rsid w:val="00F60405"/>
    <w:rsid w:val="00F604A7"/>
    <w:rsid w:val="00F60849"/>
    <w:rsid w:val="00F60C31"/>
    <w:rsid w:val="00F60D22"/>
    <w:rsid w:val="00F60E26"/>
    <w:rsid w:val="00F60FBD"/>
    <w:rsid w:val="00F60FE0"/>
    <w:rsid w:val="00F61162"/>
    <w:rsid w:val="00F61247"/>
    <w:rsid w:val="00F612D9"/>
    <w:rsid w:val="00F61300"/>
    <w:rsid w:val="00F61F0E"/>
    <w:rsid w:val="00F622C6"/>
    <w:rsid w:val="00F62750"/>
    <w:rsid w:val="00F62988"/>
    <w:rsid w:val="00F62B21"/>
    <w:rsid w:val="00F62C9F"/>
    <w:rsid w:val="00F62FE8"/>
    <w:rsid w:val="00F6311B"/>
    <w:rsid w:val="00F63828"/>
    <w:rsid w:val="00F63BAB"/>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494"/>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90D"/>
    <w:rsid w:val="00F71ABB"/>
    <w:rsid w:val="00F71F81"/>
    <w:rsid w:val="00F72236"/>
    <w:rsid w:val="00F723A0"/>
    <w:rsid w:val="00F724BD"/>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2F"/>
    <w:rsid w:val="00F754E6"/>
    <w:rsid w:val="00F75530"/>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0E"/>
    <w:rsid w:val="00F838D8"/>
    <w:rsid w:val="00F8463A"/>
    <w:rsid w:val="00F84774"/>
    <w:rsid w:val="00F8483E"/>
    <w:rsid w:val="00F84935"/>
    <w:rsid w:val="00F84AA1"/>
    <w:rsid w:val="00F852F1"/>
    <w:rsid w:val="00F8581F"/>
    <w:rsid w:val="00F8587E"/>
    <w:rsid w:val="00F85964"/>
    <w:rsid w:val="00F85A4C"/>
    <w:rsid w:val="00F85CB3"/>
    <w:rsid w:val="00F85E74"/>
    <w:rsid w:val="00F85EB1"/>
    <w:rsid w:val="00F85ECB"/>
    <w:rsid w:val="00F860AD"/>
    <w:rsid w:val="00F8669E"/>
    <w:rsid w:val="00F86B05"/>
    <w:rsid w:val="00F86CBA"/>
    <w:rsid w:val="00F86D45"/>
    <w:rsid w:val="00F870F7"/>
    <w:rsid w:val="00F87136"/>
    <w:rsid w:val="00F87306"/>
    <w:rsid w:val="00F8786E"/>
    <w:rsid w:val="00F87C26"/>
    <w:rsid w:val="00F87DC5"/>
    <w:rsid w:val="00F87E9E"/>
    <w:rsid w:val="00F9023E"/>
    <w:rsid w:val="00F90370"/>
    <w:rsid w:val="00F903B1"/>
    <w:rsid w:val="00F90610"/>
    <w:rsid w:val="00F90A44"/>
    <w:rsid w:val="00F90AB6"/>
    <w:rsid w:val="00F90D80"/>
    <w:rsid w:val="00F911BE"/>
    <w:rsid w:val="00F911DD"/>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6E1"/>
    <w:rsid w:val="00F946E9"/>
    <w:rsid w:val="00F94A0A"/>
    <w:rsid w:val="00F94A8D"/>
    <w:rsid w:val="00F94DC2"/>
    <w:rsid w:val="00F94E70"/>
    <w:rsid w:val="00F94EAC"/>
    <w:rsid w:val="00F951B7"/>
    <w:rsid w:val="00F952EE"/>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B62"/>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5D1"/>
    <w:rsid w:val="00FA56A6"/>
    <w:rsid w:val="00FA5A7C"/>
    <w:rsid w:val="00FA5C03"/>
    <w:rsid w:val="00FA5DF3"/>
    <w:rsid w:val="00FA5F3C"/>
    <w:rsid w:val="00FA6274"/>
    <w:rsid w:val="00FA6375"/>
    <w:rsid w:val="00FA63E3"/>
    <w:rsid w:val="00FA6558"/>
    <w:rsid w:val="00FA6561"/>
    <w:rsid w:val="00FA6577"/>
    <w:rsid w:val="00FA680A"/>
    <w:rsid w:val="00FA6932"/>
    <w:rsid w:val="00FA6A5D"/>
    <w:rsid w:val="00FA6AE2"/>
    <w:rsid w:val="00FA7228"/>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2F93"/>
    <w:rsid w:val="00FB3169"/>
    <w:rsid w:val="00FB3206"/>
    <w:rsid w:val="00FB32A0"/>
    <w:rsid w:val="00FB32B7"/>
    <w:rsid w:val="00FB3389"/>
    <w:rsid w:val="00FB3838"/>
    <w:rsid w:val="00FB389B"/>
    <w:rsid w:val="00FB38CF"/>
    <w:rsid w:val="00FB3C26"/>
    <w:rsid w:val="00FB3DCF"/>
    <w:rsid w:val="00FB3DDA"/>
    <w:rsid w:val="00FB3FF6"/>
    <w:rsid w:val="00FB4350"/>
    <w:rsid w:val="00FB479E"/>
    <w:rsid w:val="00FB4A93"/>
    <w:rsid w:val="00FB4C65"/>
    <w:rsid w:val="00FB4C99"/>
    <w:rsid w:val="00FB52B0"/>
    <w:rsid w:val="00FB5503"/>
    <w:rsid w:val="00FB5580"/>
    <w:rsid w:val="00FB5896"/>
    <w:rsid w:val="00FB5F43"/>
    <w:rsid w:val="00FB6108"/>
    <w:rsid w:val="00FB610E"/>
    <w:rsid w:val="00FB6442"/>
    <w:rsid w:val="00FB66FA"/>
    <w:rsid w:val="00FB6780"/>
    <w:rsid w:val="00FB678D"/>
    <w:rsid w:val="00FB6A31"/>
    <w:rsid w:val="00FB6A79"/>
    <w:rsid w:val="00FB6BC6"/>
    <w:rsid w:val="00FB7001"/>
    <w:rsid w:val="00FB7166"/>
    <w:rsid w:val="00FB75A4"/>
    <w:rsid w:val="00FB7717"/>
    <w:rsid w:val="00FB771B"/>
    <w:rsid w:val="00FB79FA"/>
    <w:rsid w:val="00FB7C6A"/>
    <w:rsid w:val="00FB7CC8"/>
    <w:rsid w:val="00FB7D59"/>
    <w:rsid w:val="00FB7F3B"/>
    <w:rsid w:val="00FC0032"/>
    <w:rsid w:val="00FC0717"/>
    <w:rsid w:val="00FC07D6"/>
    <w:rsid w:val="00FC09E0"/>
    <w:rsid w:val="00FC0AF7"/>
    <w:rsid w:val="00FC0C3B"/>
    <w:rsid w:val="00FC101D"/>
    <w:rsid w:val="00FC1279"/>
    <w:rsid w:val="00FC1351"/>
    <w:rsid w:val="00FC15A9"/>
    <w:rsid w:val="00FC183A"/>
    <w:rsid w:val="00FC193D"/>
    <w:rsid w:val="00FC2051"/>
    <w:rsid w:val="00FC2319"/>
    <w:rsid w:val="00FC24A6"/>
    <w:rsid w:val="00FC263E"/>
    <w:rsid w:val="00FC26AA"/>
    <w:rsid w:val="00FC278A"/>
    <w:rsid w:val="00FC285A"/>
    <w:rsid w:val="00FC329A"/>
    <w:rsid w:val="00FC36A0"/>
    <w:rsid w:val="00FC3F42"/>
    <w:rsid w:val="00FC40F6"/>
    <w:rsid w:val="00FC423F"/>
    <w:rsid w:val="00FC4465"/>
    <w:rsid w:val="00FC4503"/>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6FC2"/>
    <w:rsid w:val="00FC746B"/>
    <w:rsid w:val="00FC7502"/>
    <w:rsid w:val="00FC761E"/>
    <w:rsid w:val="00FC773F"/>
    <w:rsid w:val="00FC7847"/>
    <w:rsid w:val="00FC7B95"/>
    <w:rsid w:val="00FC7D77"/>
    <w:rsid w:val="00FC7E7D"/>
    <w:rsid w:val="00FD010E"/>
    <w:rsid w:val="00FD0465"/>
    <w:rsid w:val="00FD04DF"/>
    <w:rsid w:val="00FD0823"/>
    <w:rsid w:val="00FD0B1A"/>
    <w:rsid w:val="00FD0C03"/>
    <w:rsid w:val="00FD0C1C"/>
    <w:rsid w:val="00FD0C3F"/>
    <w:rsid w:val="00FD0DDB"/>
    <w:rsid w:val="00FD0F64"/>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28"/>
    <w:rsid w:val="00FD58BC"/>
    <w:rsid w:val="00FD5A58"/>
    <w:rsid w:val="00FD5AC7"/>
    <w:rsid w:val="00FD5E40"/>
    <w:rsid w:val="00FD60BF"/>
    <w:rsid w:val="00FD6210"/>
    <w:rsid w:val="00FD6337"/>
    <w:rsid w:val="00FD63A7"/>
    <w:rsid w:val="00FD645E"/>
    <w:rsid w:val="00FD680F"/>
    <w:rsid w:val="00FD6833"/>
    <w:rsid w:val="00FD68A6"/>
    <w:rsid w:val="00FD69A2"/>
    <w:rsid w:val="00FD716F"/>
    <w:rsid w:val="00FD7383"/>
    <w:rsid w:val="00FD751A"/>
    <w:rsid w:val="00FD77E6"/>
    <w:rsid w:val="00FD795D"/>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3C1"/>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C28"/>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2EE"/>
    <w:rsid w:val="00FE7B24"/>
    <w:rsid w:val="00FE7C13"/>
    <w:rsid w:val="00FE7E28"/>
    <w:rsid w:val="00FF0741"/>
    <w:rsid w:val="00FF0F40"/>
    <w:rsid w:val="00FF0F47"/>
    <w:rsid w:val="00FF114B"/>
    <w:rsid w:val="00FF145A"/>
    <w:rsid w:val="00FF1550"/>
    <w:rsid w:val="00FF1BFC"/>
    <w:rsid w:val="00FF1E49"/>
    <w:rsid w:val="00FF1F1E"/>
    <w:rsid w:val="00FF25BD"/>
    <w:rsid w:val="00FF263B"/>
    <w:rsid w:val="00FF27DD"/>
    <w:rsid w:val="00FF2C04"/>
    <w:rsid w:val="00FF2DF2"/>
    <w:rsid w:val="00FF2F6A"/>
    <w:rsid w:val="00FF30DF"/>
    <w:rsid w:val="00FF30E5"/>
    <w:rsid w:val="00FF30F8"/>
    <w:rsid w:val="00FF3401"/>
    <w:rsid w:val="00FF343D"/>
    <w:rsid w:val="00FF357B"/>
    <w:rsid w:val="00FF3760"/>
    <w:rsid w:val="00FF38DE"/>
    <w:rsid w:val="00FF3D72"/>
    <w:rsid w:val="00FF3EAE"/>
    <w:rsid w:val="00FF402B"/>
    <w:rsid w:val="00FF40D6"/>
    <w:rsid w:val="00FF4101"/>
    <w:rsid w:val="00FF4336"/>
    <w:rsid w:val="00FF4540"/>
    <w:rsid w:val="00FF469F"/>
    <w:rsid w:val="00FF4AC3"/>
    <w:rsid w:val="00FF4DB6"/>
    <w:rsid w:val="00FF4E78"/>
    <w:rsid w:val="00FF506B"/>
    <w:rsid w:val="00FF5359"/>
    <w:rsid w:val="00FF56A6"/>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 w:val="015F56B5"/>
    <w:rsid w:val="01690228"/>
    <w:rsid w:val="03248576"/>
    <w:rsid w:val="036383E8"/>
    <w:rsid w:val="043FDBA0"/>
    <w:rsid w:val="0489D41D"/>
    <w:rsid w:val="0495E78A"/>
    <w:rsid w:val="04D75ADF"/>
    <w:rsid w:val="05161A4C"/>
    <w:rsid w:val="05206931"/>
    <w:rsid w:val="0586C47F"/>
    <w:rsid w:val="0588AAAF"/>
    <w:rsid w:val="0603D11D"/>
    <w:rsid w:val="06754A65"/>
    <w:rsid w:val="06A80963"/>
    <w:rsid w:val="06B5FF7B"/>
    <w:rsid w:val="06D4117F"/>
    <w:rsid w:val="06D8C81E"/>
    <w:rsid w:val="07921B65"/>
    <w:rsid w:val="07B8584F"/>
    <w:rsid w:val="07C83720"/>
    <w:rsid w:val="07DCA14A"/>
    <w:rsid w:val="084F3EF1"/>
    <w:rsid w:val="086B8E34"/>
    <w:rsid w:val="08C5D310"/>
    <w:rsid w:val="08D58257"/>
    <w:rsid w:val="094AEC9A"/>
    <w:rsid w:val="09FEC6CF"/>
    <w:rsid w:val="0A1C9935"/>
    <w:rsid w:val="0A4B672A"/>
    <w:rsid w:val="0AA05CBD"/>
    <w:rsid w:val="0AC4B61B"/>
    <w:rsid w:val="0AFB19AF"/>
    <w:rsid w:val="0B130BE6"/>
    <w:rsid w:val="0B1A1336"/>
    <w:rsid w:val="0C1C2892"/>
    <w:rsid w:val="0C1D1715"/>
    <w:rsid w:val="0C423FF7"/>
    <w:rsid w:val="0C4C7268"/>
    <w:rsid w:val="0CA9F930"/>
    <w:rsid w:val="0CD1BF7D"/>
    <w:rsid w:val="0CDCD04E"/>
    <w:rsid w:val="0D07B64F"/>
    <w:rsid w:val="0D1DFB63"/>
    <w:rsid w:val="0D3F4CD3"/>
    <w:rsid w:val="0DEDB798"/>
    <w:rsid w:val="0E3FF7E7"/>
    <w:rsid w:val="0EB0A592"/>
    <w:rsid w:val="0EC33EAC"/>
    <w:rsid w:val="0F12414B"/>
    <w:rsid w:val="0F6D07EA"/>
    <w:rsid w:val="0F7D9F5F"/>
    <w:rsid w:val="0FD0E109"/>
    <w:rsid w:val="101375D7"/>
    <w:rsid w:val="1078CEE2"/>
    <w:rsid w:val="107C00A8"/>
    <w:rsid w:val="10D638B6"/>
    <w:rsid w:val="10E5A917"/>
    <w:rsid w:val="11434614"/>
    <w:rsid w:val="12290148"/>
    <w:rsid w:val="1299880E"/>
    <w:rsid w:val="130AE589"/>
    <w:rsid w:val="131859BF"/>
    <w:rsid w:val="1345D046"/>
    <w:rsid w:val="13AF5E18"/>
    <w:rsid w:val="13D78371"/>
    <w:rsid w:val="144D2AF5"/>
    <w:rsid w:val="148187F9"/>
    <w:rsid w:val="14D8957A"/>
    <w:rsid w:val="1549E225"/>
    <w:rsid w:val="1568D4EB"/>
    <w:rsid w:val="163285CC"/>
    <w:rsid w:val="164E235F"/>
    <w:rsid w:val="165130EA"/>
    <w:rsid w:val="16D645D8"/>
    <w:rsid w:val="16E84DCF"/>
    <w:rsid w:val="172F4F56"/>
    <w:rsid w:val="173190BF"/>
    <w:rsid w:val="1784F820"/>
    <w:rsid w:val="17C7F15B"/>
    <w:rsid w:val="1805F6D7"/>
    <w:rsid w:val="18101B56"/>
    <w:rsid w:val="1879C832"/>
    <w:rsid w:val="188DDD8C"/>
    <w:rsid w:val="18EB1C1D"/>
    <w:rsid w:val="18F5973C"/>
    <w:rsid w:val="1900A20F"/>
    <w:rsid w:val="19566710"/>
    <w:rsid w:val="19883A34"/>
    <w:rsid w:val="19A6FE21"/>
    <w:rsid w:val="1A24D094"/>
    <w:rsid w:val="1A6DB6AD"/>
    <w:rsid w:val="1A739149"/>
    <w:rsid w:val="1AC0CE2A"/>
    <w:rsid w:val="1AC98F96"/>
    <w:rsid w:val="1B100E89"/>
    <w:rsid w:val="1B24FB00"/>
    <w:rsid w:val="1B6B6F24"/>
    <w:rsid w:val="1BA77898"/>
    <w:rsid w:val="1C047237"/>
    <w:rsid w:val="1C463570"/>
    <w:rsid w:val="1C5D6156"/>
    <w:rsid w:val="1CC8C6D4"/>
    <w:rsid w:val="1CDD9E98"/>
    <w:rsid w:val="1D3BFB92"/>
    <w:rsid w:val="1DCA1A41"/>
    <w:rsid w:val="1E533DFD"/>
    <w:rsid w:val="1E6932D4"/>
    <w:rsid w:val="1EA1D136"/>
    <w:rsid w:val="1EA7775E"/>
    <w:rsid w:val="1EAEB599"/>
    <w:rsid w:val="1EB4082C"/>
    <w:rsid w:val="1FA867A0"/>
    <w:rsid w:val="1FDA2576"/>
    <w:rsid w:val="1FE944E8"/>
    <w:rsid w:val="2056327C"/>
    <w:rsid w:val="2064AACC"/>
    <w:rsid w:val="2082DA2D"/>
    <w:rsid w:val="20D9C3F0"/>
    <w:rsid w:val="21222636"/>
    <w:rsid w:val="214F4FBA"/>
    <w:rsid w:val="2192E70E"/>
    <w:rsid w:val="21BA8FB4"/>
    <w:rsid w:val="2220983B"/>
    <w:rsid w:val="2258BAC5"/>
    <w:rsid w:val="2295EF00"/>
    <w:rsid w:val="22F05893"/>
    <w:rsid w:val="22FAD26E"/>
    <w:rsid w:val="2304241B"/>
    <w:rsid w:val="230FA8B3"/>
    <w:rsid w:val="231B4C69"/>
    <w:rsid w:val="236C586A"/>
    <w:rsid w:val="23F85990"/>
    <w:rsid w:val="2481FAD8"/>
    <w:rsid w:val="24ADC96A"/>
    <w:rsid w:val="25536139"/>
    <w:rsid w:val="267AE3A4"/>
    <w:rsid w:val="26AB3BB4"/>
    <w:rsid w:val="26DE1B67"/>
    <w:rsid w:val="26FA90DE"/>
    <w:rsid w:val="27BC2B50"/>
    <w:rsid w:val="27C9EA20"/>
    <w:rsid w:val="27FB6A60"/>
    <w:rsid w:val="2809071F"/>
    <w:rsid w:val="2931D347"/>
    <w:rsid w:val="294CE5A6"/>
    <w:rsid w:val="29521DE6"/>
    <w:rsid w:val="2A8DD3BF"/>
    <w:rsid w:val="2B0D30DD"/>
    <w:rsid w:val="2BB24DD7"/>
    <w:rsid w:val="2BC265E0"/>
    <w:rsid w:val="2C27985E"/>
    <w:rsid w:val="2CD9703C"/>
    <w:rsid w:val="2D4D1E30"/>
    <w:rsid w:val="2D889BC5"/>
    <w:rsid w:val="2D92E4E0"/>
    <w:rsid w:val="2DDA006B"/>
    <w:rsid w:val="2DF7BA08"/>
    <w:rsid w:val="2E53616C"/>
    <w:rsid w:val="2EAFAB3A"/>
    <w:rsid w:val="2FA371B0"/>
    <w:rsid w:val="3041FEFC"/>
    <w:rsid w:val="312EB6BA"/>
    <w:rsid w:val="3157C70C"/>
    <w:rsid w:val="3191508A"/>
    <w:rsid w:val="3217CBC2"/>
    <w:rsid w:val="32C00FD1"/>
    <w:rsid w:val="3305354C"/>
    <w:rsid w:val="33076C92"/>
    <w:rsid w:val="33A4405B"/>
    <w:rsid w:val="33D817C7"/>
    <w:rsid w:val="33DA4CBF"/>
    <w:rsid w:val="3431F729"/>
    <w:rsid w:val="3471DC9F"/>
    <w:rsid w:val="348B7657"/>
    <w:rsid w:val="3529F90B"/>
    <w:rsid w:val="35A5E9C2"/>
    <w:rsid w:val="360FE4C3"/>
    <w:rsid w:val="36789D83"/>
    <w:rsid w:val="36D750A9"/>
    <w:rsid w:val="36FC5E8D"/>
    <w:rsid w:val="375B9FE4"/>
    <w:rsid w:val="378AAD21"/>
    <w:rsid w:val="37E0CD81"/>
    <w:rsid w:val="37F48236"/>
    <w:rsid w:val="38C6814C"/>
    <w:rsid w:val="391D249E"/>
    <w:rsid w:val="394D5706"/>
    <w:rsid w:val="399B8C3C"/>
    <w:rsid w:val="39E87F63"/>
    <w:rsid w:val="3A3A4C59"/>
    <w:rsid w:val="3A94AC45"/>
    <w:rsid w:val="3B7DA96B"/>
    <w:rsid w:val="3B8CF7E6"/>
    <w:rsid w:val="3BD84F92"/>
    <w:rsid w:val="3BE628A1"/>
    <w:rsid w:val="3BEEAFA1"/>
    <w:rsid w:val="3C48BF25"/>
    <w:rsid w:val="3CDA098B"/>
    <w:rsid w:val="3D048074"/>
    <w:rsid w:val="3D123FEA"/>
    <w:rsid w:val="3D2A6D97"/>
    <w:rsid w:val="3D81A370"/>
    <w:rsid w:val="3DA2A943"/>
    <w:rsid w:val="3DD3CFEF"/>
    <w:rsid w:val="3DEE5DCD"/>
    <w:rsid w:val="3E0EE005"/>
    <w:rsid w:val="3EAD8006"/>
    <w:rsid w:val="3EE93547"/>
    <w:rsid w:val="3F06676E"/>
    <w:rsid w:val="3F46CBD1"/>
    <w:rsid w:val="3FFE27C2"/>
    <w:rsid w:val="4048C06F"/>
    <w:rsid w:val="406FE962"/>
    <w:rsid w:val="40BC9DDC"/>
    <w:rsid w:val="4117863F"/>
    <w:rsid w:val="412A2EFF"/>
    <w:rsid w:val="4160F561"/>
    <w:rsid w:val="41813568"/>
    <w:rsid w:val="427DD51B"/>
    <w:rsid w:val="42F02E33"/>
    <w:rsid w:val="4336EB73"/>
    <w:rsid w:val="43F1D1FE"/>
    <w:rsid w:val="44B7E4A3"/>
    <w:rsid w:val="44FFC557"/>
    <w:rsid w:val="45C7F82B"/>
    <w:rsid w:val="45FA5447"/>
    <w:rsid w:val="4607B62C"/>
    <w:rsid w:val="46109FD1"/>
    <w:rsid w:val="46D54912"/>
    <w:rsid w:val="46F61C4A"/>
    <w:rsid w:val="4717DF2C"/>
    <w:rsid w:val="4746FB35"/>
    <w:rsid w:val="47486DFC"/>
    <w:rsid w:val="475B7C7F"/>
    <w:rsid w:val="47B262A6"/>
    <w:rsid w:val="4871494C"/>
    <w:rsid w:val="491EDB05"/>
    <w:rsid w:val="49952922"/>
    <w:rsid w:val="4998EE0C"/>
    <w:rsid w:val="499A45DB"/>
    <w:rsid w:val="49E9F50D"/>
    <w:rsid w:val="4A7AB04F"/>
    <w:rsid w:val="4A8094D3"/>
    <w:rsid w:val="4B56C1C5"/>
    <w:rsid w:val="4BA0041D"/>
    <w:rsid w:val="4C795EF3"/>
    <w:rsid w:val="4CD9FB48"/>
    <w:rsid w:val="4CDC76BD"/>
    <w:rsid w:val="4D19A67A"/>
    <w:rsid w:val="4D40D700"/>
    <w:rsid w:val="4D4F741C"/>
    <w:rsid w:val="4E936FFB"/>
    <w:rsid w:val="4EDDC243"/>
    <w:rsid w:val="4F7AAA84"/>
    <w:rsid w:val="5032010F"/>
    <w:rsid w:val="5041F183"/>
    <w:rsid w:val="50BCB1B7"/>
    <w:rsid w:val="50BF92D1"/>
    <w:rsid w:val="50D5E566"/>
    <w:rsid w:val="51328085"/>
    <w:rsid w:val="5152DA65"/>
    <w:rsid w:val="5154BEB0"/>
    <w:rsid w:val="515A42E4"/>
    <w:rsid w:val="51653161"/>
    <w:rsid w:val="5188A9DC"/>
    <w:rsid w:val="51AEE841"/>
    <w:rsid w:val="52602828"/>
    <w:rsid w:val="527ED413"/>
    <w:rsid w:val="52A35200"/>
    <w:rsid w:val="52CB25EB"/>
    <w:rsid w:val="52FD3682"/>
    <w:rsid w:val="534061A6"/>
    <w:rsid w:val="5375C6C5"/>
    <w:rsid w:val="5390026A"/>
    <w:rsid w:val="544CECB7"/>
    <w:rsid w:val="5462D273"/>
    <w:rsid w:val="54D552E8"/>
    <w:rsid w:val="55383791"/>
    <w:rsid w:val="5547A016"/>
    <w:rsid w:val="557BF5A8"/>
    <w:rsid w:val="5589DB6C"/>
    <w:rsid w:val="55D48A9E"/>
    <w:rsid w:val="55D8EFF4"/>
    <w:rsid w:val="563BB274"/>
    <w:rsid w:val="564AD778"/>
    <w:rsid w:val="565D591C"/>
    <w:rsid w:val="56F65662"/>
    <w:rsid w:val="576A68FD"/>
    <w:rsid w:val="576BC898"/>
    <w:rsid w:val="57835E89"/>
    <w:rsid w:val="5783F601"/>
    <w:rsid w:val="5846CA1E"/>
    <w:rsid w:val="590F6555"/>
    <w:rsid w:val="597DD4F2"/>
    <w:rsid w:val="59A756CD"/>
    <w:rsid w:val="59E568CD"/>
    <w:rsid w:val="59E60BD8"/>
    <w:rsid w:val="5A13C3F4"/>
    <w:rsid w:val="5A8230AC"/>
    <w:rsid w:val="5ABC1868"/>
    <w:rsid w:val="5AEFB782"/>
    <w:rsid w:val="5BB8A802"/>
    <w:rsid w:val="5BBCB1BA"/>
    <w:rsid w:val="5BE99E5C"/>
    <w:rsid w:val="5C184B5E"/>
    <w:rsid w:val="5CE0979E"/>
    <w:rsid w:val="5D6ED94D"/>
    <w:rsid w:val="5DC7A7AE"/>
    <w:rsid w:val="5E01E2A6"/>
    <w:rsid w:val="5E39CCA3"/>
    <w:rsid w:val="5EC92696"/>
    <w:rsid w:val="5F7D3597"/>
    <w:rsid w:val="5F8A0A0B"/>
    <w:rsid w:val="5FAC0B7C"/>
    <w:rsid w:val="5FB8857D"/>
    <w:rsid w:val="60352013"/>
    <w:rsid w:val="6037D1B9"/>
    <w:rsid w:val="609DDAB8"/>
    <w:rsid w:val="60B8B200"/>
    <w:rsid w:val="60D0068A"/>
    <w:rsid w:val="61400F41"/>
    <w:rsid w:val="616E6E70"/>
    <w:rsid w:val="617D4B67"/>
    <w:rsid w:val="6186CC84"/>
    <w:rsid w:val="63ABBD0F"/>
    <w:rsid w:val="63BDD032"/>
    <w:rsid w:val="63E7991D"/>
    <w:rsid w:val="63EF22AD"/>
    <w:rsid w:val="6442C8C1"/>
    <w:rsid w:val="64634352"/>
    <w:rsid w:val="6499E7CC"/>
    <w:rsid w:val="64B13A68"/>
    <w:rsid w:val="65C60FEF"/>
    <w:rsid w:val="665248F4"/>
    <w:rsid w:val="66EBFCB6"/>
    <w:rsid w:val="672D2069"/>
    <w:rsid w:val="6777E9B4"/>
    <w:rsid w:val="6787188C"/>
    <w:rsid w:val="6798F7C0"/>
    <w:rsid w:val="67AB7AA6"/>
    <w:rsid w:val="68479F3B"/>
    <w:rsid w:val="68E9FF82"/>
    <w:rsid w:val="691D8C18"/>
    <w:rsid w:val="6941859C"/>
    <w:rsid w:val="69431E36"/>
    <w:rsid w:val="69D3E000"/>
    <w:rsid w:val="69DE0FD2"/>
    <w:rsid w:val="6A4BF0F7"/>
    <w:rsid w:val="6A77BF16"/>
    <w:rsid w:val="6AA256CC"/>
    <w:rsid w:val="6B23EBF8"/>
    <w:rsid w:val="6B2A21FA"/>
    <w:rsid w:val="6BB4D0C1"/>
    <w:rsid w:val="6C5383A1"/>
    <w:rsid w:val="6C54C1E2"/>
    <w:rsid w:val="6C5E167F"/>
    <w:rsid w:val="6CA32B95"/>
    <w:rsid w:val="6CC2A541"/>
    <w:rsid w:val="6CC50DB9"/>
    <w:rsid w:val="6CCF0ED1"/>
    <w:rsid w:val="6D07EA58"/>
    <w:rsid w:val="6D2282E0"/>
    <w:rsid w:val="6D895A17"/>
    <w:rsid w:val="6DF2D8C7"/>
    <w:rsid w:val="6E305FA8"/>
    <w:rsid w:val="6E70767F"/>
    <w:rsid w:val="6EEB1922"/>
    <w:rsid w:val="6FB0EA5D"/>
    <w:rsid w:val="6FC4ADAF"/>
    <w:rsid w:val="70673FC2"/>
    <w:rsid w:val="70699341"/>
    <w:rsid w:val="718ECBE9"/>
    <w:rsid w:val="71CDEBE1"/>
    <w:rsid w:val="71D9C4C1"/>
    <w:rsid w:val="71DD2E7A"/>
    <w:rsid w:val="71F2491D"/>
    <w:rsid w:val="72062DEB"/>
    <w:rsid w:val="7269C208"/>
    <w:rsid w:val="729B908C"/>
    <w:rsid w:val="72F880E1"/>
    <w:rsid w:val="72FF1AE2"/>
    <w:rsid w:val="73602000"/>
    <w:rsid w:val="737DA6E2"/>
    <w:rsid w:val="73A09C8B"/>
    <w:rsid w:val="73A7F684"/>
    <w:rsid w:val="73AB24CB"/>
    <w:rsid w:val="7503783A"/>
    <w:rsid w:val="75135025"/>
    <w:rsid w:val="751DB129"/>
    <w:rsid w:val="762F9867"/>
    <w:rsid w:val="768CDA04"/>
    <w:rsid w:val="76CD2994"/>
    <w:rsid w:val="76F77222"/>
    <w:rsid w:val="76F78CC8"/>
    <w:rsid w:val="771547B1"/>
    <w:rsid w:val="775A3EA0"/>
    <w:rsid w:val="77B7C445"/>
    <w:rsid w:val="782E96C4"/>
    <w:rsid w:val="786A3F67"/>
    <w:rsid w:val="7872EBA3"/>
    <w:rsid w:val="788F5763"/>
    <w:rsid w:val="7899B61D"/>
    <w:rsid w:val="7923712A"/>
    <w:rsid w:val="79B6EC0F"/>
    <w:rsid w:val="79CB2FC4"/>
    <w:rsid w:val="7A57178A"/>
    <w:rsid w:val="7A62E169"/>
    <w:rsid w:val="7AF9A4D3"/>
    <w:rsid w:val="7B58792B"/>
    <w:rsid w:val="7C0BA0BE"/>
    <w:rsid w:val="7C5737F2"/>
    <w:rsid w:val="7CAD2065"/>
    <w:rsid w:val="7CAD850C"/>
    <w:rsid w:val="7D097949"/>
    <w:rsid w:val="7D353F19"/>
    <w:rsid w:val="7D3DFEAF"/>
    <w:rsid w:val="7D416498"/>
    <w:rsid w:val="7DA58220"/>
    <w:rsid w:val="7DE90175"/>
    <w:rsid w:val="7ED0C947"/>
    <w:rsid w:val="7F106DAA"/>
    <w:rsid w:val="7F46D73D"/>
    <w:rsid w:val="7F9494C5"/>
    <w:rsid w:val="7FB4F9AC"/>
    <w:rsid w:val="7FE724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A18F"/>
  <w15:chartTrackingRefBased/>
  <w15:docId w15:val="{B89C7A2E-AD96-441B-B787-D58D79B3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SimSun" w:hAnsi="Arial"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36C"/>
    <w:pPr>
      <w:spacing w:before="240" w:after="240"/>
    </w:pPr>
  </w:style>
  <w:style w:type="paragraph" w:styleId="Heading1">
    <w:name w:val="heading 1"/>
    <w:basedOn w:val="Normal"/>
    <w:next w:val="Normal"/>
    <w:link w:val="Heading1Char"/>
    <w:uiPriority w:val="9"/>
    <w:qFormat/>
    <w:rsid w:val="00CA1A70"/>
    <w:pPr>
      <w:keepNext/>
      <w:numPr>
        <w:numId w:val="6"/>
      </w:numPr>
      <w:outlineLvl w:val="0"/>
    </w:pPr>
    <w:rPr>
      <w:rFonts w:cs="Arial"/>
      <w:b/>
      <w:bCs/>
      <w:kern w:val="32"/>
      <w:sz w:val="32"/>
      <w:szCs w:val="32"/>
    </w:rPr>
  </w:style>
  <w:style w:type="paragraph" w:styleId="Heading2">
    <w:name w:val="heading 2"/>
    <w:basedOn w:val="Normal"/>
    <w:next w:val="Normal"/>
    <w:link w:val="Heading2Char"/>
    <w:qFormat/>
    <w:rsid w:val="00CA1A70"/>
    <w:pPr>
      <w:keepNext/>
      <w:numPr>
        <w:ilvl w:val="1"/>
        <w:numId w:val="6"/>
      </w:numPr>
      <w:outlineLvl w:val="1"/>
    </w:pPr>
    <w:rPr>
      <w:rFonts w:cs="Arial"/>
      <w:b/>
      <w:bCs/>
      <w:i/>
      <w:iCs/>
      <w:sz w:val="28"/>
      <w:szCs w:val="28"/>
    </w:rPr>
  </w:style>
  <w:style w:type="paragraph" w:styleId="Heading3">
    <w:name w:val="heading 3"/>
    <w:basedOn w:val="Normal"/>
    <w:next w:val="Normal"/>
    <w:link w:val="Heading3Char"/>
    <w:qFormat/>
    <w:rsid w:val="00CA1A70"/>
    <w:pPr>
      <w:keepNext/>
      <w:numPr>
        <w:ilvl w:val="2"/>
        <w:numId w:val="6"/>
      </w:numPr>
      <w:tabs>
        <w:tab w:val="left" w:pos="720"/>
      </w:tabs>
      <w:spacing w:before="0" w:after="60"/>
      <w:outlineLvl w:val="2"/>
    </w:pPr>
    <w:rPr>
      <w:rFonts w:cs="Arial"/>
      <w:b/>
      <w:bCs/>
      <w:szCs w:val="26"/>
    </w:rPr>
  </w:style>
  <w:style w:type="paragraph" w:styleId="Heading4">
    <w:name w:val="heading 4"/>
    <w:basedOn w:val="Normal"/>
    <w:next w:val="Normal"/>
    <w:qFormat/>
    <w:rsid w:val="00DC2DD7"/>
    <w:pPr>
      <w:keepNext/>
      <w:numPr>
        <w:ilvl w:val="3"/>
        <w:numId w:val="6"/>
      </w:numPr>
      <w:spacing w:before="0" w:after="60"/>
      <w:outlineLvl w:val="3"/>
    </w:pPr>
    <w:rPr>
      <w:b/>
      <w:bCs/>
      <w:sz w:val="24"/>
      <w:szCs w:val="28"/>
    </w:rPr>
  </w:style>
  <w:style w:type="paragraph" w:styleId="Heading5">
    <w:name w:val="heading 5"/>
    <w:basedOn w:val="Normal"/>
    <w:next w:val="Normal"/>
    <w:qFormat/>
    <w:rsid w:val="00604492"/>
    <w:pPr>
      <w:numPr>
        <w:ilvl w:val="4"/>
        <w:numId w:val="6"/>
      </w:numPr>
      <w:spacing w:after="60"/>
      <w:outlineLvl w:val="4"/>
    </w:pPr>
    <w:rPr>
      <w:b/>
      <w:bCs/>
      <w:i/>
      <w:iCs/>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uiPriority w:val="99"/>
    <w:rsid w:val="00DD7798"/>
    <w:pPr>
      <w:spacing w:before="100" w:beforeAutospacing="1" w:after="100" w:afterAutospacing="1"/>
    </w:pPr>
    <w:rPr>
      <w:rFonts w:cs="Arial"/>
      <w:color w:val="FFFFFF"/>
      <w:szCs w:val="20"/>
    </w:rPr>
  </w:style>
  <w:style w:type="table" w:styleId="TableGrid">
    <w:name w:val="Table Grid"/>
    <w:basedOn w:val="TableNormal"/>
    <w:uiPriority w:val="39"/>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uiPriority w:val="39"/>
    <w:rsid w:val="005218F7"/>
    <w:pPr>
      <w:spacing w:before="0" w:after="0"/>
      <w:ind w:left="720"/>
    </w:pPr>
    <w:rPr>
      <w:rFonts w:ascii="Times New Roman" w:hAnsi="Times New Roman"/>
      <w:sz w:val="24"/>
    </w:rPr>
  </w:style>
  <w:style w:type="paragraph" w:styleId="TOC5">
    <w:name w:val="toc 5"/>
    <w:basedOn w:val="Normal"/>
    <w:next w:val="Normal"/>
    <w:autoRedefine/>
    <w:uiPriority w:val="39"/>
    <w:rsid w:val="005218F7"/>
    <w:pPr>
      <w:spacing w:before="0" w:after="0"/>
      <w:ind w:left="960"/>
    </w:pPr>
    <w:rPr>
      <w:rFonts w:ascii="Times New Roman" w:hAnsi="Times New Roman"/>
      <w:sz w:val="24"/>
    </w:rPr>
  </w:style>
  <w:style w:type="paragraph" w:styleId="TOC6">
    <w:name w:val="toc 6"/>
    <w:basedOn w:val="Normal"/>
    <w:next w:val="Normal"/>
    <w:autoRedefine/>
    <w:uiPriority w:val="39"/>
    <w:rsid w:val="005218F7"/>
    <w:pPr>
      <w:spacing w:before="0" w:after="0"/>
      <w:ind w:left="1200"/>
    </w:pPr>
    <w:rPr>
      <w:rFonts w:ascii="Times New Roman" w:hAnsi="Times New Roman"/>
      <w:sz w:val="24"/>
    </w:rPr>
  </w:style>
  <w:style w:type="paragraph" w:styleId="TOC7">
    <w:name w:val="toc 7"/>
    <w:basedOn w:val="Normal"/>
    <w:next w:val="Normal"/>
    <w:autoRedefine/>
    <w:uiPriority w:val="39"/>
    <w:rsid w:val="005218F7"/>
    <w:pPr>
      <w:spacing w:before="0" w:after="0"/>
      <w:ind w:left="1440"/>
    </w:pPr>
    <w:rPr>
      <w:rFonts w:ascii="Times New Roman" w:hAnsi="Times New Roman"/>
      <w:sz w:val="24"/>
    </w:rPr>
  </w:style>
  <w:style w:type="paragraph" w:styleId="TOC8">
    <w:name w:val="toc 8"/>
    <w:basedOn w:val="Normal"/>
    <w:next w:val="Normal"/>
    <w:autoRedefine/>
    <w:uiPriority w:val="39"/>
    <w:rsid w:val="005218F7"/>
    <w:pPr>
      <w:spacing w:before="0" w:after="0"/>
      <w:ind w:left="1680"/>
    </w:pPr>
    <w:rPr>
      <w:rFonts w:ascii="Times New Roman" w:hAnsi="Times New Roman"/>
      <w:sz w:val="24"/>
    </w:rPr>
  </w:style>
  <w:style w:type="paragraph" w:styleId="TOC9">
    <w:name w:val="toc 9"/>
    <w:basedOn w:val="Normal"/>
    <w:next w:val="Normal"/>
    <w:autoRedefine/>
    <w:uiPriority w:val="39"/>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CA1A70"/>
    <w:rPr>
      <w:rFonts w:cs="Arial"/>
      <w:b/>
      <w:bCs/>
      <w:szCs w:val="26"/>
    </w:rPr>
  </w:style>
  <w:style w:type="paragraph" w:customStyle="1" w:styleId="Default">
    <w:name w:val="Default"/>
    <w:rsid w:val="006C6F79"/>
    <w:pPr>
      <w:autoSpaceDE w:val="0"/>
      <w:autoSpaceDN w:val="0"/>
      <w:adjustRightInd w:val="0"/>
    </w:pPr>
    <w:rPr>
      <w:rFonts w:ascii="Georgia" w:hAnsi="Georgia" w:cs="Georgia"/>
      <w:color w:val="000000"/>
      <w:sz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rPr>
  </w:style>
  <w:style w:type="paragraph" w:customStyle="1" w:styleId="header2">
    <w:name w:val="header2"/>
    <w:basedOn w:val="Normal"/>
    <w:rsid w:val="00FB030B"/>
    <w:pPr>
      <w:spacing w:before="100" w:beforeAutospacing="1" w:after="100" w:afterAutospacing="1"/>
    </w:pPr>
    <w:rPr>
      <w:rFonts w:cs="Tahoma"/>
      <w:sz w:val="24"/>
    </w:rPr>
  </w:style>
  <w:style w:type="paragraph" w:styleId="Revision">
    <w:name w:val="Revision"/>
    <w:hidden/>
    <w:uiPriority w:val="99"/>
    <w:semiHidden/>
    <w:rsid w:val="000932BF"/>
    <w:rPr>
      <w:rFonts w:ascii="Tahoma" w:hAnsi="Tahoma"/>
      <w:lang w:val="en-GB" w:eastAsia="en-GB"/>
    </w:rPr>
  </w:style>
  <w:style w:type="character" w:styleId="Strong">
    <w:name w:val="Strong"/>
    <w:uiPriority w:val="22"/>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rPr>
  </w:style>
  <w:style w:type="paragraph" w:customStyle="1" w:styleId="Table-ColHead">
    <w:name w:val="Table - Col. Head"/>
    <w:basedOn w:val="Normal"/>
    <w:rsid w:val="00EE5BE6"/>
    <w:pPr>
      <w:keepNext/>
      <w:suppressAutoHyphens/>
      <w:spacing w:before="60" w:after="60"/>
    </w:pPr>
    <w:rPr>
      <w:b/>
      <w:szCs w:val="20"/>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b/>
      <w:sz w:val="36"/>
      <w:szCs w:val="20"/>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color w:val="000000"/>
      <w:sz w:val="22"/>
      <w:szCs w:val="20"/>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rPr>
  </w:style>
  <w:style w:type="numbering" w:styleId="111111">
    <w:name w:val="Outline List 2"/>
    <w:basedOn w:val="NoList"/>
    <w:rsid w:val="00CD2108"/>
  </w:style>
  <w:style w:type="paragraph" w:customStyle="1" w:styleId="TableParagraph">
    <w:name w:val="Table Paragraph"/>
    <w:basedOn w:val="Normal"/>
    <w:uiPriority w:val="1"/>
    <w:qFormat/>
    <w:rsid w:val="00F5661F"/>
    <w:pPr>
      <w:widowControl w:val="0"/>
      <w:autoSpaceDE w:val="0"/>
      <w:autoSpaceDN w:val="0"/>
      <w:spacing w:before="0" w:after="0"/>
      <w:ind w:left="71"/>
    </w:pPr>
    <w:rPr>
      <w:rFonts w:ascii="Times New Roman" w:eastAsia="Times New Roman" w:hAnsi="Times New Roman"/>
      <w:sz w:val="22"/>
      <w:szCs w:val="22"/>
      <w:lang w:val="vi"/>
    </w:rPr>
  </w:style>
  <w:style w:type="character" w:customStyle="1" w:styleId="Heading1Char">
    <w:name w:val="Heading 1 Char"/>
    <w:link w:val="Heading1"/>
    <w:uiPriority w:val="9"/>
    <w:rsid w:val="00CA1A70"/>
    <w:rPr>
      <w:rFonts w:cs="Arial"/>
      <w:b/>
      <w:bCs/>
      <w:kern w:val="32"/>
      <w:sz w:val="32"/>
      <w:szCs w:val="32"/>
    </w:rPr>
  </w:style>
  <w:style w:type="character" w:customStyle="1" w:styleId="Heading2Char">
    <w:name w:val="Heading 2 Char"/>
    <w:link w:val="Heading2"/>
    <w:rsid w:val="00CA1A70"/>
    <w:rPr>
      <w:rFonts w:cs="Arial"/>
      <w:b/>
      <w:bCs/>
      <w:i/>
      <w:iCs/>
      <w:sz w:val="28"/>
      <w:szCs w:val="28"/>
    </w:rPr>
  </w:style>
  <w:style w:type="character" w:customStyle="1" w:styleId="CharChar">
    <w:name w:val="Char Char"/>
    <w:rsid w:val="00192E88"/>
    <w:rPr>
      <w:sz w:val="24"/>
      <w:szCs w:val="24"/>
    </w:rPr>
  </w:style>
  <w:style w:type="character" w:styleId="UnresolvedMention">
    <w:name w:val="Unresolved Mention"/>
    <w:basedOn w:val="DefaultParagraphFont"/>
    <w:uiPriority w:val="99"/>
    <w:semiHidden/>
    <w:unhideWhenUsed/>
    <w:rsid w:val="00F117F8"/>
    <w:rPr>
      <w:color w:val="605E5C"/>
      <w:shd w:val="clear" w:color="auto" w:fill="E1DFDD"/>
    </w:rPr>
  </w:style>
  <w:style w:type="character" w:styleId="HTMLCode">
    <w:name w:val="HTML Code"/>
    <w:basedOn w:val="DefaultParagraphFont"/>
    <w:uiPriority w:val="99"/>
    <w:semiHidden/>
    <w:unhideWhenUsed/>
    <w:rsid w:val="00E603A3"/>
    <w:rPr>
      <w:rFonts w:ascii="Courier New" w:eastAsia="Times New Roman" w:hAnsi="Courier New" w:cs="Courier New"/>
      <w:sz w:val="20"/>
      <w:szCs w:val="20"/>
    </w:rPr>
  </w:style>
  <w:style w:type="paragraph" w:customStyle="1" w:styleId="break-words">
    <w:name w:val="break-words"/>
    <w:basedOn w:val="Normal"/>
    <w:rsid w:val="0059138B"/>
    <w:pPr>
      <w:spacing w:before="100" w:beforeAutospacing="1" w:after="100" w:afterAutospacing="1"/>
    </w:pPr>
    <w:rPr>
      <w:rFonts w:ascii="Times New Roman" w:eastAsia="Times New Roman" w:hAnsi="Times New Roman"/>
      <w:sz w:val="24"/>
    </w:rPr>
  </w:style>
  <w:style w:type="character" w:customStyle="1" w:styleId="text-sm">
    <w:name w:val="text-sm"/>
    <w:basedOn w:val="DefaultParagraphFont"/>
    <w:rsid w:val="0059138B"/>
  </w:style>
  <w:style w:type="character" w:customStyle="1" w:styleId="FooterChar">
    <w:name w:val="Footer Char"/>
    <w:link w:val="Footer"/>
    <w:uiPriority w:val="99"/>
    <w:rsid w:val="002A18B3"/>
  </w:style>
  <w:style w:type="paragraph" w:customStyle="1" w:styleId="txtBIADHDN">
    <w:name w:val="txtBIADHDN"/>
    <w:basedOn w:val="Normal"/>
    <w:autoRedefine/>
    <w:rsid w:val="002A18B3"/>
    <w:pPr>
      <w:overflowPunct w:val="0"/>
      <w:autoSpaceDE w:val="0"/>
      <w:autoSpaceDN w:val="0"/>
      <w:adjustRightInd w:val="0"/>
      <w:spacing w:before="0" w:after="0"/>
      <w:jc w:val="center"/>
      <w:textAlignment w:val="baseline"/>
    </w:pPr>
    <w:rPr>
      <w:rFonts w:ascii="Times New Roman" w:eastAsia="Times New Roman" w:hAnsi="Times New Roman"/>
      <w:b/>
      <w:bCs/>
      <w:sz w:val="32"/>
      <w:szCs w:val="32"/>
    </w:rPr>
  </w:style>
  <w:style w:type="paragraph" w:customStyle="1" w:styleId="txtBIATenMon">
    <w:name w:val="txtBIATenMon"/>
    <w:basedOn w:val="Normal"/>
    <w:autoRedefine/>
    <w:rsid w:val="002A18B3"/>
    <w:pPr>
      <w:overflowPunct w:val="0"/>
      <w:autoSpaceDE w:val="0"/>
      <w:autoSpaceDN w:val="0"/>
      <w:adjustRightInd w:val="0"/>
      <w:spacing w:before="60" w:after="0"/>
      <w:jc w:val="center"/>
      <w:textAlignment w:val="baseline"/>
    </w:pPr>
    <w:rPr>
      <w:rFonts w:ascii="Tahoma" w:eastAsia="Times New Roman" w:hAnsi="Tahoma" w:cs="Tahoma"/>
      <w:b/>
      <w:bCs/>
      <w:sz w:val="30"/>
      <w:szCs w:val="26"/>
    </w:rPr>
  </w:style>
  <w:style w:type="paragraph" w:customStyle="1" w:styleId="txtBIABaoCaoMonHoc">
    <w:name w:val="txtBIABaoCaoMonHoc"/>
    <w:basedOn w:val="Normal"/>
    <w:autoRedefine/>
    <w:rsid w:val="002A18B3"/>
    <w:pPr>
      <w:overflowPunct w:val="0"/>
      <w:autoSpaceDE w:val="0"/>
      <w:autoSpaceDN w:val="0"/>
      <w:adjustRightInd w:val="0"/>
      <w:spacing w:before="0" w:after="0"/>
      <w:jc w:val="center"/>
      <w:textAlignment w:val="baseline"/>
    </w:pPr>
    <w:rPr>
      <w:rFonts w:ascii="Times New Roman" w:eastAsia="Times New Roman" w:hAnsi="Times New Roman"/>
      <w:b/>
      <w:bCs/>
      <w:sz w:val="40"/>
      <w:szCs w:val="36"/>
    </w:rPr>
  </w:style>
  <w:style w:type="paragraph" w:customStyle="1" w:styleId="txtBIATenDeTai">
    <w:name w:val="txtBIATenDeTai"/>
    <w:basedOn w:val="Normal"/>
    <w:autoRedefine/>
    <w:rsid w:val="002A18B3"/>
    <w:pPr>
      <w:overflowPunct w:val="0"/>
      <w:autoSpaceDE w:val="0"/>
      <w:autoSpaceDN w:val="0"/>
      <w:adjustRightInd w:val="0"/>
      <w:spacing w:before="180" w:after="0"/>
      <w:jc w:val="center"/>
      <w:textAlignment w:val="baseline"/>
    </w:pPr>
    <w:rPr>
      <w:rFonts w:ascii="Times New Roman" w:eastAsia="Times New Roman" w:hAnsi="Times New Roman"/>
      <w:b/>
      <w:bCs/>
      <w:sz w:val="32"/>
      <w:szCs w:val="32"/>
    </w:rPr>
  </w:style>
  <w:style w:type="paragraph" w:customStyle="1" w:styleId="txtBIASinhvien-Lop-CBHD">
    <w:name w:val="txtBIASinhvien-Lop-CBHD"/>
    <w:basedOn w:val="Normal"/>
    <w:autoRedefine/>
    <w:rsid w:val="002A18B3"/>
    <w:pPr>
      <w:overflowPunct w:val="0"/>
      <w:autoSpaceDE w:val="0"/>
      <w:autoSpaceDN w:val="0"/>
      <w:adjustRightInd w:val="0"/>
      <w:spacing w:before="60" w:after="0"/>
      <w:jc w:val="center"/>
      <w:textAlignment w:val="baseline"/>
    </w:pPr>
    <w:rPr>
      <w:rFonts w:ascii="Times New Roman" w:eastAsia="Times New Roman" w:hAnsi="Times New Roman"/>
      <w:b/>
      <w:bCs/>
      <w:sz w:val="32"/>
      <w:szCs w:val="32"/>
    </w:rPr>
  </w:style>
  <w:style w:type="paragraph" w:customStyle="1" w:styleId="txtTieuDe01">
    <w:name w:val="txtTieuDe01"/>
    <w:basedOn w:val="Normal"/>
    <w:qFormat/>
    <w:rsid w:val="002A18B3"/>
    <w:pPr>
      <w:overflowPunct w:val="0"/>
      <w:autoSpaceDE w:val="0"/>
      <w:autoSpaceDN w:val="0"/>
      <w:adjustRightInd w:val="0"/>
      <w:spacing w:before="100" w:beforeAutospacing="1" w:after="100" w:afterAutospacing="1" w:line="480" w:lineRule="auto"/>
      <w:jc w:val="center"/>
      <w:textAlignment w:val="baseline"/>
    </w:pPr>
    <w:rPr>
      <w:rFonts w:ascii="Times New Roman" w:eastAsia="Times New Roman" w:hAnsi="Times New Roman"/>
      <w:b/>
      <w:bCs/>
      <w:sz w:val="32"/>
      <w:szCs w:val="32"/>
    </w:rPr>
  </w:style>
  <w:style w:type="paragraph" w:customStyle="1" w:styleId="txtBIAHoTenSV">
    <w:name w:val="txtBIAHoTenSV"/>
    <w:basedOn w:val="Normal"/>
    <w:qFormat/>
    <w:rsid w:val="002A18B3"/>
    <w:pPr>
      <w:overflowPunct w:val="0"/>
      <w:autoSpaceDE w:val="0"/>
      <w:autoSpaceDN w:val="0"/>
      <w:adjustRightInd w:val="0"/>
      <w:spacing w:before="0" w:after="0"/>
      <w:jc w:val="center"/>
      <w:textAlignment w:val="baseline"/>
    </w:pPr>
    <w:rPr>
      <w:rFonts w:ascii="Times New Roman" w:eastAsia="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46518">
      <w:bodyDiv w:val="1"/>
      <w:marLeft w:val="0"/>
      <w:marRight w:val="0"/>
      <w:marTop w:val="0"/>
      <w:marBottom w:val="0"/>
      <w:divBdr>
        <w:top w:val="none" w:sz="0" w:space="0" w:color="auto"/>
        <w:left w:val="none" w:sz="0" w:space="0" w:color="auto"/>
        <w:bottom w:val="none" w:sz="0" w:space="0" w:color="auto"/>
        <w:right w:val="none" w:sz="0" w:space="0" w:color="auto"/>
      </w:divBdr>
    </w:div>
    <w:div w:id="68505523">
      <w:bodyDiv w:val="1"/>
      <w:marLeft w:val="0"/>
      <w:marRight w:val="0"/>
      <w:marTop w:val="0"/>
      <w:marBottom w:val="0"/>
      <w:divBdr>
        <w:top w:val="none" w:sz="0" w:space="0" w:color="auto"/>
        <w:left w:val="none" w:sz="0" w:space="0" w:color="auto"/>
        <w:bottom w:val="none" w:sz="0" w:space="0" w:color="auto"/>
        <w:right w:val="none" w:sz="0" w:space="0" w:color="auto"/>
      </w:divBdr>
    </w:div>
    <w:div w:id="146093219">
      <w:bodyDiv w:val="1"/>
      <w:marLeft w:val="0"/>
      <w:marRight w:val="0"/>
      <w:marTop w:val="0"/>
      <w:marBottom w:val="0"/>
      <w:divBdr>
        <w:top w:val="none" w:sz="0" w:space="0" w:color="auto"/>
        <w:left w:val="none" w:sz="0" w:space="0" w:color="auto"/>
        <w:bottom w:val="none" w:sz="0" w:space="0" w:color="auto"/>
        <w:right w:val="none" w:sz="0" w:space="0" w:color="auto"/>
      </w:divBdr>
    </w:div>
    <w:div w:id="149954748">
      <w:bodyDiv w:val="1"/>
      <w:marLeft w:val="0"/>
      <w:marRight w:val="0"/>
      <w:marTop w:val="0"/>
      <w:marBottom w:val="0"/>
      <w:divBdr>
        <w:top w:val="none" w:sz="0" w:space="0" w:color="auto"/>
        <w:left w:val="none" w:sz="0" w:space="0" w:color="auto"/>
        <w:bottom w:val="none" w:sz="0" w:space="0" w:color="auto"/>
        <w:right w:val="none" w:sz="0" w:space="0" w:color="auto"/>
      </w:divBdr>
    </w:div>
    <w:div w:id="168718748">
      <w:bodyDiv w:val="1"/>
      <w:marLeft w:val="0"/>
      <w:marRight w:val="0"/>
      <w:marTop w:val="0"/>
      <w:marBottom w:val="0"/>
      <w:divBdr>
        <w:top w:val="none" w:sz="0" w:space="0" w:color="auto"/>
        <w:left w:val="none" w:sz="0" w:space="0" w:color="auto"/>
        <w:bottom w:val="none" w:sz="0" w:space="0" w:color="auto"/>
        <w:right w:val="none" w:sz="0" w:space="0" w:color="auto"/>
      </w:divBdr>
    </w:div>
    <w:div w:id="174732559">
      <w:bodyDiv w:val="1"/>
      <w:marLeft w:val="0"/>
      <w:marRight w:val="0"/>
      <w:marTop w:val="0"/>
      <w:marBottom w:val="0"/>
      <w:divBdr>
        <w:top w:val="none" w:sz="0" w:space="0" w:color="auto"/>
        <w:left w:val="none" w:sz="0" w:space="0" w:color="auto"/>
        <w:bottom w:val="none" w:sz="0" w:space="0" w:color="auto"/>
        <w:right w:val="none" w:sz="0" w:space="0" w:color="auto"/>
      </w:divBdr>
    </w:div>
    <w:div w:id="188841940">
      <w:bodyDiv w:val="1"/>
      <w:marLeft w:val="0"/>
      <w:marRight w:val="0"/>
      <w:marTop w:val="0"/>
      <w:marBottom w:val="0"/>
      <w:divBdr>
        <w:top w:val="none" w:sz="0" w:space="0" w:color="auto"/>
        <w:left w:val="none" w:sz="0" w:space="0" w:color="auto"/>
        <w:bottom w:val="none" w:sz="0" w:space="0" w:color="auto"/>
        <w:right w:val="none" w:sz="0" w:space="0" w:color="auto"/>
      </w:divBdr>
    </w:div>
    <w:div w:id="202061038">
      <w:bodyDiv w:val="1"/>
      <w:marLeft w:val="0"/>
      <w:marRight w:val="0"/>
      <w:marTop w:val="0"/>
      <w:marBottom w:val="0"/>
      <w:divBdr>
        <w:top w:val="none" w:sz="0" w:space="0" w:color="auto"/>
        <w:left w:val="none" w:sz="0" w:space="0" w:color="auto"/>
        <w:bottom w:val="none" w:sz="0" w:space="0" w:color="auto"/>
        <w:right w:val="none" w:sz="0" w:space="0" w:color="auto"/>
      </w:divBdr>
    </w:div>
    <w:div w:id="216746476">
      <w:bodyDiv w:val="1"/>
      <w:marLeft w:val="0"/>
      <w:marRight w:val="0"/>
      <w:marTop w:val="0"/>
      <w:marBottom w:val="0"/>
      <w:divBdr>
        <w:top w:val="none" w:sz="0" w:space="0" w:color="auto"/>
        <w:left w:val="none" w:sz="0" w:space="0" w:color="auto"/>
        <w:bottom w:val="none" w:sz="0" w:space="0" w:color="auto"/>
        <w:right w:val="none" w:sz="0" w:space="0" w:color="auto"/>
      </w:divBdr>
      <w:divsChild>
        <w:div w:id="516965632">
          <w:marLeft w:val="0"/>
          <w:marRight w:val="0"/>
          <w:marTop w:val="0"/>
          <w:marBottom w:val="0"/>
          <w:divBdr>
            <w:top w:val="none" w:sz="0" w:space="0" w:color="auto"/>
            <w:left w:val="none" w:sz="0" w:space="0" w:color="auto"/>
            <w:bottom w:val="none" w:sz="0" w:space="0" w:color="auto"/>
            <w:right w:val="none" w:sz="0" w:space="0" w:color="auto"/>
          </w:divBdr>
        </w:div>
        <w:div w:id="531922671">
          <w:marLeft w:val="0"/>
          <w:marRight w:val="0"/>
          <w:marTop w:val="0"/>
          <w:marBottom w:val="0"/>
          <w:divBdr>
            <w:top w:val="none" w:sz="0" w:space="0" w:color="auto"/>
            <w:left w:val="none" w:sz="0" w:space="0" w:color="auto"/>
            <w:bottom w:val="none" w:sz="0" w:space="0" w:color="auto"/>
            <w:right w:val="none" w:sz="0" w:space="0" w:color="auto"/>
          </w:divBdr>
        </w:div>
        <w:div w:id="1147892998">
          <w:marLeft w:val="0"/>
          <w:marRight w:val="0"/>
          <w:marTop w:val="0"/>
          <w:marBottom w:val="0"/>
          <w:divBdr>
            <w:top w:val="none" w:sz="0" w:space="0" w:color="auto"/>
            <w:left w:val="none" w:sz="0" w:space="0" w:color="auto"/>
            <w:bottom w:val="none" w:sz="0" w:space="0" w:color="auto"/>
            <w:right w:val="none" w:sz="0" w:space="0" w:color="auto"/>
          </w:divBdr>
        </w:div>
        <w:div w:id="1211454161">
          <w:marLeft w:val="0"/>
          <w:marRight w:val="0"/>
          <w:marTop w:val="0"/>
          <w:marBottom w:val="0"/>
          <w:divBdr>
            <w:top w:val="none" w:sz="0" w:space="0" w:color="auto"/>
            <w:left w:val="none" w:sz="0" w:space="0" w:color="auto"/>
            <w:bottom w:val="none" w:sz="0" w:space="0" w:color="auto"/>
            <w:right w:val="none" w:sz="0" w:space="0" w:color="auto"/>
          </w:divBdr>
        </w:div>
      </w:divsChild>
    </w:div>
    <w:div w:id="227612466">
      <w:bodyDiv w:val="1"/>
      <w:marLeft w:val="0"/>
      <w:marRight w:val="0"/>
      <w:marTop w:val="0"/>
      <w:marBottom w:val="0"/>
      <w:divBdr>
        <w:top w:val="none" w:sz="0" w:space="0" w:color="auto"/>
        <w:left w:val="none" w:sz="0" w:space="0" w:color="auto"/>
        <w:bottom w:val="none" w:sz="0" w:space="0" w:color="auto"/>
        <w:right w:val="none" w:sz="0" w:space="0" w:color="auto"/>
      </w:divBdr>
    </w:div>
    <w:div w:id="249123018">
      <w:bodyDiv w:val="1"/>
      <w:marLeft w:val="0"/>
      <w:marRight w:val="0"/>
      <w:marTop w:val="0"/>
      <w:marBottom w:val="0"/>
      <w:divBdr>
        <w:top w:val="none" w:sz="0" w:space="0" w:color="auto"/>
        <w:left w:val="none" w:sz="0" w:space="0" w:color="auto"/>
        <w:bottom w:val="none" w:sz="0" w:space="0" w:color="auto"/>
        <w:right w:val="none" w:sz="0" w:space="0" w:color="auto"/>
      </w:divBdr>
      <w:divsChild>
        <w:div w:id="1812746029">
          <w:marLeft w:val="0"/>
          <w:marRight w:val="0"/>
          <w:marTop w:val="0"/>
          <w:marBottom w:val="348"/>
          <w:divBdr>
            <w:top w:val="single" w:sz="6" w:space="0" w:color="E6EBEF"/>
            <w:left w:val="single" w:sz="6" w:space="0" w:color="E6EBEF"/>
            <w:bottom w:val="single" w:sz="6" w:space="0" w:color="E6EBEF"/>
            <w:right w:val="single" w:sz="6" w:space="0" w:color="E6EBEF"/>
          </w:divBdr>
          <w:divsChild>
            <w:div w:id="235936816">
              <w:marLeft w:val="0"/>
              <w:marRight w:val="0"/>
              <w:marTop w:val="0"/>
              <w:marBottom w:val="0"/>
              <w:divBdr>
                <w:top w:val="none" w:sz="0" w:space="0" w:color="auto"/>
                <w:left w:val="none" w:sz="0" w:space="0" w:color="auto"/>
                <w:bottom w:val="none" w:sz="0" w:space="0" w:color="auto"/>
                <w:right w:val="none" w:sz="0" w:space="0" w:color="auto"/>
              </w:divBdr>
              <w:divsChild>
                <w:div w:id="212695716">
                  <w:marLeft w:val="0"/>
                  <w:marRight w:val="0"/>
                  <w:marTop w:val="0"/>
                  <w:marBottom w:val="0"/>
                  <w:divBdr>
                    <w:top w:val="none" w:sz="0" w:space="0" w:color="auto"/>
                    <w:left w:val="none" w:sz="0" w:space="0" w:color="auto"/>
                    <w:bottom w:val="none" w:sz="0" w:space="0" w:color="auto"/>
                    <w:right w:val="none" w:sz="0" w:space="0" w:color="auto"/>
                  </w:divBdr>
                  <w:divsChild>
                    <w:div w:id="184831513">
                      <w:marLeft w:val="0"/>
                      <w:marRight w:val="0"/>
                      <w:marTop w:val="0"/>
                      <w:marBottom w:val="0"/>
                      <w:divBdr>
                        <w:top w:val="none" w:sz="0" w:space="0" w:color="auto"/>
                        <w:left w:val="none" w:sz="0" w:space="0" w:color="auto"/>
                        <w:bottom w:val="none" w:sz="0" w:space="0" w:color="auto"/>
                        <w:right w:val="none" w:sz="0" w:space="0" w:color="auto"/>
                      </w:divBdr>
                      <w:divsChild>
                        <w:div w:id="584657519">
                          <w:marLeft w:val="0"/>
                          <w:marRight w:val="0"/>
                          <w:marTop w:val="0"/>
                          <w:marBottom w:val="0"/>
                          <w:divBdr>
                            <w:top w:val="none" w:sz="0" w:space="0" w:color="auto"/>
                            <w:left w:val="none" w:sz="0" w:space="0" w:color="auto"/>
                            <w:bottom w:val="none" w:sz="0" w:space="0" w:color="auto"/>
                            <w:right w:val="none" w:sz="0" w:space="0" w:color="auto"/>
                          </w:divBdr>
                        </w:div>
                      </w:divsChild>
                    </w:div>
                    <w:div w:id="283312137">
                      <w:marLeft w:val="0"/>
                      <w:marRight w:val="0"/>
                      <w:marTop w:val="0"/>
                      <w:marBottom w:val="0"/>
                      <w:divBdr>
                        <w:top w:val="none" w:sz="0" w:space="0" w:color="auto"/>
                        <w:left w:val="none" w:sz="0" w:space="0" w:color="auto"/>
                        <w:bottom w:val="none" w:sz="0" w:space="0" w:color="auto"/>
                        <w:right w:val="none" w:sz="0" w:space="0" w:color="auto"/>
                      </w:divBdr>
                      <w:divsChild>
                        <w:div w:id="381515014">
                          <w:marLeft w:val="0"/>
                          <w:marRight w:val="0"/>
                          <w:marTop w:val="0"/>
                          <w:marBottom w:val="0"/>
                          <w:divBdr>
                            <w:top w:val="none" w:sz="0" w:space="0" w:color="auto"/>
                            <w:left w:val="none" w:sz="0" w:space="0" w:color="auto"/>
                            <w:bottom w:val="none" w:sz="0" w:space="0" w:color="auto"/>
                            <w:right w:val="none" w:sz="0" w:space="0" w:color="auto"/>
                          </w:divBdr>
                        </w:div>
                        <w:div w:id="1357078272">
                          <w:marLeft w:val="0"/>
                          <w:marRight w:val="0"/>
                          <w:marTop w:val="0"/>
                          <w:marBottom w:val="0"/>
                          <w:divBdr>
                            <w:top w:val="none" w:sz="0" w:space="0" w:color="auto"/>
                            <w:left w:val="none" w:sz="0" w:space="0" w:color="auto"/>
                            <w:bottom w:val="none" w:sz="0" w:space="0" w:color="auto"/>
                            <w:right w:val="none" w:sz="0" w:space="0" w:color="auto"/>
                          </w:divBdr>
                        </w:div>
                        <w:div w:id="1483110570">
                          <w:marLeft w:val="0"/>
                          <w:marRight w:val="0"/>
                          <w:marTop w:val="0"/>
                          <w:marBottom w:val="0"/>
                          <w:divBdr>
                            <w:top w:val="none" w:sz="0" w:space="0" w:color="auto"/>
                            <w:left w:val="none" w:sz="0" w:space="0" w:color="auto"/>
                            <w:bottom w:val="none" w:sz="0" w:space="0" w:color="auto"/>
                            <w:right w:val="none" w:sz="0" w:space="0" w:color="auto"/>
                          </w:divBdr>
                        </w:div>
                      </w:divsChild>
                    </w:div>
                    <w:div w:id="313412006">
                      <w:marLeft w:val="0"/>
                      <w:marRight w:val="0"/>
                      <w:marTop w:val="0"/>
                      <w:marBottom w:val="0"/>
                      <w:divBdr>
                        <w:top w:val="none" w:sz="0" w:space="0" w:color="auto"/>
                        <w:left w:val="none" w:sz="0" w:space="0" w:color="auto"/>
                        <w:bottom w:val="none" w:sz="0" w:space="0" w:color="auto"/>
                        <w:right w:val="none" w:sz="0" w:space="0" w:color="auto"/>
                      </w:divBdr>
                      <w:divsChild>
                        <w:div w:id="997225113">
                          <w:marLeft w:val="0"/>
                          <w:marRight w:val="0"/>
                          <w:marTop w:val="0"/>
                          <w:marBottom w:val="0"/>
                          <w:divBdr>
                            <w:top w:val="none" w:sz="0" w:space="0" w:color="auto"/>
                            <w:left w:val="none" w:sz="0" w:space="0" w:color="auto"/>
                            <w:bottom w:val="none" w:sz="0" w:space="0" w:color="auto"/>
                            <w:right w:val="none" w:sz="0" w:space="0" w:color="auto"/>
                          </w:divBdr>
                        </w:div>
                        <w:div w:id="1004864797">
                          <w:marLeft w:val="0"/>
                          <w:marRight w:val="0"/>
                          <w:marTop w:val="0"/>
                          <w:marBottom w:val="0"/>
                          <w:divBdr>
                            <w:top w:val="none" w:sz="0" w:space="0" w:color="auto"/>
                            <w:left w:val="none" w:sz="0" w:space="0" w:color="auto"/>
                            <w:bottom w:val="none" w:sz="0" w:space="0" w:color="auto"/>
                            <w:right w:val="none" w:sz="0" w:space="0" w:color="auto"/>
                          </w:divBdr>
                        </w:div>
                        <w:div w:id="1080758181">
                          <w:marLeft w:val="0"/>
                          <w:marRight w:val="0"/>
                          <w:marTop w:val="0"/>
                          <w:marBottom w:val="0"/>
                          <w:divBdr>
                            <w:top w:val="none" w:sz="0" w:space="0" w:color="auto"/>
                            <w:left w:val="none" w:sz="0" w:space="0" w:color="auto"/>
                            <w:bottom w:val="none" w:sz="0" w:space="0" w:color="auto"/>
                            <w:right w:val="none" w:sz="0" w:space="0" w:color="auto"/>
                          </w:divBdr>
                        </w:div>
                      </w:divsChild>
                    </w:div>
                    <w:div w:id="325473416">
                      <w:marLeft w:val="0"/>
                      <w:marRight w:val="0"/>
                      <w:marTop w:val="0"/>
                      <w:marBottom w:val="0"/>
                      <w:divBdr>
                        <w:top w:val="none" w:sz="0" w:space="0" w:color="auto"/>
                        <w:left w:val="none" w:sz="0" w:space="0" w:color="auto"/>
                        <w:bottom w:val="none" w:sz="0" w:space="0" w:color="auto"/>
                        <w:right w:val="none" w:sz="0" w:space="0" w:color="auto"/>
                      </w:divBdr>
                      <w:divsChild>
                        <w:div w:id="1444036289">
                          <w:marLeft w:val="0"/>
                          <w:marRight w:val="0"/>
                          <w:marTop w:val="0"/>
                          <w:marBottom w:val="0"/>
                          <w:divBdr>
                            <w:top w:val="none" w:sz="0" w:space="0" w:color="auto"/>
                            <w:left w:val="none" w:sz="0" w:space="0" w:color="auto"/>
                            <w:bottom w:val="none" w:sz="0" w:space="0" w:color="auto"/>
                            <w:right w:val="none" w:sz="0" w:space="0" w:color="auto"/>
                          </w:divBdr>
                        </w:div>
                      </w:divsChild>
                    </w:div>
                    <w:div w:id="506216649">
                      <w:marLeft w:val="0"/>
                      <w:marRight w:val="0"/>
                      <w:marTop w:val="0"/>
                      <w:marBottom w:val="0"/>
                      <w:divBdr>
                        <w:top w:val="none" w:sz="0" w:space="0" w:color="auto"/>
                        <w:left w:val="none" w:sz="0" w:space="0" w:color="auto"/>
                        <w:bottom w:val="none" w:sz="0" w:space="0" w:color="auto"/>
                        <w:right w:val="none" w:sz="0" w:space="0" w:color="auto"/>
                      </w:divBdr>
                      <w:divsChild>
                        <w:div w:id="2004813278">
                          <w:marLeft w:val="0"/>
                          <w:marRight w:val="0"/>
                          <w:marTop w:val="0"/>
                          <w:marBottom w:val="0"/>
                          <w:divBdr>
                            <w:top w:val="none" w:sz="0" w:space="0" w:color="auto"/>
                            <w:left w:val="none" w:sz="0" w:space="0" w:color="auto"/>
                            <w:bottom w:val="none" w:sz="0" w:space="0" w:color="auto"/>
                            <w:right w:val="none" w:sz="0" w:space="0" w:color="auto"/>
                          </w:divBdr>
                        </w:div>
                      </w:divsChild>
                    </w:div>
                    <w:div w:id="535896066">
                      <w:marLeft w:val="0"/>
                      <w:marRight w:val="0"/>
                      <w:marTop w:val="0"/>
                      <w:marBottom w:val="0"/>
                      <w:divBdr>
                        <w:top w:val="none" w:sz="0" w:space="0" w:color="auto"/>
                        <w:left w:val="none" w:sz="0" w:space="0" w:color="auto"/>
                        <w:bottom w:val="none" w:sz="0" w:space="0" w:color="auto"/>
                        <w:right w:val="none" w:sz="0" w:space="0" w:color="auto"/>
                      </w:divBdr>
                      <w:divsChild>
                        <w:div w:id="1177766920">
                          <w:marLeft w:val="0"/>
                          <w:marRight w:val="0"/>
                          <w:marTop w:val="0"/>
                          <w:marBottom w:val="0"/>
                          <w:divBdr>
                            <w:top w:val="none" w:sz="0" w:space="0" w:color="auto"/>
                            <w:left w:val="none" w:sz="0" w:space="0" w:color="auto"/>
                            <w:bottom w:val="none" w:sz="0" w:space="0" w:color="auto"/>
                            <w:right w:val="none" w:sz="0" w:space="0" w:color="auto"/>
                          </w:divBdr>
                        </w:div>
                        <w:div w:id="2080205639">
                          <w:marLeft w:val="0"/>
                          <w:marRight w:val="0"/>
                          <w:marTop w:val="0"/>
                          <w:marBottom w:val="0"/>
                          <w:divBdr>
                            <w:top w:val="none" w:sz="0" w:space="0" w:color="auto"/>
                            <w:left w:val="none" w:sz="0" w:space="0" w:color="auto"/>
                            <w:bottom w:val="none" w:sz="0" w:space="0" w:color="auto"/>
                            <w:right w:val="none" w:sz="0" w:space="0" w:color="auto"/>
                          </w:divBdr>
                        </w:div>
                      </w:divsChild>
                    </w:div>
                    <w:div w:id="1053849250">
                      <w:marLeft w:val="0"/>
                      <w:marRight w:val="0"/>
                      <w:marTop w:val="0"/>
                      <w:marBottom w:val="0"/>
                      <w:divBdr>
                        <w:top w:val="none" w:sz="0" w:space="0" w:color="auto"/>
                        <w:left w:val="none" w:sz="0" w:space="0" w:color="auto"/>
                        <w:bottom w:val="none" w:sz="0" w:space="0" w:color="auto"/>
                        <w:right w:val="none" w:sz="0" w:space="0" w:color="auto"/>
                      </w:divBdr>
                      <w:divsChild>
                        <w:div w:id="44068496">
                          <w:marLeft w:val="0"/>
                          <w:marRight w:val="0"/>
                          <w:marTop w:val="0"/>
                          <w:marBottom w:val="0"/>
                          <w:divBdr>
                            <w:top w:val="none" w:sz="0" w:space="0" w:color="auto"/>
                            <w:left w:val="none" w:sz="0" w:space="0" w:color="auto"/>
                            <w:bottom w:val="none" w:sz="0" w:space="0" w:color="auto"/>
                            <w:right w:val="none" w:sz="0" w:space="0" w:color="auto"/>
                          </w:divBdr>
                        </w:div>
                      </w:divsChild>
                    </w:div>
                    <w:div w:id="1158620560">
                      <w:marLeft w:val="0"/>
                      <w:marRight w:val="0"/>
                      <w:marTop w:val="0"/>
                      <w:marBottom w:val="0"/>
                      <w:divBdr>
                        <w:top w:val="none" w:sz="0" w:space="0" w:color="auto"/>
                        <w:left w:val="none" w:sz="0" w:space="0" w:color="auto"/>
                        <w:bottom w:val="none" w:sz="0" w:space="0" w:color="auto"/>
                        <w:right w:val="none" w:sz="0" w:space="0" w:color="auto"/>
                      </w:divBdr>
                      <w:divsChild>
                        <w:div w:id="574321394">
                          <w:marLeft w:val="0"/>
                          <w:marRight w:val="0"/>
                          <w:marTop w:val="0"/>
                          <w:marBottom w:val="0"/>
                          <w:divBdr>
                            <w:top w:val="none" w:sz="0" w:space="0" w:color="auto"/>
                            <w:left w:val="none" w:sz="0" w:space="0" w:color="auto"/>
                            <w:bottom w:val="none" w:sz="0" w:space="0" w:color="auto"/>
                            <w:right w:val="none" w:sz="0" w:space="0" w:color="auto"/>
                          </w:divBdr>
                        </w:div>
                        <w:div w:id="662708547">
                          <w:marLeft w:val="0"/>
                          <w:marRight w:val="0"/>
                          <w:marTop w:val="0"/>
                          <w:marBottom w:val="0"/>
                          <w:divBdr>
                            <w:top w:val="none" w:sz="0" w:space="0" w:color="auto"/>
                            <w:left w:val="none" w:sz="0" w:space="0" w:color="auto"/>
                            <w:bottom w:val="none" w:sz="0" w:space="0" w:color="auto"/>
                            <w:right w:val="none" w:sz="0" w:space="0" w:color="auto"/>
                          </w:divBdr>
                        </w:div>
                        <w:div w:id="1829326534">
                          <w:marLeft w:val="0"/>
                          <w:marRight w:val="0"/>
                          <w:marTop w:val="0"/>
                          <w:marBottom w:val="0"/>
                          <w:divBdr>
                            <w:top w:val="none" w:sz="0" w:space="0" w:color="auto"/>
                            <w:left w:val="none" w:sz="0" w:space="0" w:color="auto"/>
                            <w:bottom w:val="none" w:sz="0" w:space="0" w:color="auto"/>
                            <w:right w:val="none" w:sz="0" w:space="0" w:color="auto"/>
                          </w:divBdr>
                        </w:div>
                      </w:divsChild>
                    </w:div>
                    <w:div w:id="1447769213">
                      <w:marLeft w:val="0"/>
                      <w:marRight w:val="0"/>
                      <w:marTop w:val="0"/>
                      <w:marBottom w:val="0"/>
                      <w:divBdr>
                        <w:top w:val="none" w:sz="0" w:space="0" w:color="auto"/>
                        <w:left w:val="none" w:sz="0" w:space="0" w:color="auto"/>
                        <w:bottom w:val="none" w:sz="0" w:space="0" w:color="auto"/>
                        <w:right w:val="none" w:sz="0" w:space="0" w:color="auto"/>
                      </w:divBdr>
                      <w:divsChild>
                        <w:div w:id="1008168313">
                          <w:marLeft w:val="0"/>
                          <w:marRight w:val="0"/>
                          <w:marTop w:val="0"/>
                          <w:marBottom w:val="0"/>
                          <w:divBdr>
                            <w:top w:val="none" w:sz="0" w:space="0" w:color="auto"/>
                            <w:left w:val="none" w:sz="0" w:space="0" w:color="auto"/>
                            <w:bottom w:val="none" w:sz="0" w:space="0" w:color="auto"/>
                            <w:right w:val="none" w:sz="0" w:space="0" w:color="auto"/>
                          </w:divBdr>
                        </w:div>
                        <w:div w:id="2107115182">
                          <w:marLeft w:val="0"/>
                          <w:marRight w:val="0"/>
                          <w:marTop w:val="0"/>
                          <w:marBottom w:val="0"/>
                          <w:divBdr>
                            <w:top w:val="none" w:sz="0" w:space="0" w:color="auto"/>
                            <w:left w:val="none" w:sz="0" w:space="0" w:color="auto"/>
                            <w:bottom w:val="none" w:sz="0" w:space="0" w:color="auto"/>
                            <w:right w:val="none" w:sz="0" w:space="0" w:color="auto"/>
                          </w:divBdr>
                        </w:div>
                      </w:divsChild>
                    </w:div>
                    <w:div w:id="1562986979">
                      <w:marLeft w:val="0"/>
                      <w:marRight w:val="0"/>
                      <w:marTop w:val="0"/>
                      <w:marBottom w:val="0"/>
                      <w:divBdr>
                        <w:top w:val="none" w:sz="0" w:space="0" w:color="auto"/>
                        <w:left w:val="none" w:sz="0" w:space="0" w:color="auto"/>
                        <w:bottom w:val="none" w:sz="0" w:space="0" w:color="auto"/>
                        <w:right w:val="none" w:sz="0" w:space="0" w:color="auto"/>
                      </w:divBdr>
                      <w:divsChild>
                        <w:div w:id="233860700">
                          <w:marLeft w:val="0"/>
                          <w:marRight w:val="0"/>
                          <w:marTop w:val="0"/>
                          <w:marBottom w:val="0"/>
                          <w:divBdr>
                            <w:top w:val="none" w:sz="0" w:space="0" w:color="auto"/>
                            <w:left w:val="none" w:sz="0" w:space="0" w:color="auto"/>
                            <w:bottom w:val="none" w:sz="0" w:space="0" w:color="auto"/>
                            <w:right w:val="none" w:sz="0" w:space="0" w:color="auto"/>
                          </w:divBdr>
                        </w:div>
                      </w:divsChild>
                    </w:div>
                    <w:div w:id="1619099508">
                      <w:marLeft w:val="0"/>
                      <w:marRight w:val="0"/>
                      <w:marTop w:val="0"/>
                      <w:marBottom w:val="0"/>
                      <w:divBdr>
                        <w:top w:val="none" w:sz="0" w:space="0" w:color="auto"/>
                        <w:left w:val="none" w:sz="0" w:space="0" w:color="auto"/>
                        <w:bottom w:val="none" w:sz="0" w:space="0" w:color="auto"/>
                        <w:right w:val="none" w:sz="0" w:space="0" w:color="auto"/>
                      </w:divBdr>
                      <w:divsChild>
                        <w:div w:id="88277675">
                          <w:marLeft w:val="0"/>
                          <w:marRight w:val="0"/>
                          <w:marTop w:val="0"/>
                          <w:marBottom w:val="0"/>
                          <w:divBdr>
                            <w:top w:val="none" w:sz="0" w:space="0" w:color="auto"/>
                            <w:left w:val="none" w:sz="0" w:space="0" w:color="auto"/>
                            <w:bottom w:val="none" w:sz="0" w:space="0" w:color="auto"/>
                            <w:right w:val="none" w:sz="0" w:space="0" w:color="auto"/>
                          </w:divBdr>
                        </w:div>
                      </w:divsChild>
                    </w:div>
                    <w:div w:id="1767381797">
                      <w:marLeft w:val="0"/>
                      <w:marRight w:val="0"/>
                      <w:marTop w:val="0"/>
                      <w:marBottom w:val="0"/>
                      <w:divBdr>
                        <w:top w:val="none" w:sz="0" w:space="0" w:color="auto"/>
                        <w:left w:val="none" w:sz="0" w:space="0" w:color="auto"/>
                        <w:bottom w:val="none" w:sz="0" w:space="0" w:color="auto"/>
                        <w:right w:val="none" w:sz="0" w:space="0" w:color="auto"/>
                      </w:divBdr>
                      <w:divsChild>
                        <w:div w:id="540482693">
                          <w:marLeft w:val="0"/>
                          <w:marRight w:val="0"/>
                          <w:marTop w:val="0"/>
                          <w:marBottom w:val="0"/>
                          <w:divBdr>
                            <w:top w:val="none" w:sz="0" w:space="0" w:color="auto"/>
                            <w:left w:val="none" w:sz="0" w:space="0" w:color="auto"/>
                            <w:bottom w:val="none" w:sz="0" w:space="0" w:color="auto"/>
                            <w:right w:val="none" w:sz="0" w:space="0" w:color="auto"/>
                          </w:divBdr>
                        </w:div>
                        <w:div w:id="720979697">
                          <w:marLeft w:val="0"/>
                          <w:marRight w:val="0"/>
                          <w:marTop w:val="0"/>
                          <w:marBottom w:val="0"/>
                          <w:divBdr>
                            <w:top w:val="none" w:sz="0" w:space="0" w:color="auto"/>
                            <w:left w:val="none" w:sz="0" w:space="0" w:color="auto"/>
                            <w:bottom w:val="none" w:sz="0" w:space="0" w:color="auto"/>
                            <w:right w:val="none" w:sz="0" w:space="0" w:color="auto"/>
                          </w:divBdr>
                        </w:div>
                        <w:div w:id="787285595">
                          <w:marLeft w:val="0"/>
                          <w:marRight w:val="0"/>
                          <w:marTop w:val="0"/>
                          <w:marBottom w:val="0"/>
                          <w:divBdr>
                            <w:top w:val="none" w:sz="0" w:space="0" w:color="auto"/>
                            <w:left w:val="none" w:sz="0" w:space="0" w:color="auto"/>
                            <w:bottom w:val="none" w:sz="0" w:space="0" w:color="auto"/>
                            <w:right w:val="none" w:sz="0" w:space="0" w:color="auto"/>
                          </w:divBdr>
                        </w:div>
                      </w:divsChild>
                    </w:div>
                    <w:div w:id="1804419584">
                      <w:marLeft w:val="0"/>
                      <w:marRight w:val="0"/>
                      <w:marTop w:val="0"/>
                      <w:marBottom w:val="0"/>
                      <w:divBdr>
                        <w:top w:val="none" w:sz="0" w:space="0" w:color="auto"/>
                        <w:left w:val="none" w:sz="0" w:space="0" w:color="auto"/>
                        <w:bottom w:val="none" w:sz="0" w:space="0" w:color="auto"/>
                        <w:right w:val="none" w:sz="0" w:space="0" w:color="auto"/>
                      </w:divBdr>
                      <w:divsChild>
                        <w:div w:id="985428382">
                          <w:marLeft w:val="0"/>
                          <w:marRight w:val="0"/>
                          <w:marTop w:val="0"/>
                          <w:marBottom w:val="0"/>
                          <w:divBdr>
                            <w:top w:val="none" w:sz="0" w:space="0" w:color="auto"/>
                            <w:left w:val="none" w:sz="0" w:space="0" w:color="auto"/>
                            <w:bottom w:val="none" w:sz="0" w:space="0" w:color="auto"/>
                            <w:right w:val="none" w:sz="0" w:space="0" w:color="auto"/>
                          </w:divBdr>
                        </w:div>
                      </w:divsChild>
                    </w:div>
                    <w:div w:id="2015372771">
                      <w:marLeft w:val="0"/>
                      <w:marRight w:val="0"/>
                      <w:marTop w:val="0"/>
                      <w:marBottom w:val="0"/>
                      <w:divBdr>
                        <w:top w:val="none" w:sz="0" w:space="0" w:color="auto"/>
                        <w:left w:val="none" w:sz="0" w:space="0" w:color="auto"/>
                        <w:bottom w:val="none" w:sz="0" w:space="0" w:color="auto"/>
                        <w:right w:val="none" w:sz="0" w:space="0" w:color="auto"/>
                      </w:divBdr>
                      <w:divsChild>
                        <w:div w:id="20288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25163">
          <w:marLeft w:val="0"/>
          <w:marRight w:val="0"/>
          <w:marTop w:val="0"/>
          <w:marBottom w:val="348"/>
          <w:divBdr>
            <w:top w:val="single" w:sz="6" w:space="0" w:color="E6EBEF"/>
            <w:left w:val="single" w:sz="6" w:space="0" w:color="E6EBEF"/>
            <w:bottom w:val="single" w:sz="6" w:space="0" w:color="E6EBEF"/>
            <w:right w:val="single" w:sz="6" w:space="0" w:color="E6EBEF"/>
          </w:divBdr>
          <w:divsChild>
            <w:div w:id="1340891927">
              <w:marLeft w:val="0"/>
              <w:marRight w:val="0"/>
              <w:marTop w:val="0"/>
              <w:marBottom w:val="0"/>
              <w:divBdr>
                <w:top w:val="none" w:sz="0" w:space="0" w:color="auto"/>
                <w:left w:val="none" w:sz="0" w:space="0" w:color="auto"/>
                <w:bottom w:val="none" w:sz="0" w:space="0" w:color="auto"/>
                <w:right w:val="none" w:sz="0" w:space="0" w:color="auto"/>
              </w:divBdr>
              <w:divsChild>
                <w:div w:id="100926359">
                  <w:marLeft w:val="0"/>
                  <w:marRight w:val="0"/>
                  <w:marTop w:val="0"/>
                  <w:marBottom w:val="0"/>
                  <w:divBdr>
                    <w:top w:val="none" w:sz="0" w:space="0" w:color="auto"/>
                    <w:left w:val="none" w:sz="0" w:space="0" w:color="auto"/>
                    <w:bottom w:val="none" w:sz="0" w:space="0" w:color="auto"/>
                    <w:right w:val="none" w:sz="0" w:space="0" w:color="auto"/>
                  </w:divBdr>
                  <w:divsChild>
                    <w:div w:id="450974109">
                      <w:marLeft w:val="0"/>
                      <w:marRight w:val="0"/>
                      <w:marTop w:val="0"/>
                      <w:marBottom w:val="0"/>
                      <w:divBdr>
                        <w:top w:val="none" w:sz="0" w:space="0" w:color="auto"/>
                        <w:left w:val="none" w:sz="0" w:space="0" w:color="auto"/>
                        <w:bottom w:val="none" w:sz="0" w:space="0" w:color="auto"/>
                        <w:right w:val="none" w:sz="0" w:space="0" w:color="auto"/>
                      </w:divBdr>
                      <w:divsChild>
                        <w:div w:id="985084525">
                          <w:marLeft w:val="0"/>
                          <w:marRight w:val="0"/>
                          <w:marTop w:val="0"/>
                          <w:marBottom w:val="0"/>
                          <w:divBdr>
                            <w:top w:val="none" w:sz="0" w:space="0" w:color="auto"/>
                            <w:left w:val="none" w:sz="0" w:space="0" w:color="auto"/>
                            <w:bottom w:val="none" w:sz="0" w:space="0" w:color="auto"/>
                            <w:right w:val="none" w:sz="0" w:space="0" w:color="auto"/>
                          </w:divBdr>
                        </w:div>
                      </w:divsChild>
                    </w:div>
                    <w:div w:id="1811894871">
                      <w:marLeft w:val="0"/>
                      <w:marRight w:val="0"/>
                      <w:marTop w:val="0"/>
                      <w:marBottom w:val="0"/>
                      <w:divBdr>
                        <w:top w:val="none" w:sz="0" w:space="0" w:color="auto"/>
                        <w:left w:val="none" w:sz="0" w:space="0" w:color="auto"/>
                        <w:bottom w:val="none" w:sz="0" w:space="0" w:color="auto"/>
                        <w:right w:val="none" w:sz="0" w:space="0" w:color="auto"/>
                      </w:divBdr>
                      <w:divsChild>
                        <w:div w:id="46362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4716">
      <w:bodyDiv w:val="1"/>
      <w:marLeft w:val="0"/>
      <w:marRight w:val="0"/>
      <w:marTop w:val="0"/>
      <w:marBottom w:val="0"/>
      <w:divBdr>
        <w:top w:val="none" w:sz="0" w:space="0" w:color="auto"/>
        <w:left w:val="none" w:sz="0" w:space="0" w:color="auto"/>
        <w:bottom w:val="none" w:sz="0" w:space="0" w:color="auto"/>
        <w:right w:val="none" w:sz="0" w:space="0" w:color="auto"/>
      </w:divBdr>
    </w:div>
    <w:div w:id="267542134">
      <w:bodyDiv w:val="1"/>
      <w:marLeft w:val="0"/>
      <w:marRight w:val="0"/>
      <w:marTop w:val="0"/>
      <w:marBottom w:val="0"/>
      <w:divBdr>
        <w:top w:val="none" w:sz="0" w:space="0" w:color="auto"/>
        <w:left w:val="none" w:sz="0" w:space="0" w:color="auto"/>
        <w:bottom w:val="none" w:sz="0" w:space="0" w:color="auto"/>
        <w:right w:val="none" w:sz="0" w:space="0" w:color="auto"/>
      </w:divBdr>
    </w:div>
    <w:div w:id="286352833">
      <w:bodyDiv w:val="1"/>
      <w:marLeft w:val="0"/>
      <w:marRight w:val="0"/>
      <w:marTop w:val="0"/>
      <w:marBottom w:val="0"/>
      <w:divBdr>
        <w:top w:val="none" w:sz="0" w:space="0" w:color="auto"/>
        <w:left w:val="none" w:sz="0" w:space="0" w:color="auto"/>
        <w:bottom w:val="none" w:sz="0" w:space="0" w:color="auto"/>
        <w:right w:val="none" w:sz="0" w:space="0" w:color="auto"/>
      </w:divBdr>
    </w:div>
    <w:div w:id="309289685">
      <w:bodyDiv w:val="1"/>
      <w:marLeft w:val="0"/>
      <w:marRight w:val="0"/>
      <w:marTop w:val="0"/>
      <w:marBottom w:val="0"/>
      <w:divBdr>
        <w:top w:val="none" w:sz="0" w:space="0" w:color="auto"/>
        <w:left w:val="none" w:sz="0" w:space="0" w:color="auto"/>
        <w:bottom w:val="none" w:sz="0" w:space="0" w:color="auto"/>
        <w:right w:val="none" w:sz="0" w:space="0" w:color="auto"/>
      </w:divBdr>
    </w:div>
    <w:div w:id="310604003">
      <w:bodyDiv w:val="1"/>
      <w:marLeft w:val="0"/>
      <w:marRight w:val="0"/>
      <w:marTop w:val="0"/>
      <w:marBottom w:val="0"/>
      <w:divBdr>
        <w:top w:val="none" w:sz="0" w:space="0" w:color="auto"/>
        <w:left w:val="none" w:sz="0" w:space="0" w:color="auto"/>
        <w:bottom w:val="none" w:sz="0" w:space="0" w:color="auto"/>
        <w:right w:val="none" w:sz="0" w:space="0" w:color="auto"/>
      </w:divBdr>
    </w:div>
    <w:div w:id="323976172">
      <w:bodyDiv w:val="1"/>
      <w:marLeft w:val="0"/>
      <w:marRight w:val="0"/>
      <w:marTop w:val="0"/>
      <w:marBottom w:val="0"/>
      <w:divBdr>
        <w:top w:val="none" w:sz="0" w:space="0" w:color="auto"/>
        <w:left w:val="none" w:sz="0" w:space="0" w:color="auto"/>
        <w:bottom w:val="none" w:sz="0" w:space="0" w:color="auto"/>
        <w:right w:val="none" w:sz="0" w:space="0" w:color="auto"/>
      </w:divBdr>
    </w:div>
    <w:div w:id="355008637">
      <w:bodyDiv w:val="1"/>
      <w:marLeft w:val="0"/>
      <w:marRight w:val="0"/>
      <w:marTop w:val="0"/>
      <w:marBottom w:val="0"/>
      <w:divBdr>
        <w:top w:val="none" w:sz="0" w:space="0" w:color="auto"/>
        <w:left w:val="none" w:sz="0" w:space="0" w:color="auto"/>
        <w:bottom w:val="none" w:sz="0" w:space="0" w:color="auto"/>
        <w:right w:val="none" w:sz="0" w:space="0" w:color="auto"/>
      </w:divBdr>
    </w:div>
    <w:div w:id="363940789">
      <w:bodyDiv w:val="1"/>
      <w:marLeft w:val="0"/>
      <w:marRight w:val="0"/>
      <w:marTop w:val="0"/>
      <w:marBottom w:val="0"/>
      <w:divBdr>
        <w:top w:val="none" w:sz="0" w:space="0" w:color="auto"/>
        <w:left w:val="none" w:sz="0" w:space="0" w:color="auto"/>
        <w:bottom w:val="none" w:sz="0" w:space="0" w:color="auto"/>
        <w:right w:val="none" w:sz="0" w:space="0" w:color="auto"/>
      </w:divBdr>
    </w:div>
    <w:div w:id="369962453">
      <w:bodyDiv w:val="1"/>
      <w:marLeft w:val="0"/>
      <w:marRight w:val="0"/>
      <w:marTop w:val="0"/>
      <w:marBottom w:val="0"/>
      <w:divBdr>
        <w:top w:val="none" w:sz="0" w:space="0" w:color="auto"/>
        <w:left w:val="none" w:sz="0" w:space="0" w:color="auto"/>
        <w:bottom w:val="none" w:sz="0" w:space="0" w:color="auto"/>
        <w:right w:val="none" w:sz="0" w:space="0" w:color="auto"/>
      </w:divBdr>
    </w:div>
    <w:div w:id="390075983">
      <w:bodyDiv w:val="1"/>
      <w:marLeft w:val="0"/>
      <w:marRight w:val="0"/>
      <w:marTop w:val="0"/>
      <w:marBottom w:val="0"/>
      <w:divBdr>
        <w:top w:val="none" w:sz="0" w:space="0" w:color="auto"/>
        <w:left w:val="none" w:sz="0" w:space="0" w:color="auto"/>
        <w:bottom w:val="none" w:sz="0" w:space="0" w:color="auto"/>
        <w:right w:val="none" w:sz="0" w:space="0" w:color="auto"/>
      </w:divBdr>
      <w:divsChild>
        <w:div w:id="632834217">
          <w:marLeft w:val="-180"/>
          <w:marRight w:val="-180"/>
          <w:marTop w:val="180"/>
          <w:marBottom w:val="0"/>
          <w:divBdr>
            <w:top w:val="none" w:sz="0" w:space="0" w:color="auto"/>
            <w:left w:val="none" w:sz="0" w:space="0" w:color="auto"/>
            <w:bottom w:val="none" w:sz="0" w:space="0" w:color="auto"/>
            <w:right w:val="none" w:sz="0" w:space="0" w:color="auto"/>
          </w:divBdr>
          <w:divsChild>
            <w:div w:id="1351294849">
              <w:marLeft w:val="0"/>
              <w:marRight w:val="0"/>
              <w:marTop w:val="0"/>
              <w:marBottom w:val="0"/>
              <w:divBdr>
                <w:top w:val="none" w:sz="0" w:space="0" w:color="auto"/>
                <w:left w:val="none" w:sz="0" w:space="0" w:color="auto"/>
                <w:bottom w:val="none" w:sz="0" w:space="0" w:color="auto"/>
                <w:right w:val="none" w:sz="0" w:space="0" w:color="auto"/>
              </w:divBdr>
              <w:divsChild>
                <w:div w:id="309360504">
                  <w:marLeft w:val="0"/>
                  <w:marRight w:val="0"/>
                  <w:marTop w:val="0"/>
                  <w:marBottom w:val="0"/>
                  <w:divBdr>
                    <w:top w:val="single" w:sz="2" w:space="0" w:color="auto"/>
                    <w:left w:val="single" w:sz="2" w:space="0" w:color="auto"/>
                    <w:bottom w:val="single" w:sz="2" w:space="0" w:color="auto"/>
                    <w:right w:val="single" w:sz="2" w:space="0" w:color="auto"/>
                  </w:divBdr>
                  <w:divsChild>
                    <w:div w:id="1892032184">
                      <w:marLeft w:val="0"/>
                      <w:marRight w:val="0"/>
                      <w:marTop w:val="0"/>
                      <w:marBottom w:val="0"/>
                      <w:divBdr>
                        <w:top w:val="none" w:sz="0" w:space="0" w:color="auto"/>
                        <w:left w:val="none" w:sz="0" w:space="0" w:color="auto"/>
                        <w:bottom w:val="none" w:sz="0" w:space="0" w:color="auto"/>
                        <w:right w:val="none" w:sz="0" w:space="0" w:color="auto"/>
                      </w:divBdr>
                      <w:divsChild>
                        <w:div w:id="1888567136">
                          <w:marLeft w:val="-180"/>
                          <w:marRight w:val="-180"/>
                          <w:marTop w:val="0"/>
                          <w:marBottom w:val="0"/>
                          <w:divBdr>
                            <w:top w:val="none" w:sz="0" w:space="0" w:color="auto"/>
                            <w:left w:val="none" w:sz="0" w:space="0" w:color="auto"/>
                            <w:bottom w:val="none" w:sz="0" w:space="0" w:color="auto"/>
                            <w:right w:val="none" w:sz="0" w:space="0" w:color="auto"/>
                          </w:divBdr>
                          <w:divsChild>
                            <w:div w:id="10975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48015">
          <w:marLeft w:val="-180"/>
          <w:marRight w:val="-180"/>
          <w:marTop w:val="0"/>
          <w:marBottom w:val="0"/>
          <w:divBdr>
            <w:top w:val="none" w:sz="0" w:space="0" w:color="auto"/>
            <w:left w:val="none" w:sz="0" w:space="0" w:color="auto"/>
            <w:bottom w:val="none" w:sz="0" w:space="0" w:color="auto"/>
            <w:right w:val="none" w:sz="0" w:space="0" w:color="auto"/>
          </w:divBdr>
          <w:divsChild>
            <w:div w:id="787895283">
              <w:marLeft w:val="0"/>
              <w:marRight w:val="0"/>
              <w:marTop w:val="0"/>
              <w:marBottom w:val="0"/>
              <w:divBdr>
                <w:top w:val="none" w:sz="0" w:space="0" w:color="auto"/>
                <w:left w:val="none" w:sz="0" w:space="0" w:color="auto"/>
                <w:bottom w:val="none" w:sz="0" w:space="0" w:color="auto"/>
                <w:right w:val="none" w:sz="0" w:space="0" w:color="auto"/>
              </w:divBdr>
              <w:divsChild>
                <w:div w:id="768281699">
                  <w:marLeft w:val="0"/>
                  <w:marRight w:val="0"/>
                  <w:marTop w:val="0"/>
                  <w:marBottom w:val="0"/>
                  <w:divBdr>
                    <w:top w:val="none" w:sz="0" w:space="0" w:color="auto"/>
                    <w:left w:val="none" w:sz="0" w:space="0" w:color="auto"/>
                    <w:bottom w:val="none" w:sz="0" w:space="0" w:color="auto"/>
                    <w:right w:val="none" w:sz="0" w:space="0" w:color="auto"/>
                  </w:divBdr>
                </w:div>
              </w:divsChild>
            </w:div>
            <w:div w:id="1791586543">
              <w:marLeft w:val="0"/>
              <w:marRight w:val="0"/>
              <w:marTop w:val="0"/>
              <w:marBottom w:val="0"/>
              <w:divBdr>
                <w:top w:val="none" w:sz="0" w:space="0" w:color="auto"/>
                <w:left w:val="none" w:sz="0" w:space="0" w:color="auto"/>
                <w:bottom w:val="none" w:sz="0" w:space="0" w:color="auto"/>
                <w:right w:val="none" w:sz="0" w:space="0" w:color="auto"/>
              </w:divBdr>
              <w:divsChild>
                <w:div w:id="12032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659427">
      <w:bodyDiv w:val="1"/>
      <w:marLeft w:val="0"/>
      <w:marRight w:val="0"/>
      <w:marTop w:val="0"/>
      <w:marBottom w:val="0"/>
      <w:divBdr>
        <w:top w:val="none" w:sz="0" w:space="0" w:color="auto"/>
        <w:left w:val="none" w:sz="0" w:space="0" w:color="auto"/>
        <w:bottom w:val="none" w:sz="0" w:space="0" w:color="auto"/>
        <w:right w:val="none" w:sz="0" w:space="0" w:color="auto"/>
      </w:divBdr>
      <w:divsChild>
        <w:div w:id="1329333008">
          <w:marLeft w:val="0"/>
          <w:marRight w:val="0"/>
          <w:marTop w:val="0"/>
          <w:marBottom w:val="0"/>
          <w:divBdr>
            <w:top w:val="none" w:sz="0" w:space="0" w:color="auto"/>
            <w:left w:val="none" w:sz="0" w:space="0" w:color="auto"/>
            <w:bottom w:val="none" w:sz="0" w:space="0" w:color="auto"/>
            <w:right w:val="none" w:sz="0" w:space="0" w:color="auto"/>
          </w:divBdr>
        </w:div>
      </w:divsChild>
    </w:div>
    <w:div w:id="423117026">
      <w:bodyDiv w:val="1"/>
      <w:marLeft w:val="0"/>
      <w:marRight w:val="0"/>
      <w:marTop w:val="0"/>
      <w:marBottom w:val="0"/>
      <w:divBdr>
        <w:top w:val="none" w:sz="0" w:space="0" w:color="auto"/>
        <w:left w:val="none" w:sz="0" w:space="0" w:color="auto"/>
        <w:bottom w:val="none" w:sz="0" w:space="0" w:color="auto"/>
        <w:right w:val="none" w:sz="0" w:space="0" w:color="auto"/>
      </w:divBdr>
    </w:div>
    <w:div w:id="467015191">
      <w:bodyDiv w:val="1"/>
      <w:marLeft w:val="0"/>
      <w:marRight w:val="0"/>
      <w:marTop w:val="0"/>
      <w:marBottom w:val="0"/>
      <w:divBdr>
        <w:top w:val="none" w:sz="0" w:space="0" w:color="auto"/>
        <w:left w:val="none" w:sz="0" w:space="0" w:color="auto"/>
        <w:bottom w:val="none" w:sz="0" w:space="0" w:color="auto"/>
        <w:right w:val="none" w:sz="0" w:space="0" w:color="auto"/>
      </w:divBdr>
    </w:div>
    <w:div w:id="525217043">
      <w:bodyDiv w:val="1"/>
      <w:marLeft w:val="0"/>
      <w:marRight w:val="0"/>
      <w:marTop w:val="0"/>
      <w:marBottom w:val="0"/>
      <w:divBdr>
        <w:top w:val="none" w:sz="0" w:space="0" w:color="auto"/>
        <w:left w:val="none" w:sz="0" w:space="0" w:color="auto"/>
        <w:bottom w:val="none" w:sz="0" w:space="0" w:color="auto"/>
        <w:right w:val="none" w:sz="0" w:space="0" w:color="auto"/>
      </w:divBdr>
    </w:div>
    <w:div w:id="543566459">
      <w:bodyDiv w:val="1"/>
      <w:marLeft w:val="0"/>
      <w:marRight w:val="0"/>
      <w:marTop w:val="0"/>
      <w:marBottom w:val="0"/>
      <w:divBdr>
        <w:top w:val="none" w:sz="0" w:space="0" w:color="auto"/>
        <w:left w:val="none" w:sz="0" w:space="0" w:color="auto"/>
        <w:bottom w:val="none" w:sz="0" w:space="0" w:color="auto"/>
        <w:right w:val="none" w:sz="0" w:space="0" w:color="auto"/>
      </w:divBdr>
      <w:divsChild>
        <w:div w:id="240872733">
          <w:marLeft w:val="0"/>
          <w:marRight w:val="0"/>
          <w:marTop w:val="0"/>
          <w:marBottom w:val="0"/>
          <w:divBdr>
            <w:top w:val="none" w:sz="0" w:space="0" w:color="auto"/>
            <w:left w:val="none" w:sz="0" w:space="0" w:color="auto"/>
            <w:bottom w:val="none" w:sz="0" w:space="0" w:color="auto"/>
            <w:right w:val="none" w:sz="0" w:space="0" w:color="auto"/>
          </w:divBdr>
        </w:div>
      </w:divsChild>
    </w:div>
    <w:div w:id="547113463">
      <w:bodyDiv w:val="1"/>
      <w:marLeft w:val="0"/>
      <w:marRight w:val="0"/>
      <w:marTop w:val="0"/>
      <w:marBottom w:val="0"/>
      <w:divBdr>
        <w:top w:val="none" w:sz="0" w:space="0" w:color="auto"/>
        <w:left w:val="none" w:sz="0" w:space="0" w:color="auto"/>
        <w:bottom w:val="none" w:sz="0" w:space="0" w:color="auto"/>
        <w:right w:val="none" w:sz="0" w:space="0" w:color="auto"/>
      </w:divBdr>
    </w:div>
    <w:div w:id="555942596">
      <w:bodyDiv w:val="1"/>
      <w:marLeft w:val="0"/>
      <w:marRight w:val="0"/>
      <w:marTop w:val="0"/>
      <w:marBottom w:val="0"/>
      <w:divBdr>
        <w:top w:val="none" w:sz="0" w:space="0" w:color="auto"/>
        <w:left w:val="none" w:sz="0" w:space="0" w:color="auto"/>
        <w:bottom w:val="none" w:sz="0" w:space="0" w:color="auto"/>
        <w:right w:val="none" w:sz="0" w:space="0" w:color="auto"/>
      </w:divBdr>
    </w:div>
    <w:div w:id="557283217">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77983548">
      <w:bodyDiv w:val="1"/>
      <w:marLeft w:val="0"/>
      <w:marRight w:val="0"/>
      <w:marTop w:val="0"/>
      <w:marBottom w:val="0"/>
      <w:divBdr>
        <w:top w:val="none" w:sz="0" w:space="0" w:color="auto"/>
        <w:left w:val="none" w:sz="0" w:space="0" w:color="auto"/>
        <w:bottom w:val="none" w:sz="0" w:space="0" w:color="auto"/>
        <w:right w:val="none" w:sz="0" w:space="0" w:color="auto"/>
      </w:divBdr>
    </w:div>
    <w:div w:id="581525384">
      <w:bodyDiv w:val="1"/>
      <w:marLeft w:val="0"/>
      <w:marRight w:val="0"/>
      <w:marTop w:val="0"/>
      <w:marBottom w:val="0"/>
      <w:divBdr>
        <w:top w:val="none" w:sz="0" w:space="0" w:color="auto"/>
        <w:left w:val="none" w:sz="0" w:space="0" w:color="auto"/>
        <w:bottom w:val="none" w:sz="0" w:space="0" w:color="auto"/>
        <w:right w:val="none" w:sz="0" w:space="0" w:color="auto"/>
      </w:divBdr>
    </w:div>
    <w:div w:id="59690529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0648293">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82708555">
      <w:bodyDiv w:val="1"/>
      <w:marLeft w:val="0"/>
      <w:marRight w:val="0"/>
      <w:marTop w:val="0"/>
      <w:marBottom w:val="0"/>
      <w:divBdr>
        <w:top w:val="none" w:sz="0" w:space="0" w:color="auto"/>
        <w:left w:val="none" w:sz="0" w:space="0" w:color="auto"/>
        <w:bottom w:val="none" w:sz="0" w:space="0" w:color="auto"/>
        <w:right w:val="none" w:sz="0" w:space="0" w:color="auto"/>
      </w:divBdr>
    </w:div>
    <w:div w:id="684330625">
      <w:bodyDiv w:val="1"/>
      <w:marLeft w:val="0"/>
      <w:marRight w:val="0"/>
      <w:marTop w:val="0"/>
      <w:marBottom w:val="0"/>
      <w:divBdr>
        <w:top w:val="none" w:sz="0" w:space="0" w:color="auto"/>
        <w:left w:val="none" w:sz="0" w:space="0" w:color="auto"/>
        <w:bottom w:val="none" w:sz="0" w:space="0" w:color="auto"/>
        <w:right w:val="none" w:sz="0" w:space="0" w:color="auto"/>
      </w:divBdr>
      <w:divsChild>
        <w:div w:id="1230724789">
          <w:marLeft w:val="0"/>
          <w:marRight w:val="0"/>
          <w:marTop w:val="0"/>
          <w:marBottom w:val="0"/>
          <w:divBdr>
            <w:top w:val="none" w:sz="0" w:space="0" w:color="auto"/>
            <w:left w:val="none" w:sz="0" w:space="0" w:color="auto"/>
            <w:bottom w:val="none" w:sz="0" w:space="0" w:color="auto"/>
            <w:right w:val="none" w:sz="0" w:space="0" w:color="auto"/>
          </w:divBdr>
        </w:div>
        <w:div w:id="1517883355">
          <w:marLeft w:val="0"/>
          <w:marRight w:val="0"/>
          <w:marTop w:val="0"/>
          <w:marBottom w:val="0"/>
          <w:divBdr>
            <w:top w:val="none" w:sz="0" w:space="0" w:color="auto"/>
            <w:left w:val="none" w:sz="0" w:space="0" w:color="auto"/>
            <w:bottom w:val="none" w:sz="0" w:space="0" w:color="auto"/>
            <w:right w:val="none" w:sz="0" w:space="0" w:color="auto"/>
          </w:divBdr>
        </w:div>
        <w:div w:id="1618637361">
          <w:marLeft w:val="0"/>
          <w:marRight w:val="0"/>
          <w:marTop w:val="0"/>
          <w:marBottom w:val="0"/>
          <w:divBdr>
            <w:top w:val="none" w:sz="0" w:space="0" w:color="auto"/>
            <w:left w:val="none" w:sz="0" w:space="0" w:color="auto"/>
            <w:bottom w:val="none" w:sz="0" w:space="0" w:color="auto"/>
            <w:right w:val="none" w:sz="0" w:space="0" w:color="auto"/>
          </w:divBdr>
        </w:div>
        <w:div w:id="2114325973">
          <w:marLeft w:val="0"/>
          <w:marRight w:val="0"/>
          <w:marTop w:val="0"/>
          <w:marBottom w:val="0"/>
          <w:divBdr>
            <w:top w:val="none" w:sz="0" w:space="0" w:color="auto"/>
            <w:left w:val="none" w:sz="0" w:space="0" w:color="auto"/>
            <w:bottom w:val="none" w:sz="0" w:space="0" w:color="auto"/>
            <w:right w:val="none" w:sz="0" w:space="0" w:color="auto"/>
          </w:divBdr>
        </w:div>
      </w:divsChild>
    </w:div>
    <w:div w:id="685719106">
      <w:bodyDiv w:val="1"/>
      <w:marLeft w:val="0"/>
      <w:marRight w:val="0"/>
      <w:marTop w:val="0"/>
      <w:marBottom w:val="0"/>
      <w:divBdr>
        <w:top w:val="none" w:sz="0" w:space="0" w:color="auto"/>
        <w:left w:val="none" w:sz="0" w:space="0" w:color="auto"/>
        <w:bottom w:val="none" w:sz="0" w:space="0" w:color="auto"/>
        <w:right w:val="none" w:sz="0" w:space="0" w:color="auto"/>
      </w:divBdr>
    </w:div>
    <w:div w:id="694813046">
      <w:bodyDiv w:val="1"/>
      <w:marLeft w:val="0"/>
      <w:marRight w:val="0"/>
      <w:marTop w:val="0"/>
      <w:marBottom w:val="0"/>
      <w:divBdr>
        <w:top w:val="none" w:sz="0" w:space="0" w:color="auto"/>
        <w:left w:val="none" w:sz="0" w:space="0" w:color="auto"/>
        <w:bottom w:val="none" w:sz="0" w:space="0" w:color="auto"/>
        <w:right w:val="none" w:sz="0" w:space="0" w:color="auto"/>
      </w:divBdr>
    </w:div>
    <w:div w:id="697662928">
      <w:bodyDiv w:val="1"/>
      <w:marLeft w:val="0"/>
      <w:marRight w:val="0"/>
      <w:marTop w:val="0"/>
      <w:marBottom w:val="0"/>
      <w:divBdr>
        <w:top w:val="none" w:sz="0" w:space="0" w:color="auto"/>
        <w:left w:val="none" w:sz="0" w:space="0" w:color="auto"/>
        <w:bottom w:val="none" w:sz="0" w:space="0" w:color="auto"/>
        <w:right w:val="none" w:sz="0" w:space="0" w:color="auto"/>
      </w:divBdr>
      <w:divsChild>
        <w:div w:id="1695107322">
          <w:marLeft w:val="0"/>
          <w:marRight w:val="0"/>
          <w:marTop w:val="0"/>
          <w:marBottom w:val="0"/>
          <w:divBdr>
            <w:top w:val="none" w:sz="0" w:space="0" w:color="auto"/>
            <w:left w:val="none" w:sz="0" w:space="0" w:color="auto"/>
            <w:bottom w:val="none" w:sz="0" w:space="0" w:color="auto"/>
            <w:right w:val="none" w:sz="0" w:space="0" w:color="auto"/>
          </w:divBdr>
        </w:div>
      </w:divsChild>
    </w:div>
    <w:div w:id="703823666">
      <w:bodyDiv w:val="1"/>
      <w:marLeft w:val="0"/>
      <w:marRight w:val="0"/>
      <w:marTop w:val="0"/>
      <w:marBottom w:val="0"/>
      <w:divBdr>
        <w:top w:val="none" w:sz="0" w:space="0" w:color="auto"/>
        <w:left w:val="none" w:sz="0" w:space="0" w:color="auto"/>
        <w:bottom w:val="none" w:sz="0" w:space="0" w:color="auto"/>
        <w:right w:val="none" w:sz="0" w:space="0" w:color="auto"/>
      </w:divBdr>
    </w:div>
    <w:div w:id="704671857">
      <w:bodyDiv w:val="1"/>
      <w:marLeft w:val="0"/>
      <w:marRight w:val="0"/>
      <w:marTop w:val="0"/>
      <w:marBottom w:val="0"/>
      <w:divBdr>
        <w:top w:val="none" w:sz="0" w:space="0" w:color="auto"/>
        <w:left w:val="none" w:sz="0" w:space="0" w:color="auto"/>
        <w:bottom w:val="none" w:sz="0" w:space="0" w:color="auto"/>
        <w:right w:val="none" w:sz="0" w:space="0" w:color="auto"/>
      </w:divBdr>
    </w:div>
    <w:div w:id="711879494">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738744497">
      <w:bodyDiv w:val="1"/>
      <w:marLeft w:val="0"/>
      <w:marRight w:val="0"/>
      <w:marTop w:val="0"/>
      <w:marBottom w:val="0"/>
      <w:divBdr>
        <w:top w:val="none" w:sz="0" w:space="0" w:color="auto"/>
        <w:left w:val="none" w:sz="0" w:space="0" w:color="auto"/>
        <w:bottom w:val="none" w:sz="0" w:space="0" w:color="auto"/>
        <w:right w:val="none" w:sz="0" w:space="0" w:color="auto"/>
      </w:divBdr>
    </w:div>
    <w:div w:id="749231957">
      <w:bodyDiv w:val="1"/>
      <w:marLeft w:val="0"/>
      <w:marRight w:val="0"/>
      <w:marTop w:val="0"/>
      <w:marBottom w:val="0"/>
      <w:divBdr>
        <w:top w:val="none" w:sz="0" w:space="0" w:color="auto"/>
        <w:left w:val="none" w:sz="0" w:space="0" w:color="auto"/>
        <w:bottom w:val="none" w:sz="0" w:space="0" w:color="auto"/>
        <w:right w:val="none" w:sz="0" w:space="0" w:color="auto"/>
      </w:divBdr>
    </w:div>
    <w:div w:id="753356303">
      <w:bodyDiv w:val="1"/>
      <w:marLeft w:val="0"/>
      <w:marRight w:val="0"/>
      <w:marTop w:val="0"/>
      <w:marBottom w:val="0"/>
      <w:divBdr>
        <w:top w:val="none" w:sz="0" w:space="0" w:color="auto"/>
        <w:left w:val="none" w:sz="0" w:space="0" w:color="auto"/>
        <w:bottom w:val="none" w:sz="0" w:space="0" w:color="auto"/>
        <w:right w:val="none" w:sz="0" w:space="0" w:color="auto"/>
      </w:divBdr>
    </w:div>
    <w:div w:id="753937248">
      <w:bodyDiv w:val="1"/>
      <w:marLeft w:val="0"/>
      <w:marRight w:val="0"/>
      <w:marTop w:val="0"/>
      <w:marBottom w:val="0"/>
      <w:divBdr>
        <w:top w:val="none" w:sz="0" w:space="0" w:color="auto"/>
        <w:left w:val="none" w:sz="0" w:space="0" w:color="auto"/>
        <w:bottom w:val="none" w:sz="0" w:space="0" w:color="auto"/>
        <w:right w:val="none" w:sz="0" w:space="0" w:color="auto"/>
      </w:divBdr>
      <w:divsChild>
        <w:div w:id="349838479">
          <w:marLeft w:val="0"/>
          <w:marRight w:val="0"/>
          <w:marTop w:val="0"/>
          <w:marBottom w:val="0"/>
          <w:divBdr>
            <w:top w:val="none" w:sz="0" w:space="0" w:color="auto"/>
            <w:left w:val="none" w:sz="0" w:space="0" w:color="auto"/>
            <w:bottom w:val="none" w:sz="0" w:space="0" w:color="auto"/>
            <w:right w:val="none" w:sz="0" w:space="0" w:color="auto"/>
          </w:divBdr>
        </w:div>
      </w:divsChild>
    </w:div>
    <w:div w:id="775446696">
      <w:bodyDiv w:val="1"/>
      <w:marLeft w:val="0"/>
      <w:marRight w:val="0"/>
      <w:marTop w:val="0"/>
      <w:marBottom w:val="0"/>
      <w:divBdr>
        <w:top w:val="none" w:sz="0" w:space="0" w:color="auto"/>
        <w:left w:val="none" w:sz="0" w:space="0" w:color="auto"/>
        <w:bottom w:val="none" w:sz="0" w:space="0" w:color="auto"/>
        <w:right w:val="none" w:sz="0" w:space="0" w:color="auto"/>
      </w:divBdr>
    </w:div>
    <w:div w:id="825122881">
      <w:bodyDiv w:val="1"/>
      <w:marLeft w:val="0"/>
      <w:marRight w:val="0"/>
      <w:marTop w:val="0"/>
      <w:marBottom w:val="0"/>
      <w:divBdr>
        <w:top w:val="none" w:sz="0" w:space="0" w:color="auto"/>
        <w:left w:val="none" w:sz="0" w:space="0" w:color="auto"/>
        <w:bottom w:val="none" w:sz="0" w:space="0" w:color="auto"/>
        <w:right w:val="none" w:sz="0" w:space="0" w:color="auto"/>
      </w:divBdr>
    </w:div>
    <w:div w:id="826629174">
      <w:bodyDiv w:val="1"/>
      <w:marLeft w:val="0"/>
      <w:marRight w:val="0"/>
      <w:marTop w:val="0"/>
      <w:marBottom w:val="0"/>
      <w:divBdr>
        <w:top w:val="none" w:sz="0" w:space="0" w:color="auto"/>
        <w:left w:val="none" w:sz="0" w:space="0" w:color="auto"/>
        <w:bottom w:val="none" w:sz="0" w:space="0" w:color="auto"/>
        <w:right w:val="none" w:sz="0" w:space="0" w:color="auto"/>
      </w:divBdr>
      <w:divsChild>
        <w:div w:id="1098213122">
          <w:marLeft w:val="0"/>
          <w:marRight w:val="0"/>
          <w:marTop w:val="0"/>
          <w:marBottom w:val="0"/>
          <w:divBdr>
            <w:top w:val="none" w:sz="0" w:space="0" w:color="auto"/>
            <w:left w:val="none" w:sz="0" w:space="0" w:color="auto"/>
            <w:bottom w:val="none" w:sz="0" w:space="0" w:color="auto"/>
            <w:right w:val="none" w:sz="0" w:space="0" w:color="auto"/>
          </w:divBdr>
        </w:div>
      </w:divsChild>
    </w:div>
    <w:div w:id="862136987">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8001">
      <w:bodyDiv w:val="1"/>
      <w:marLeft w:val="0"/>
      <w:marRight w:val="0"/>
      <w:marTop w:val="0"/>
      <w:marBottom w:val="0"/>
      <w:divBdr>
        <w:top w:val="none" w:sz="0" w:space="0" w:color="auto"/>
        <w:left w:val="none" w:sz="0" w:space="0" w:color="auto"/>
        <w:bottom w:val="none" w:sz="0" w:space="0" w:color="auto"/>
        <w:right w:val="none" w:sz="0" w:space="0" w:color="auto"/>
      </w:divBdr>
      <w:divsChild>
        <w:div w:id="885602730">
          <w:marLeft w:val="0"/>
          <w:marRight w:val="0"/>
          <w:marTop w:val="0"/>
          <w:marBottom w:val="0"/>
          <w:divBdr>
            <w:top w:val="none" w:sz="0" w:space="0" w:color="auto"/>
            <w:left w:val="none" w:sz="0" w:space="0" w:color="auto"/>
            <w:bottom w:val="none" w:sz="0" w:space="0" w:color="auto"/>
            <w:right w:val="none" w:sz="0" w:space="0" w:color="auto"/>
          </w:divBdr>
        </w:div>
        <w:div w:id="1100292890">
          <w:marLeft w:val="0"/>
          <w:marRight w:val="0"/>
          <w:marTop w:val="0"/>
          <w:marBottom w:val="0"/>
          <w:divBdr>
            <w:top w:val="none" w:sz="0" w:space="0" w:color="auto"/>
            <w:left w:val="none" w:sz="0" w:space="0" w:color="auto"/>
            <w:bottom w:val="none" w:sz="0" w:space="0" w:color="auto"/>
            <w:right w:val="none" w:sz="0" w:space="0" w:color="auto"/>
          </w:divBdr>
        </w:div>
        <w:div w:id="1598560303">
          <w:marLeft w:val="0"/>
          <w:marRight w:val="0"/>
          <w:marTop w:val="0"/>
          <w:marBottom w:val="0"/>
          <w:divBdr>
            <w:top w:val="none" w:sz="0" w:space="0" w:color="auto"/>
            <w:left w:val="none" w:sz="0" w:space="0" w:color="auto"/>
            <w:bottom w:val="none" w:sz="0" w:space="0" w:color="auto"/>
            <w:right w:val="none" w:sz="0" w:space="0" w:color="auto"/>
          </w:divBdr>
        </w:div>
      </w:divsChild>
    </w:div>
    <w:div w:id="919679410">
      <w:bodyDiv w:val="1"/>
      <w:marLeft w:val="0"/>
      <w:marRight w:val="0"/>
      <w:marTop w:val="0"/>
      <w:marBottom w:val="0"/>
      <w:divBdr>
        <w:top w:val="none" w:sz="0" w:space="0" w:color="auto"/>
        <w:left w:val="none" w:sz="0" w:space="0" w:color="auto"/>
        <w:bottom w:val="none" w:sz="0" w:space="0" w:color="auto"/>
        <w:right w:val="none" w:sz="0" w:space="0" w:color="auto"/>
      </w:divBdr>
    </w:div>
    <w:div w:id="923343925">
      <w:bodyDiv w:val="1"/>
      <w:marLeft w:val="0"/>
      <w:marRight w:val="0"/>
      <w:marTop w:val="0"/>
      <w:marBottom w:val="0"/>
      <w:divBdr>
        <w:top w:val="none" w:sz="0" w:space="0" w:color="auto"/>
        <w:left w:val="none" w:sz="0" w:space="0" w:color="auto"/>
        <w:bottom w:val="none" w:sz="0" w:space="0" w:color="auto"/>
        <w:right w:val="none" w:sz="0" w:space="0" w:color="auto"/>
      </w:divBdr>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981740321">
      <w:bodyDiv w:val="1"/>
      <w:marLeft w:val="0"/>
      <w:marRight w:val="0"/>
      <w:marTop w:val="0"/>
      <w:marBottom w:val="0"/>
      <w:divBdr>
        <w:top w:val="none" w:sz="0" w:space="0" w:color="auto"/>
        <w:left w:val="none" w:sz="0" w:space="0" w:color="auto"/>
        <w:bottom w:val="none" w:sz="0" w:space="0" w:color="auto"/>
        <w:right w:val="none" w:sz="0" w:space="0" w:color="auto"/>
      </w:divBdr>
    </w:div>
    <w:div w:id="998145799">
      <w:bodyDiv w:val="1"/>
      <w:marLeft w:val="0"/>
      <w:marRight w:val="0"/>
      <w:marTop w:val="0"/>
      <w:marBottom w:val="0"/>
      <w:divBdr>
        <w:top w:val="none" w:sz="0" w:space="0" w:color="auto"/>
        <w:left w:val="none" w:sz="0" w:space="0" w:color="auto"/>
        <w:bottom w:val="none" w:sz="0" w:space="0" w:color="auto"/>
        <w:right w:val="none" w:sz="0" w:space="0" w:color="auto"/>
      </w:divBdr>
      <w:divsChild>
        <w:div w:id="1297444153">
          <w:marLeft w:val="0"/>
          <w:marRight w:val="0"/>
          <w:marTop w:val="0"/>
          <w:marBottom w:val="0"/>
          <w:divBdr>
            <w:top w:val="none" w:sz="0" w:space="0" w:color="auto"/>
            <w:left w:val="none" w:sz="0" w:space="0" w:color="auto"/>
            <w:bottom w:val="none" w:sz="0" w:space="0" w:color="auto"/>
            <w:right w:val="none" w:sz="0" w:space="0" w:color="auto"/>
          </w:divBdr>
        </w:div>
      </w:divsChild>
    </w:div>
    <w:div w:id="999305456">
      <w:bodyDiv w:val="1"/>
      <w:marLeft w:val="0"/>
      <w:marRight w:val="0"/>
      <w:marTop w:val="0"/>
      <w:marBottom w:val="0"/>
      <w:divBdr>
        <w:top w:val="none" w:sz="0" w:space="0" w:color="auto"/>
        <w:left w:val="none" w:sz="0" w:space="0" w:color="auto"/>
        <w:bottom w:val="none" w:sz="0" w:space="0" w:color="auto"/>
        <w:right w:val="none" w:sz="0" w:space="0" w:color="auto"/>
      </w:divBdr>
      <w:divsChild>
        <w:div w:id="133910658">
          <w:marLeft w:val="0"/>
          <w:marRight w:val="0"/>
          <w:marTop w:val="0"/>
          <w:marBottom w:val="0"/>
          <w:divBdr>
            <w:top w:val="none" w:sz="0" w:space="0" w:color="auto"/>
            <w:left w:val="none" w:sz="0" w:space="0" w:color="auto"/>
            <w:bottom w:val="none" w:sz="0" w:space="0" w:color="auto"/>
            <w:right w:val="none" w:sz="0" w:space="0" w:color="auto"/>
          </w:divBdr>
        </w:div>
        <w:div w:id="799348812">
          <w:marLeft w:val="0"/>
          <w:marRight w:val="0"/>
          <w:marTop w:val="0"/>
          <w:marBottom w:val="0"/>
          <w:divBdr>
            <w:top w:val="none" w:sz="0" w:space="0" w:color="auto"/>
            <w:left w:val="none" w:sz="0" w:space="0" w:color="auto"/>
            <w:bottom w:val="none" w:sz="0" w:space="0" w:color="auto"/>
            <w:right w:val="none" w:sz="0" w:space="0" w:color="auto"/>
          </w:divBdr>
        </w:div>
        <w:div w:id="1599482176">
          <w:marLeft w:val="0"/>
          <w:marRight w:val="0"/>
          <w:marTop w:val="0"/>
          <w:marBottom w:val="0"/>
          <w:divBdr>
            <w:top w:val="none" w:sz="0" w:space="0" w:color="auto"/>
            <w:left w:val="none" w:sz="0" w:space="0" w:color="auto"/>
            <w:bottom w:val="none" w:sz="0" w:space="0" w:color="auto"/>
            <w:right w:val="none" w:sz="0" w:space="0" w:color="auto"/>
          </w:divBdr>
        </w:div>
      </w:divsChild>
    </w:div>
    <w:div w:id="1004554169">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86271315">
      <w:bodyDiv w:val="1"/>
      <w:marLeft w:val="0"/>
      <w:marRight w:val="0"/>
      <w:marTop w:val="0"/>
      <w:marBottom w:val="0"/>
      <w:divBdr>
        <w:top w:val="none" w:sz="0" w:space="0" w:color="auto"/>
        <w:left w:val="none" w:sz="0" w:space="0" w:color="auto"/>
        <w:bottom w:val="none" w:sz="0" w:space="0" w:color="auto"/>
        <w:right w:val="none" w:sz="0" w:space="0" w:color="auto"/>
      </w:divBdr>
    </w:div>
    <w:div w:id="1100443296">
      <w:bodyDiv w:val="1"/>
      <w:marLeft w:val="0"/>
      <w:marRight w:val="0"/>
      <w:marTop w:val="0"/>
      <w:marBottom w:val="0"/>
      <w:divBdr>
        <w:top w:val="none" w:sz="0" w:space="0" w:color="auto"/>
        <w:left w:val="none" w:sz="0" w:space="0" w:color="auto"/>
        <w:bottom w:val="none" w:sz="0" w:space="0" w:color="auto"/>
        <w:right w:val="none" w:sz="0" w:space="0" w:color="auto"/>
      </w:divBdr>
      <w:divsChild>
        <w:div w:id="871042872">
          <w:marLeft w:val="0"/>
          <w:marRight w:val="0"/>
          <w:marTop w:val="0"/>
          <w:marBottom w:val="0"/>
          <w:divBdr>
            <w:top w:val="none" w:sz="0" w:space="0" w:color="auto"/>
            <w:left w:val="none" w:sz="0" w:space="0" w:color="auto"/>
            <w:bottom w:val="none" w:sz="0" w:space="0" w:color="auto"/>
            <w:right w:val="none" w:sz="0" w:space="0" w:color="auto"/>
          </w:divBdr>
        </w:div>
        <w:div w:id="1896164877">
          <w:marLeft w:val="0"/>
          <w:marRight w:val="0"/>
          <w:marTop w:val="0"/>
          <w:marBottom w:val="0"/>
          <w:divBdr>
            <w:top w:val="none" w:sz="0" w:space="0" w:color="auto"/>
            <w:left w:val="none" w:sz="0" w:space="0" w:color="auto"/>
            <w:bottom w:val="none" w:sz="0" w:space="0" w:color="auto"/>
            <w:right w:val="none" w:sz="0" w:space="0" w:color="auto"/>
          </w:divBdr>
        </w:div>
      </w:divsChild>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15639330">
      <w:bodyDiv w:val="1"/>
      <w:marLeft w:val="0"/>
      <w:marRight w:val="0"/>
      <w:marTop w:val="0"/>
      <w:marBottom w:val="0"/>
      <w:divBdr>
        <w:top w:val="none" w:sz="0" w:space="0" w:color="auto"/>
        <w:left w:val="none" w:sz="0" w:space="0" w:color="auto"/>
        <w:bottom w:val="none" w:sz="0" w:space="0" w:color="auto"/>
        <w:right w:val="none" w:sz="0" w:space="0" w:color="auto"/>
      </w:divBdr>
    </w:div>
    <w:div w:id="1117409461">
      <w:bodyDiv w:val="1"/>
      <w:marLeft w:val="0"/>
      <w:marRight w:val="0"/>
      <w:marTop w:val="0"/>
      <w:marBottom w:val="0"/>
      <w:divBdr>
        <w:top w:val="none" w:sz="0" w:space="0" w:color="auto"/>
        <w:left w:val="none" w:sz="0" w:space="0" w:color="auto"/>
        <w:bottom w:val="none" w:sz="0" w:space="0" w:color="auto"/>
        <w:right w:val="none" w:sz="0" w:space="0" w:color="auto"/>
      </w:divBdr>
      <w:divsChild>
        <w:div w:id="121002754">
          <w:marLeft w:val="-180"/>
          <w:marRight w:val="-180"/>
          <w:marTop w:val="0"/>
          <w:marBottom w:val="0"/>
          <w:divBdr>
            <w:top w:val="none" w:sz="0" w:space="0" w:color="auto"/>
            <w:left w:val="none" w:sz="0" w:space="0" w:color="auto"/>
            <w:bottom w:val="none" w:sz="0" w:space="0" w:color="auto"/>
            <w:right w:val="none" w:sz="0" w:space="0" w:color="auto"/>
          </w:divBdr>
          <w:divsChild>
            <w:div w:id="4670194">
              <w:marLeft w:val="0"/>
              <w:marRight w:val="0"/>
              <w:marTop w:val="0"/>
              <w:marBottom w:val="0"/>
              <w:divBdr>
                <w:top w:val="none" w:sz="0" w:space="0" w:color="auto"/>
                <w:left w:val="none" w:sz="0" w:space="0" w:color="auto"/>
                <w:bottom w:val="none" w:sz="0" w:space="0" w:color="auto"/>
                <w:right w:val="none" w:sz="0" w:space="0" w:color="auto"/>
              </w:divBdr>
              <w:divsChild>
                <w:div w:id="1008799101">
                  <w:marLeft w:val="0"/>
                  <w:marRight w:val="0"/>
                  <w:marTop w:val="0"/>
                  <w:marBottom w:val="0"/>
                  <w:divBdr>
                    <w:top w:val="none" w:sz="0" w:space="0" w:color="auto"/>
                    <w:left w:val="none" w:sz="0" w:space="0" w:color="auto"/>
                    <w:bottom w:val="none" w:sz="0" w:space="0" w:color="auto"/>
                    <w:right w:val="none" w:sz="0" w:space="0" w:color="auto"/>
                  </w:divBdr>
                </w:div>
              </w:divsChild>
            </w:div>
            <w:div w:id="1476096251">
              <w:marLeft w:val="0"/>
              <w:marRight w:val="0"/>
              <w:marTop w:val="0"/>
              <w:marBottom w:val="0"/>
              <w:divBdr>
                <w:top w:val="none" w:sz="0" w:space="0" w:color="auto"/>
                <w:left w:val="none" w:sz="0" w:space="0" w:color="auto"/>
                <w:bottom w:val="none" w:sz="0" w:space="0" w:color="auto"/>
                <w:right w:val="none" w:sz="0" w:space="0" w:color="auto"/>
              </w:divBdr>
              <w:divsChild>
                <w:div w:id="13297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4804">
          <w:marLeft w:val="-180"/>
          <w:marRight w:val="-180"/>
          <w:marTop w:val="180"/>
          <w:marBottom w:val="0"/>
          <w:divBdr>
            <w:top w:val="none" w:sz="0" w:space="0" w:color="auto"/>
            <w:left w:val="none" w:sz="0" w:space="0" w:color="auto"/>
            <w:bottom w:val="none" w:sz="0" w:space="0" w:color="auto"/>
            <w:right w:val="none" w:sz="0" w:space="0" w:color="auto"/>
          </w:divBdr>
          <w:divsChild>
            <w:div w:id="1194731957">
              <w:marLeft w:val="0"/>
              <w:marRight w:val="0"/>
              <w:marTop w:val="0"/>
              <w:marBottom w:val="0"/>
              <w:divBdr>
                <w:top w:val="none" w:sz="0" w:space="0" w:color="auto"/>
                <w:left w:val="none" w:sz="0" w:space="0" w:color="auto"/>
                <w:bottom w:val="none" w:sz="0" w:space="0" w:color="auto"/>
                <w:right w:val="none" w:sz="0" w:space="0" w:color="auto"/>
              </w:divBdr>
              <w:divsChild>
                <w:div w:id="252669805">
                  <w:marLeft w:val="0"/>
                  <w:marRight w:val="0"/>
                  <w:marTop w:val="0"/>
                  <w:marBottom w:val="0"/>
                  <w:divBdr>
                    <w:top w:val="single" w:sz="2" w:space="0" w:color="auto"/>
                    <w:left w:val="single" w:sz="2" w:space="0" w:color="auto"/>
                    <w:bottom w:val="single" w:sz="2" w:space="0" w:color="auto"/>
                    <w:right w:val="single" w:sz="2" w:space="0" w:color="auto"/>
                  </w:divBdr>
                  <w:divsChild>
                    <w:div w:id="893780669">
                      <w:marLeft w:val="0"/>
                      <w:marRight w:val="0"/>
                      <w:marTop w:val="0"/>
                      <w:marBottom w:val="0"/>
                      <w:divBdr>
                        <w:top w:val="none" w:sz="0" w:space="0" w:color="auto"/>
                        <w:left w:val="none" w:sz="0" w:space="0" w:color="auto"/>
                        <w:bottom w:val="none" w:sz="0" w:space="0" w:color="auto"/>
                        <w:right w:val="none" w:sz="0" w:space="0" w:color="auto"/>
                      </w:divBdr>
                      <w:divsChild>
                        <w:div w:id="1928608366">
                          <w:marLeft w:val="-180"/>
                          <w:marRight w:val="-180"/>
                          <w:marTop w:val="0"/>
                          <w:marBottom w:val="0"/>
                          <w:divBdr>
                            <w:top w:val="none" w:sz="0" w:space="0" w:color="auto"/>
                            <w:left w:val="none" w:sz="0" w:space="0" w:color="auto"/>
                            <w:bottom w:val="none" w:sz="0" w:space="0" w:color="auto"/>
                            <w:right w:val="none" w:sz="0" w:space="0" w:color="auto"/>
                          </w:divBdr>
                          <w:divsChild>
                            <w:div w:id="2846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47404876">
      <w:bodyDiv w:val="1"/>
      <w:marLeft w:val="0"/>
      <w:marRight w:val="0"/>
      <w:marTop w:val="0"/>
      <w:marBottom w:val="0"/>
      <w:divBdr>
        <w:top w:val="none" w:sz="0" w:space="0" w:color="auto"/>
        <w:left w:val="none" w:sz="0" w:space="0" w:color="auto"/>
        <w:bottom w:val="none" w:sz="0" w:space="0" w:color="auto"/>
        <w:right w:val="none" w:sz="0" w:space="0" w:color="auto"/>
      </w:divBdr>
    </w:div>
    <w:div w:id="1150026415">
      <w:bodyDiv w:val="1"/>
      <w:marLeft w:val="0"/>
      <w:marRight w:val="0"/>
      <w:marTop w:val="0"/>
      <w:marBottom w:val="0"/>
      <w:divBdr>
        <w:top w:val="none" w:sz="0" w:space="0" w:color="auto"/>
        <w:left w:val="none" w:sz="0" w:space="0" w:color="auto"/>
        <w:bottom w:val="none" w:sz="0" w:space="0" w:color="auto"/>
        <w:right w:val="none" w:sz="0" w:space="0" w:color="auto"/>
      </w:divBdr>
      <w:divsChild>
        <w:div w:id="4793884">
          <w:marLeft w:val="0"/>
          <w:marRight w:val="0"/>
          <w:marTop w:val="0"/>
          <w:marBottom w:val="0"/>
          <w:divBdr>
            <w:top w:val="none" w:sz="0" w:space="0" w:color="auto"/>
            <w:left w:val="none" w:sz="0" w:space="0" w:color="auto"/>
            <w:bottom w:val="none" w:sz="0" w:space="0" w:color="auto"/>
            <w:right w:val="none" w:sz="0" w:space="0" w:color="auto"/>
          </w:divBdr>
        </w:div>
        <w:div w:id="28921950">
          <w:marLeft w:val="0"/>
          <w:marRight w:val="0"/>
          <w:marTop w:val="0"/>
          <w:marBottom w:val="0"/>
          <w:divBdr>
            <w:top w:val="none" w:sz="0" w:space="0" w:color="auto"/>
            <w:left w:val="none" w:sz="0" w:space="0" w:color="auto"/>
            <w:bottom w:val="none" w:sz="0" w:space="0" w:color="auto"/>
            <w:right w:val="none" w:sz="0" w:space="0" w:color="auto"/>
          </w:divBdr>
        </w:div>
        <w:div w:id="32460250">
          <w:marLeft w:val="0"/>
          <w:marRight w:val="0"/>
          <w:marTop w:val="0"/>
          <w:marBottom w:val="0"/>
          <w:divBdr>
            <w:top w:val="none" w:sz="0" w:space="0" w:color="auto"/>
            <w:left w:val="none" w:sz="0" w:space="0" w:color="auto"/>
            <w:bottom w:val="none" w:sz="0" w:space="0" w:color="auto"/>
            <w:right w:val="none" w:sz="0" w:space="0" w:color="auto"/>
          </w:divBdr>
        </w:div>
        <w:div w:id="39328051">
          <w:marLeft w:val="0"/>
          <w:marRight w:val="0"/>
          <w:marTop w:val="0"/>
          <w:marBottom w:val="0"/>
          <w:divBdr>
            <w:top w:val="none" w:sz="0" w:space="0" w:color="auto"/>
            <w:left w:val="none" w:sz="0" w:space="0" w:color="auto"/>
            <w:bottom w:val="none" w:sz="0" w:space="0" w:color="auto"/>
            <w:right w:val="none" w:sz="0" w:space="0" w:color="auto"/>
          </w:divBdr>
        </w:div>
        <w:div w:id="40061759">
          <w:marLeft w:val="0"/>
          <w:marRight w:val="0"/>
          <w:marTop w:val="0"/>
          <w:marBottom w:val="0"/>
          <w:divBdr>
            <w:top w:val="none" w:sz="0" w:space="0" w:color="auto"/>
            <w:left w:val="none" w:sz="0" w:space="0" w:color="auto"/>
            <w:bottom w:val="none" w:sz="0" w:space="0" w:color="auto"/>
            <w:right w:val="none" w:sz="0" w:space="0" w:color="auto"/>
          </w:divBdr>
        </w:div>
        <w:div w:id="45568823">
          <w:marLeft w:val="0"/>
          <w:marRight w:val="0"/>
          <w:marTop w:val="0"/>
          <w:marBottom w:val="0"/>
          <w:divBdr>
            <w:top w:val="none" w:sz="0" w:space="0" w:color="auto"/>
            <w:left w:val="none" w:sz="0" w:space="0" w:color="auto"/>
            <w:bottom w:val="none" w:sz="0" w:space="0" w:color="auto"/>
            <w:right w:val="none" w:sz="0" w:space="0" w:color="auto"/>
          </w:divBdr>
        </w:div>
        <w:div w:id="65298900">
          <w:marLeft w:val="0"/>
          <w:marRight w:val="0"/>
          <w:marTop w:val="0"/>
          <w:marBottom w:val="0"/>
          <w:divBdr>
            <w:top w:val="none" w:sz="0" w:space="0" w:color="auto"/>
            <w:left w:val="none" w:sz="0" w:space="0" w:color="auto"/>
            <w:bottom w:val="none" w:sz="0" w:space="0" w:color="auto"/>
            <w:right w:val="none" w:sz="0" w:space="0" w:color="auto"/>
          </w:divBdr>
        </w:div>
        <w:div w:id="71197206">
          <w:marLeft w:val="0"/>
          <w:marRight w:val="0"/>
          <w:marTop w:val="0"/>
          <w:marBottom w:val="0"/>
          <w:divBdr>
            <w:top w:val="none" w:sz="0" w:space="0" w:color="auto"/>
            <w:left w:val="none" w:sz="0" w:space="0" w:color="auto"/>
            <w:bottom w:val="none" w:sz="0" w:space="0" w:color="auto"/>
            <w:right w:val="none" w:sz="0" w:space="0" w:color="auto"/>
          </w:divBdr>
        </w:div>
        <w:div w:id="78675484">
          <w:marLeft w:val="0"/>
          <w:marRight w:val="0"/>
          <w:marTop w:val="0"/>
          <w:marBottom w:val="0"/>
          <w:divBdr>
            <w:top w:val="none" w:sz="0" w:space="0" w:color="auto"/>
            <w:left w:val="none" w:sz="0" w:space="0" w:color="auto"/>
            <w:bottom w:val="none" w:sz="0" w:space="0" w:color="auto"/>
            <w:right w:val="none" w:sz="0" w:space="0" w:color="auto"/>
          </w:divBdr>
        </w:div>
        <w:div w:id="79641413">
          <w:marLeft w:val="0"/>
          <w:marRight w:val="0"/>
          <w:marTop w:val="0"/>
          <w:marBottom w:val="0"/>
          <w:divBdr>
            <w:top w:val="none" w:sz="0" w:space="0" w:color="auto"/>
            <w:left w:val="none" w:sz="0" w:space="0" w:color="auto"/>
            <w:bottom w:val="none" w:sz="0" w:space="0" w:color="auto"/>
            <w:right w:val="none" w:sz="0" w:space="0" w:color="auto"/>
          </w:divBdr>
        </w:div>
        <w:div w:id="86849667">
          <w:marLeft w:val="0"/>
          <w:marRight w:val="0"/>
          <w:marTop w:val="0"/>
          <w:marBottom w:val="0"/>
          <w:divBdr>
            <w:top w:val="none" w:sz="0" w:space="0" w:color="auto"/>
            <w:left w:val="none" w:sz="0" w:space="0" w:color="auto"/>
            <w:bottom w:val="none" w:sz="0" w:space="0" w:color="auto"/>
            <w:right w:val="none" w:sz="0" w:space="0" w:color="auto"/>
          </w:divBdr>
        </w:div>
        <w:div w:id="91708237">
          <w:marLeft w:val="0"/>
          <w:marRight w:val="0"/>
          <w:marTop w:val="0"/>
          <w:marBottom w:val="0"/>
          <w:divBdr>
            <w:top w:val="none" w:sz="0" w:space="0" w:color="auto"/>
            <w:left w:val="none" w:sz="0" w:space="0" w:color="auto"/>
            <w:bottom w:val="none" w:sz="0" w:space="0" w:color="auto"/>
            <w:right w:val="none" w:sz="0" w:space="0" w:color="auto"/>
          </w:divBdr>
        </w:div>
        <w:div w:id="95102610">
          <w:marLeft w:val="0"/>
          <w:marRight w:val="0"/>
          <w:marTop w:val="0"/>
          <w:marBottom w:val="0"/>
          <w:divBdr>
            <w:top w:val="none" w:sz="0" w:space="0" w:color="auto"/>
            <w:left w:val="none" w:sz="0" w:space="0" w:color="auto"/>
            <w:bottom w:val="none" w:sz="0" w:space="0" w:color="auto"/>
            <w:right w:val="none" w:sz="0" w:space="0" w:color="auto"/>
          </w:divBdr>
        </w:div>
        <w:div w:id="105278238">
          <w:marLeft w:val="0"/>
          <w:marRight w:val="0"/>
          <w:marTop w:val="0"/>
          <w:marBottom w:val="0"/>
          <w:divBdr>
            <w:top w:val="none" w:sz="0" w:space="0" w:color="auto"/>
            <w:left w:val="none" w:sz="0" w:space="0" w:color="auto"/>
            <w:bottom w:val="none" w:sz="0" w:space="0" w:color="auto"/>
            <w:right w:val="none" w:sz="0" w:space="0" w:color="auto"/>
          </w:divBdr>
        </w:div>
        <w:div w:id="107240225">
          <w:marLeft w:val="0"/>
          <w:marRight w:val="0"/>
          <w:marTop w:val="0"/>
          <w:marBottom w:val="0"/>
          <w:divBdr>
            <w:top w:val="none" w:sz="0" w:space="0" w:color="auto"/>
            <w:left w:val="none" w:sz="0" w:space="0" w:color="auto"/>
            <w:bottom w:val="none" w:sz="0" w:space="0" w:color="auto"/>
            <w:right w:val="none" w:sz="0" w:space="0" w:color="auto"/>
          </w:divBdr>
        </w:div>
        <w:div w:id="112991051">
          <w:marLeft w:val="0"/>
          <w:marRight w:val="0"/>
          <w:marTop w:val="0"/>
          <w:marBottom w:val="0"/>
          <w:divBdr>
            <w:top w:val="none" w:sz="0" w:space="0" w:color="auto"/>
            <w:left w:val="none" w:sz="0" w:space="0" w:color="auto"/>
            <w:bottom w:val="none" w:sz="0" w:space="0" w:color="auto"/>
            <w:right w:val="none" w:sz="0" w:space="0" w:color="auto"/>
          </w:divBdr>
        </w:div>
        <w:div w:id="115486187">
          <w:marLeft w:val="0"/>
          <w:marRight w:val="0"/>
          <w:marTop w:val="0"/>
          <w:marBottom w:val="0"/>
          <w:divBdr>
            <w:top w:val="none" w:sz="0" w:space="0" w:color="auto"/>
            <w:left w:val="none" w:sz="0" w:space="0" w:color="auto"/>
            <w:bottom w:val="none" w:sz="0" w:space="0" w:color="auto"/>
            <w:right w:val="none" w:sz="0" w:space="0" w:color="auto"/>
          </w:divBdr>
        </w:div>
        <w:div w:id="115568924">
          <w:marLeft w:val="0"/>
          <w:marRight w:val="0"/>
          <w:marTop w:val="0"/>
          <w:marBottom w:val="0"/>
          <w:divBdr>
            <w:top w:val="none" w:sz="0" w:space="0" w:color="auto"/>
            <w:left w:val="none" w:sz="0" w:space="0" w:color="auto"/>
            <w:bottom w:val="none" w:sz="0" w:space="0" w:color="auto"/>
            <w:right w:val="none" w:sz="0" w:space="0" w:color="auto"/>
          </w:divBdr>
        </w:div>
        <w:div w:id="128326839">
          <w:marLeft w:val="0"/>
          <w:marRight w:val="0"/>
          <w:marTop w:val="0"/>
          <w:marBottom w:val="0"/>
          <w:divBdr>
            <w:top w:val="none" w:sz="0" w:space="0" w:color="auto"/>
            <w:left w:val="none" w:sz="0" w:space="0" w:color="auto"/>
            <w:bottom w:val="none" w:sz="0" w:space="0" w:color="auto"/>
            <w:right w:val="none" w:sz="0" w:space="0" w:color="auto"/>
          </w:divBdr>
        </w:div>
        <w:div w:id="128783800">
          <w:marLeft w:val="0"/>
          <w:marRight w:val="0"/>
          <w:marTop w:val="0"/>
          <w:marBottom w:val="0"/>
          <w:divBdr>
            <w:top w:val="none" w:sz="0" w:space="0" w:color="auto"/>
            <w:left w:val="none" w:sz="0" w:space="0" w:color="auto"/>
            <w:bottom w:val="none" w:sz="0" w:space="0" w:color="auto"/>
            <w:right w:val="none" w:sz="0" w:space="0" w:color="auto"/>
          </w:divBdr>
        </w:div>
        <w:div w:id="142894727">
          <w:marLeft w:val="0"/>
          <w:marRight w:val="0"/>
          <w:marTop w:val="0"/>
          <w:marBottom w:val="0"/>
          <w:divBdr>
            <w:top w:val="none" w:sz="0" w:space="0" w:color="auto"/>
            <w:left w:val="none" w:sz="0" w:space="0" w:color="auto"/>
            <w:bottom w:val="none" w:sz="0" w:space="0" w:color="auto"/>
            <w:right w:val="none" w:sz="0" w:space="0" w:color="auto"/>
          </w:divBdr>
        </w:div>
        <w:div w:id="143551843">
          <w:marLeft w:val="0"/>
          <w:marRight w:val="0"/>
          <w:marTop w:val="0"/>
          <w:marBottom w:val="0"/>
          <w:divBdr>
            <w:top w:val="none" w:sz="0" w:space="0" w:color="auto"/>
            <w:left w:val="none" w:sz="0" w:space="0" w:color="auto"/>
            <w:bottom w:val="none" w:sz="0" w:space="0" w:color="auto"/>
            <w:right w:val="none" w:sz="0" w:space="0" w:color="auto"/>
          </w:divBdr>
        </w:div>
        <w:div w:id="157158251">
          <w:marLeft w:val="0"/>
          <w:marRight w:val="0"/>
          <w:marTop w:val="0"/>
          <w:marBottom w:val="0"/>
          <w:divBdr>
            <w:top w:val="none" w:sz="0" w:space="0" w:color="auto"/>
            <w:left w:val="none" w:sz="0" w:space="0" w:color="auto"/>
            <w:bottom w:val="none" w:sz="0" w:space="0" w:color="auto"/>
            <w:right w:val="none" w:sz="0" w:space="0" w:color="auto"/>
          </w:divBdr>
        </w:div>
        <w:div w:id="159126546">
          <w:marLeft w:val="0"/>
          <w:marRight w:val="0"/>
          <w:marTop w:val="0"/>
          <w:marBottom w:val="0"/>
          <w:divBdr>
            <w:top w:val="none" w:sz="0" w:space="0" w:color="auto"/>
            <w:left w:val="none" w:sz="0" w:space="0" w:color="auto"/>
            <w:bottom w:val="none" w:sz="0" w:space="0" w:color="auto"/>
            <w:right w:val="none" w:sz="0" w:space="0" w:color="auto"/>
          </w:divBdr>
        </w:div>
        <w:div w:id="165903120">
          <w:marLeft w:val="0"/>
          <w:marRight w:val="0"/>
          <w:marTop w:val="0"/>
          <w:marBottom w:val="0"/>
          <w:divBdr>
            <w:top w:val="none" w:sz="0" w:space="0" w:color="auto"/>
            <w:left w:val="none" w:sz="0" w:space="0" w:color="auto"/>
            <w:bottom w:val="none" w:sz="0" w:space="0" w:color="auto"/>
            <w:right w:val="none" w:sz="0" w:space="0" w:color="auto"/>
          </w:divBdr>
        </w:div>
        <w:div w:id="173039915">
          <w:marLeft w:val="0"/>
          <w:marRight w:val="0"/>
          <w:marTop w:val="0"/>
          <w:marBottom w:val="0"/>
          <w:divBdr>
            <w:top w:val="none" w:sz="0" w:space="0" w:color="auto"/>
            <w:left w:val="none" w:sz="0" w:space="0" w:color="auto"/>
            <w:bottom w:val="none" w:sz="0" w:space="0" w:color="auto"/>
            <w:right w:val="none" w:sz="0" w:space="0" w:color="auto"/>
          </w:divBdr>
        </w:div>
        <w:div w:id="180093318">
          <w:marLeft w:val="0"/>
          <w:marRight w:val="0"/>
          <w:marTop w:val="0"/>
          <w:marBottom w:val="0"/>
          <w:divBdr>
            <w:top w:val="none" w:sz="0" w:space="0" w:color="auto"/>
            <w:left w:val="none" w:sz="0" w:space="0" w:color="auto"/>
            <w:bottom w:val="none" w:sz="0" w:space="0" w:color="auto"/>
            <w:right w:val="none" w:sz="0" w:space="0" w:color="auto"/>
          </w:divBdr>
        </w:div>
        <w:div w:id="183443028">
          <w:marLeft w:val="0"/>
          <w:marRight w:val="0"/>
          <w:marTop w:val="0"/>
          <w:marBottom w:val="0"/>
          <w:divBdr>
            <w:top w:val="none" w:sz="0" w:space="0" w:color="auto"/>
            <w:left w:val="none" w:sz="0" w:space="0" w:color="auto"/>
            <w:bottom w:val="none" w:sz="0" w:space="0" w:color="auto"/>
            <w:right w:val="none" w:sz="0" w:space="0" w:color="auto"/>
          </w:divBdr>
        </w:div>
        <w:div w:id="194270125">
          <w:marLeft w:val="0"/>
          <w:marRight w:val="0"/>
          <w:marTop w:val="0"/>
          <w:marBottom w:val="0"/>
          <w:divBdr>
            <w:top w:val="none" w:sz="0" w:space="0" w:color="auto"/>
            <w:left w:val="none" w:sz="0" w:space="0" w:color="auto"/>
            <w:bottom w:val="none" w:sz="0" w:space="0" w:color="auto"/>
            <w:right w:val="none" w:sz="0" w:space="0" w:color="auto"/>
          </w:divBdr>
        </w:div>
        <w:div w:id="194779277">
          <w:marLeft w:val="0"/>
          <w:marRight w:val="0"/>
          <w:marTop w:val="0"/>
          <w:marBottom w:val="0"/>
          <w:divBdr>
            <w:top w:val="none" w:sz="0" w:space="0" w:color="auto"/>
            <w:left w:val="none" w:sz="0" w:space="0" w:color="auto"/>
            <w:bottom w:val="none" w:sz="0" w:space="0" w:color="auto"/>
            <w:right w:val="none" w:sz="0" w:space="0" w:color="auto"/>
          </w:divBdr>
        </w:div>
        <w:div w:id="213470405">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220484001">
          <w:marLeft w:val="0"/>
          <w:marRight w:val="0"/>
          <w:marTop w:val="0"/>
          <w:marBottom w:val="0"/>
          <w:divBdr>
            <w:top w:val="none" w:sz="0" w:space="0" w:color="auto"/>
            <w:left w:val="none" w:sz="0" w:space="0" w:color="auto"/>
            <w:bottom w:val="none" w:sz="0" w:space="0" w:color="auto"/>
            <w:right w:val="none" w:sz="0" w:space="0" w:color="auto"/>
          </w:divBdr>
        </w:div>
        <w:div w:id="227304872">
          <w:marLeft w:val="0"/>
          <w:marRight w:val="0"/>
          <w:marTop w:val="0"/>
          <w:marBottom w:val="0"/>
          <w:divBdr>
            <w:top w:val="none" w:sz="0" w:space="0" w:color="auto"/>
            <w:left w:val="none" w:sz="0" w:space="0" w:color="auto"/>
            <w:bottom w:val="none" w:sz="0" w:space="0" w:color="auto"/>
            <w:right w:val="none" w:sz="0" w:space="0" w:color="auto"/>
          </w:divBdr>
        </w:div>
        <w:div w:id="232274166">
          <w:marLeft w:val="0"/>
          <w:marRight w:val="0"/>
          <w:marTop w:val="0"/>
          <w:marBottom w:val="0"/>
          <w:divBdr>
            <w:top w:val="none" w:sz="0" w:space="0" w:color="auto"/>
            <w:left w:val="none" w:sz="0" w:space="0" w:color="auto"/>
            <w:bottom w:val="none" w:sz="0" w:space="0" w:color="auto"/>
            <w:right w:val="none" w:sz="0" w:space="0" w:color="auto"/>
          </w:divBdr>
        </w:div>
        <w:div w:id="234626651">
          <w:marLeft w:val="0"/>
          <w:marRight w:val="0"/>
          <w:marTop w:val="0"/>
          <w:marBottom w:val="0"/>
          <w:divBdr>
            <w:top w:val="none" w:sz="0" w:space="0" w:color="auto"/>
            <w:left w:val="none" w:sz="0" w:space="0" w:color="auto"/>
            <w:bottom w:val="none" w:sz="0" w:space="0" w:color="auto"/>
            <w:right w:val="none" w:sz="0" w:space="0" w:color="auto"/>
          </w:divBdr>
        </w:div>
        <w:div w:id="249966040">
          <w:marLeft w:val="0"/>
          <w:marRight w:val="0"/>
          <w:marTop w:val="0"/>
          <w:marBottom w:val="0"/>
          <w:divBdr>
            <w:top w:val="none" w:sz="0" w:space="0" w:color="auto"/>
            <w:left w:val="none" w:sz="0" w:space="0" w:color="auto"/>
            <w:bottom w:val="none" w:sz="0" w:space="0" w:color="auto"/>
            <w:right w:val="none" w:sz="0" w:space="0" w:color="auto"/>
          </w:divBdr>
        </w:div>
        <w:div w:id="251279620">
          <w:marLeft w:val="0"/>
          <w:marRight w:val="0"/>
          <w:marTop w:val="0"/>
          <w:marBottom w:val="0"/>
          <w:divBdr>
            <w:top w:val="none" w:sz="0" w:space="0" w:color="auto"/>
            <w:left w:val="none" w:sz="0" w:space="0" w:color="auto"/>
            <w:bottom w:val="none" w:sz="0" w:space="0" w:color="auto"/>
            <w:right w:val="none" w:sz="0" w:space="0" w:color="auto"/>
          </w:divBdr>
        </w:div>
        <w:div w:id="257520376">
          <w:marLeft w:val="0"/>
          <w:marRight w:val="0"/>
          <w:marTop w:val="0"/>
          <w:marBottom w:val="0"/>
          <w:divBdr>
            <w:top w:val="none" w:sz="0" w:space="0" w:color="auto"/>
            <w:left w:val="none" w:sz="0" w:space="0" w:color="auto"/>
            <w:bottom w:val="none" w:sz="0" w:space="0" w:color="auto"/>
            <w:right w:val="none" w:sz="0" w:space="0" w:color="auto"/>
          </w:divBdr>
        </w:div>
        <w:div w:id="265506360">
          <w:marLeft w:val="0"/>
          <w:marRight w:val="0"/>
          <w:marTop w:val="0"/>
          <w:marBottom w:val="0"/>
          <w:divBdr>
            <w:top w:val="none" w:sz="0" w:space="0" w:color="auto"/>
            <w:left w:val="none" w:sz="0" w:space="0" w:color="auto"/>
            <w:bottom w:val="none" w:sz="0" w:space="0" w:color="auto"/>
            <w:right w:val="none" w:sz="0" w:space="0" w:color="auto"/>
          </w:divBdr>
        </w:div>
        <w:div w:id="269557383">
          <w:marLeft w:val="0"/>
          <w:marRight w:val="0"/>
          <w:marTop w:val="0"/>
          <w:marBottom w:val="0"/>
          <w:divBdr>
            <w:top w:val="none" w:sz="0" w:space="0" w:color="auto"/>
            <w:left w:val="none" w:sz="0" w:space="0" w:color="auto"/>
            <w:bottom w:val="none" w:sz="0" w:space="0" w:color="auto"/>
            <w:right w:val="none" w:sz="0" w:space="0" w:color="auto"/>
          </w:divBdr>
        </w:div>
        <w:div w:id="270279528">
          <w:marLeft w:val="0"/>
          <w:marRight w:val="0"/>
          <w:marTop w:val="0"/>
          <w:marBottom w:val="0"/>
          <w:divBdr>
            <w:top w:val="none" w:sz="0" w:space="0" w:color="auto"/>
            <w:left w:val="none" w:sz="0" w:space="0" w:color="auto"/>
            <w:bottom w:val="none" w:sz="0" w:space="0" w:color="auto"/>
            <w:right w:val="none" w:sz="0" w:space="0" w:color="auto"/>
          </w:divBdr>
        </w:div>
        <w:div w:id="271714671">
          <w:marLeft w:val="0"/>
          <w:marRight w:val="0"/>
          <w:marTop w:val="0"/>
          <w:marBottom w:val="0"/>
          <w:divBdr>
            <w:top w:val="none" w:sz="0" w:space="0" w:color="auto"/>
            <w:left w:val="none" w:sz="0" w:space="0" w:color="auto"/>
            <w:bottom w:val="none" w:sz="0" w:space="0" w:color="auto"/>
            <w:right w:val="none" w:sz="0" w:space="0" w:color="auto"/>
          </w:divBdr>
        </w:div>
        <w:div w:id="275141159">
          <w:marLeft w:val="0"/>
          <w:marRight w:val="0"/>
          <w:marTop w:val="0"/>
          <w:marBottom w:val="0"/>
          <w:divBdr>
            <w:top w:val="none" w:sz="0" w:space="0" w:color="auto"/>
            <w:left w:val="none" w:sz="0" w:space="0" w:color="auto"/>
            <w:bottom w:val="none" w:sz="0" w:space="0" w:color="auto"/>
            <w:right w:val="none" w:sz="0" w:space="0" w:color="auto"/>
          </w:divBdr>
        </w:div>
        <w:div w:id="275868954">
          <w:marLeft w:val="0"/>
          <w:marRight w:val="0"/>
          <w:marTop w:val="0"/>
          <w:marBottom w:val="0"/>
          <w:divBdr>
            <w:top w:val="none" w:sz="0" w:space="0" w:color="auto"/>
            <w:left w:val="none" w:sz="0" w:space="0" w:color="auto"/>
            <w:bottom w:val="none" w:sz="0" w:space="0" w:color="auto"/>
            <w:right w:val="none" w:sz="0" w:space="0" w:color="auto"/>
          </w:divBdr>
        </w:div>
        <w:div w:id="277686892">
          <w:marLeft w:val="0"/>
          <w:marRight w:val="0"/>
          <w:marTop w:val="0"/>
          <w:marBottom w:val="0"/>
          <w:divBdr>
            <w:top w:val="none" w:sz="0" w:space="0" w:color="auto"/>
            <w:left w:val="none" w:sz="0" w:space="0" w:color="auto"/>
            <w:bottom w:val="none" w:sz="0" w:space="0" w:color="auto"/>
            <w:right w:val="none" w:sz="0" w:space="0" w:color="auto"/>
          </w:divBdr>
        </w:div>
        <w:div w:id="279655813">
          <w:marLeft w:val="0"/>
          <w:marRight w:val="0"/>
          <w:marTop w:val="0"/>
          <w:marBottom w:val="0"/>
          <w:divBdr>
            <w:top w:val="none" w:sz="0" w:space="0" w:color="auto"/>
            <w:left w:val="none" w:sz="0" w:space="0" w:color="auto"/>
            <w:bottom w:val="none" w:sz="0" w:space="0" w:color="auto"/>
            <w:right w:val="none" w:sz="0" w:space="0" w:color="auto"/>
          </w:divBdr>
        </w:div>
        <w:div w:id="283583534">
          <w:marLeft w:val="0"/>
          <w:marRight w:val="0"/>
          <w:marTop w:val="0"/>
          <w:marBottom w:val="0"/>
          <w:divBdr>
            <w:top w:val="none" w:sz="0" w:space="0" w:color="auto"/>
            <w:left w:val="none" w:sz="0" w:space="0" w:color="auto"/>
            <w:bottom w:val="none" w:sz="0" w:space="0" w:color="auto"/>
            <w:right w:val="none" w:sz="0" w:space="0" w:color="auto"/>
          </w:divBdr>
        </w:div>
        <w:div w:id="290793853">
          <w:marLeft w:val="0"/>
          <w:marRight w:val="0"/>
          <w:marTop w:val="0"/>
          <w:marBottom w:val="0"/>
          <w:divBdr>
            <w:top w:val="none" w:sz="0" w:space="0" w:color="auto"/>
            <w:left w:val="none" w:sz="0" w:space="0" w:color="auto"/>
            <w:bottom w:val="none" w:sz="0" w:space="0" w:color="auto"/>
            <w:right w:val="none" w:sz="0" w:space="0" w:color="auto"/>
          </w:divBdr>
        </w:div>
        <w:div w:id="303897813">
          <w:marLeft w:val="0"/>
          <w:marRight w:val="0"/>
          <w:marTop w:val="0"/>
          <w:marBottom w:val="0"/>
          <w:divBdr>
            <w:top w:val="none" w:sz="0" w:space="0" w:color="auto"/>
            <w:left w:val="none" w:sz="0" w:space="0" w:color="auto"/>
            <w:bottom w:val="none" w:sz="0" w:space="0" w:color="auto"/>
            <w:right w:val="none" w:sz="0" w:space="0" w:color="auto"/>
          </w:divBdr>
        </w:div>
        <w:div w:id="306709646">
          <w:marLeft w:val="0"/>
          <w:marRight w:val="0"/>
          <w:marTop w:val="0"/>
          <w:marBottom w:val="0"/>
          <w:divBdr>
            <w:top w:val="none" w:sz="0" w:space="0" w:color="auto"/>
            <w:left w:val="none" w:sz="0" w:space="0" w:color="auto"/>
            <w:bottom w:val="none" w:sz="0" w:space="0" w:color="auto"/>
            <w:right w:val="none" w:sz="0" w:space="0" w:color="auto"/>
          </w:divBdr>
        </w:div>
        <w:div w:id="329916398">
          <w:marLeft w:val="0"/>
          <w:marRight w:val="0"/>
          <w:marTop w:val="0"/>
          <w:marBottom w:val="0"/>
          <w:divBdr>
            <w:top w:val="none" w:sz="0" w:space="0" w:color="auto"/>
            <w:left w:val="none" w:sz="0" w:space="0" w:color="auto"/>
            <w:bottom w:val="none" w:sz="0" w:space="0" w:color="auto"/>
            <w:right w:val="none" w:sz="0" w:space="0" w:color="auto"/>
          </w:divBdr>
        </w:div>
        <w:div w:id="331183185">
          <w:marLeft w:val="0"/>
          <w:marRight w:val="0"/>
          <w:marTop w:val="0"/>
          <w:marBottom w:val="0"/>
          <w:divBdr>
            <w:top w:val="none" w:sz="0" w:space="0" w:color="auto"/>
            <w:left w:val="none" w:sz="0" w:space="0" w:color="auto"/>
            <w:bottom w:val="none" w:sz="0" w:space="0" w:color="auto"/>
            <w:right w:val="none" w:sz="0" w:space="0" w:color="auto"/>
          </w:divBdr>
        </w:div>
        <w:div w:id="331834988">
          <w:marLeft w:val="0"/>
          <w:marRight w:val="0"/>
          <w:marTop w:val="0"/>
          <w:marBottom w:val="0"/>
          <w:divBdr>
            <w:top w:val="none" w:sz="0" w:space="0" w:color="auto"/>
            <w:left w:val="none" w:sz="0" w:space="0" w:color="auto"/>
            <w:bottom w:val="none" w:sz="0" w:space="0" w:color="auto"/>
            <w:right w:val="none" w:sz="0" w:space="0" w:color="auto"/>
          </w:divBdr>
        </w:div>
        <w:div w:id="343213271">
          <w:marLeft w:val="0"/>
          <w:marRight w:val="0"/>
          <w:marTop w:val="0"/>
          <w:marBottom w:val="0"/>
          <w:divBdr>
            <w:top w:val="none" w:sz="0" w:space="0" w:color="auto"/>
            <w:left w:val="none" w:sz="0" w:space="0" w:color="auto"/>
            <w:bottom w:val="none" w:sz="0" w:space="0" w:color="auto"/>
            <w:right w:val="none" w:sz="0" w:space="0" w:color="auto"/>
          </w:divBdr>
        </w:div>
        <w:div w:id="370157758">
          <w:marLeft w:val="0"/>
          <w:marRight w:val="0"/>
          <w:marTop w:val="0"/>
          <w:marBottom w:val="0"/>
          <w:divBdr>
            <w:top w:val="none" w:sz="0" w:space="0" w:color="auto"/>
            <w:left w:val="none" w:sz="0" w:space="0" w:color="auto"/>
            <w:bottom w:val="none" w:sz="0" w:space="0" w:color="auto"/>
            <w:right w:val="none" w:sz="0" w:space="0" w:color="auto"/>
          </w:divBdr>
        </w:div>
        <w:div w:id="370425181">
          <w:marLeft w:val="0"/>
          <w:marRight w:val="0"/>
          <w:marTop w:val="0"/>
          <w:marBottom w:val="0"/>
          <w:divBdr>
            <w:top w:val="none" w:sz="0" w:space="0" w:color="auto"/>
            <w:left w:val="none" w:sz="0" w:space="0" w:color="auto"/>
            <w:bottom w:val="none" w:sz="0" w:space="0" w:color="auto"/>
            <w:right w:val="none" w:sz="0" w:space="0" w:color="auto"/>
          </w:divBdr>
        </w:div>
        <w:div w:id="373119781">
          <w:marLeft w:val="0"/>
          <w:marRight w:val="0"/>
          <w:marTop w:val="0"/>
          <w:marBottom w:val="0"/>
          <w:divBdr>
            <w:top w:val="none" w:sz="0" w:space="0" w:color="auto"/>
            <w:left w:val="none" w:sz="0" w:space="0" w:color="auto"/>
            <w:bottom w:val="none" w:sz="0" w:space="0" w:color="auto"/>
            <w:right w:val="none" w:sz="0" w:space="0" w:color="auto"/>
          </w:divBdr>
        </w:div>
        <w:div w:id="376927603">
          <w:marLeft w:val="0"/>
          <w:marRight w:val="0"/>
          <w:marTop w:val="0"/>
          <w:marBottom w:val="0"/>
          <w:divBdr>
            <w:top w:val="none" w:sz="0" w:space="0" w:color="auto"/>
            <w:left w:val="none" w:sz="0" w:space="0" w:color="auto"/>
            <w:bottom w:val="none" w:sz="0" w:space="0" w:color="auto"/>
            <w:right w:val="none" w:sz="0" w:space="0" w:color="auto"/>
          </w:divBdr>
        </w:div>
        <w:div w:id="379523076">
          <w:marLeft w:val="0"/>
          <w:marRight w:val="0"/>
          <w:marTop w:val="0"/>
          <w:marBottom w:val="0"/>
          <w:divBdr>
            <w:top w:val="none" w:sz="0" w:space="0" w:color="auto"/>
            <w:left w:val="none" w:sz="0" w:space="0" w:color="auto"/>
            <w:bottom w:val="none" w:sz="0" w:space="0" w:color="auto"/>
            <w:right w:val="none" w:sz="0" w:space="0" w:color="auto"/>
          </w:divBdr>
        </w:div>
        <w:div w:id="380633263">
          <w:marLeft w:val="0"/>
          <w:marRight w:val="0"/>
          <w:marTop w:val="0"/>
          <w:marBottom w:val="0"/>
          <w:divBdr>
            <w:top w:val="none" w:sz="0" w:space="0" w:color="auto"/>
            <w:left w:val="none" w:sz="0" w:space="0" w:color="auto"/>
            <w:bottom w:val="none" w:sz="0" w:space="0" w:color="auto"/>
            <w:right w:val="none" w:sz="0" w:space="0" w:color="auto"/>
          </w:divBdr>
        </w:div>
        <w:div w:id="391775429">
          <w:marLeft w:val="0"/>
          <w:marRight w:val="0"/>
          <w:marTop w:val="0"/>
          <w:marBottom w:val="0"/>
          <w:divBdr>
            <w:top w:val="none" w:sz="0" w:space="0" w:color="auto"/>
            <w:left w:val="none" w:sz="0" w:space="0" w:color="auto"/>
            <w:bottom w:val="none" w:sz="0" w:space="0" w:color="auto"/>
            <w:right w:val="none" w:sz="0" w:space="0" w:color="auto"/>
          </w:divBdr>
        </w:div>
        <w:div w:id="392045456">
          <w:marLeft w:val="0"/>
          <w:marRight w:val="0"/>
          <w:marTop w:val="0"/>
          <w:marBottom w:val="0"/>
          <w:divBdr>
            <w:top w:val="none" w:sz="0" w:space="0" w:color="auto"/>
            <w:left w:val="none" w:sz="0" w:space="0" w:color="auto"/>
            <w:bottom w:val="none" w:sz="0" w:space="0" w:color="auto"/>
            <w:right w:val="none" w:sz="0" w:space="0" w:color="auto"/>
          </w:divBdr>
        </w:div>
        <w:div w:id="394276901">
          <w:marLeft w:val="0"/>
          <w:marRight w:val="0"/>
          <w:marTop w:val="0"/>
          <w:marBottom w:val="0"/>
          <w:divBdr>
            <w:top w:val="none" w:sz="0" w:space="0" w:color="auto"/>
            <w:left w:val="none" w:sz="0" w:space="0" w:color="auto"/>
            <w:bottom w:val="none" w:sz="0" w:space="0" w:color="auto"/>
            <w:right w:val="none" w:sz="0" w:space="0" w:color="auto"/>
          </w:divBdr>
        </w:div>
        <w:div w:id="405569517">
          <w:marLeft w:val="0"/>
          <w:marRight w:val="0"/>
          <w:marTop w:val="0"/>
          <w:marBottom w:val="0"/>
          <w:divBdr>
            <w:top w:val="none" w:sz="0" w:space="0" w:color="auto"/>
            <w:left w:val="none" w:sz="0" w:space="0" w:color="auto"/>
            <w:bottom w:val="none" w:sz="0" w:space="0" w:color="auto"/>
            <w:right w:val="none" w:sz="0" w:space="0" w:color="auto"/>
          </w:divBdr>
        </w:div>
        <w:div w:id="409544469">
          <w:marLeft w:val="0"/>
          <w:marRight w:val="0"/>
          <w:marTop w:val="0"/>
          <w:marBottom w:val="0"/>
          <w:divBdr>
            <w:top w:val="none" w:sz="0" w:space="0" w:color="auto"/>
            <w:left w:val="none" w:sz="0" w:space="0" w:color="auto"/>
            <w:bottom w:val="none" w:sz="0" w:space="0" w:color="auto"/>
            <w:right w:val="none" w:sz="0" w:space="0" w:color="auto"/>
          </w:divBdr>
        </w:div>
        <w:div w:id="415827686">
          <w:marLeft w:val="0"/>
          <w:marRight w:val="0"/>
          <w:marTop w:val="0"/>
          <w:marBottom w:val="0"/>
          <w:divBdr>
            <w:top w:val="none" w:sz="0" w:space="0" w:color="auto"/>
            <w:left w:val="none" w:sz="0" w:space="0" w:color="auto"/>
            <w:bottom w:val="none" w:sz="0" w:space="0" w:color="auto"/>
            <w:right w:val="none" w:sz="0" w:space="0" w:color="auto"/>
          </w:divBdr>
        </w:div>
        <w:div w:id="420954304">
          <w:marLeft w:val="0"/>
          <w:marRight w:val="0"/>
          <w:marTop w:val="0"/>
          <w:marBottom w:val="0"/>
          <w:divBdr>
            <w:top w:val="none" w:sz="0" w:space="0" w:color="auto"/>
            <w:left w:val="none" w:sz="0" w:space="0" w:color="auto"/>
            <w:bottom w:val="none" w:sz="0" w:space="0" w:color="auto"/>
            <w:right w:val="none" w:sz="0" w:space="0" w:color="auto"/>
          </w:divBdr>
        </w:div>
        <w:div w:id="428237611">
          <w:marLeft w:val="0"/>
          <w:marRight w:val="0"/>
          <w:marTop w:val="0"/>
          <w:marBottom w:val="0"/>
          <w:divBdr>
            <w:top w:val="none" w:sz="0" w:space="0" w:color="auto"/>
            <w:left w:val="none" w:sz="0" w:space="0" w:color="auto"/>
            <w:bottom w:val="none" w:sz="0" w:space="0" w:color="auto"/>
            <w:right w:val="none" w:sz="0" w:space="0" w:color="auto"/>
          </w:divBdr>
        </w:div>
        <w:div w:id="434055679">
          <w:marLeft w:val="0"/>
          <w:marRight w:val="0"/>
          <w:marTop w:val="0"/>
          <w:marBottom w:val="0"/>
          <w:divBdr>
            <w:top w:val="none" w:sz="0" w:space="0" w:color="auto"/>
            <w:left w:val="none" w:sz="0" w:space="0" w:color="auto"/>
            <w:bottom w:val="none" w:sz="0" w:space="0" w:color="auto"/>
            <w:right w:val="none" w:sz="0" w:space="0" w:color="auto"/>
          </w:divBdr>
        </w:div>
        <w:div w:id="446392269">
          <w:marLeft w:val="0"/>
          <w:marRight w:val="0"/>
          <w:marTop w:val="0"/>
          <w:marBottom w:val="0"/>
          <w:divBdr>
            <w:top w:val="none" w:sz="0" w:space="0" w:color="auto"/>
            <w:left w:val="none" w:sz="0" w:space="0" w:color="auto"/>
            <w:bottom w:val="none" w:sz="0" w:space="0" w:color="auto"/>
            <w:right w:val="none" w:sz="0" w:space="0" w:color="auto"/>
          </w:divBdr>
        </w:div>
        <w:div w:id="453135258">
          <w:marLeft w:val="0"/>
          <w:marRight w:val="0"/>
          <w:marTop w:val="0"/>
          <w:marBottom w:val="0"/>
          <w:divBdr>
            <w:top w:val="none" w:sz="0" w:space="0" w:color="auto"/>
            <w:left w:val="none" w:sz="0" w:space="0" w:color="auto"/>
            <w:bottom w:val="none" w:sz="0" w:space="0" w:color="auto"/>
            <w:right w:val="none" w:sz="0" w:space="0" w:color="auto"/>
          </w:divBdr>
        </w:div>
        <w:div w:id="458378547">
          <w:marLeft w:val="0"/>
          <w:marRight w:val="0"/>
          <w:marTop w:val="0"/>
          <w:marBottom w:val="0"/>
          <w:divBdr>
            <w:top w:val="none" w:sz="0" w:space="0" w:color="auto"/>
            <w:left w:val="none" w:sz="0" w:space="0" w:color="auto"/>
            <w:bottom w:val="none" w:sz="0" w:space="0" w:color="auto"/>
            <w:right w:val="none" w:sz="0" w:space="0" w:color="auto"/>
          </w:divBdr>
        </w:div>
        <w:div w:id="460151711">
          <w:marLeft w:val="0"/>
          <w:marRight w:val="0"/>
          <w:marTop w:val="0"/>
          <w:marBottom w:val="0"/>
          <w:divBdr>
            <w:top w:val="none" w:sz="0" w:space="0" w:color="auto"/>
            <w:left w:val="none" w:sz="0" w:space="0" w:color="auto"/>
            <w:bottom w:val="none" w:sz="0" w:space="0" w:color="auto"/>
            <w:right w:val="none" w:sz="0" w:space="0" w:color="auto"/>
          </w:divBdr>
        </w:div>
        <w:div w:id="466825517">
          <w:marLeft w:val="0"/>
          <w:marRight w:val="0"/>
          <w:marTop w:val="0"/>
          <w:marBottom w:val="0"/>
          <w:divBdr>
            <w:top w:val="none" w:sz="0" w:space="0" w:color="auto"/>
            <w:left w:val="none" w:sz="0" w:space="0" w:color="auto"/>
            <w:bottom w:val="none" w:sz="0" w:space="0" w:color="auto"/>
            <w:right w:val="none" w:sz="0" w:space="0" w:color="auto"/>
          </w:divBdr>
        </w:div>
        <w:div w:id="470707110">
          <w:marLeft w:val="0"/>
          <w:marRight w:val="0"/>
          <w:marTop w:val="0"/>
          <w:marBottom w:val="0"/>
          <w:divBdr>
            <w:top w:val="none" w:sz="0" w:space="0" w:color="auto"/>
            <w:left w:val="none" w:sz="0" w:space="0" w:color="auto"/>
            <w:bottom w:val="none" w:sz="0" w:space="0" w:color="auto"/>
            <w:right w:val="none" w:sz="0" w:space="0" w:color="auto"/>
          </w:divBdr>
        </w:div>
        <w:div w:id="482350696">
          <w:marLeft w:val="0"/>
          <w:marRight w:val="0"/>
          <w:marTop w:val="0"/>
          <w:marBottom w:val="0"/>
          <w:divBdr>
            <w:top w:val="none" w:sz="0" w:space="0" w:color="auto"/>
            <w:left w:val="none" w:sz="0" w:space="0" w:color="auto"/>
            <w:bottom w:val="none" w:sz="0" w:space="0" w:color="auto"/>
            <w:right w:val="none" w:sz="0" w:space="0" w:color="auto"/>
          </w:divBdr>
        </w:div>
        <w:div w:id="482502984">
          <w:marLeft w:val="0"/>
          <w:marRight w:val="0"/>
          <w:marTop w:val="0"/>
          <w:marBottom w:val="0"/>
          <w:divBdr>
            <w:top w:val="none" w:sz="0" w:space="0" w:color="auto"/>
            <w:left w:val="none" w:sz="0" w:space="0" w:color="auto"/>
            <w:bottom w:val="none" w:sz="0" w:space="0" w:color="auto"/>
            <w:right w:val="none" w:sz="0" w:space="0" w:color="auto"/>
          </w:divBdr>
        </w:div>
        <w:div w:id="484858707">
          <w:marLeft w:val="0"/>
          <w:marRight w:val="0"/>
          <w:marTop w:val="0"/>
          <w:marBottom w:val="0"/>
          <w:divBdr>
            <w:top w:val="none" w:sz="0" w:space="0" w:color="auto"/>
            <w:left w:val="none" w:sz="0" w:space="0" w:color="auto"/>
            <w:bottom w:val="none" w:sz="0" w:space="0" w:color="auto"/>
            <w:right w:val="none" w:sz="0" w:space="0" w:color="auto"/>
          </w:divBdr>
        </w:div>
        <w:div w:id="499083169">
          <w:marLeft w:val="0"/>
          <w:marRight w:val="0"/>
          <w:marTop w:val="0"/>
          <w:marBottom w:val="0"/>
          <w:divBdr>
            <w:top w:val="none" w:sz="0" w:space="0" w:color="auto"/>
            <w:left w:val="none" w:sz="0" w:space="0" w:color="auto"/>
            <w:bottom w:val="none" w:sz="0" w:space="0" w:color="auto"/>
            <w:right w:val="none" w:sz="0" w:space="0" w:color="auto"/>
          </w:divBdr>
        </w:div>
        <w:div w:id="509030424">
          <w:marLeft w:val="0"/>
          <w:marRight w:val="0"/>
          <w:marTop w:val="0"/>
          <w:marBottom w:val="0"/>
          <w:divBdr>
            <w:top w:val="none" w:sz="0" w:space="0" w:color="auto"/>
            <w:left w:val="none" w:sz="0" w:space="0" w:color="auto"/>
            <w:bottom w:val="none" w:sz="0" w:space="0" w:color="auto"/>
            <w:right w:val="none" w:sz="0" w:space="0" w:color="auto"/>
          </w:divBdr>
        </w:div>
        <w:div w:id="516191426">
          <w:marLeft w:val="0"/>
          <w:marRight w:val="0"/>
          <w:marTop w:val="0"/>
          <w:marBottom w:val="0"/>
          <w:divBdr>
            <w:top w:val="none" w:sz="0" w:space="0" w:color="auto"/>
            <w:left w:val="none" w:sz="0" w:space="0" w:color="auto"/>
            <w:bottom w:val="none" w:sz="0" w:space="0" w:color="auto"/>
            <w:right w:val="none" w:sz="0" w:space="0" w:color="auto"/>
          </w:divBdr>
        </w:div>
        <w:div w:id="523398190">
          <w:marLeft w:val="0"/>
          <w:marRight w:val="0"/>
          <w:marTop w:val="0"/>
          <w:marBottom w:val="0"/>
          <w:divBdr>
            <w:top w:val="none" w:sz="0" w:space="0" w:color="auto"/>
            <w:left w:val="none" w:sz="0" w:space="0" w:color="auto"/>
            <w:bottom w:val="none" w:sz="0" w:space="0" w:color="auto"/>
            <w:right w:val="none" w:sz="0" w:space="0" w:color="auto"/>
          </w:divBdr>
        </w:div>
        <w:div w:id="530338599">
          <w:marLeft w:val="0"/>
          <w:marRight w:val="0"/>
          <w:marTop w:val="0"/>
          <w:marBottom w:val="0"/>
          <w:divBdr>
            <w:top w:val="none" w:sz="0" w:space="0" w:color="auto"/>
            <w:left w:val="none" w:sz="0" w:space="0" w:color="auto"/>
            <w:bottom w:val="none" w:sz="0" w:space="0" w:color="auto"/>
            <w:right w:val="none" w:sz="0" w:space="0" w:color="auto"/>
          </w:divBdr>
        </w:div>
        <w:div w:id="538202347">
          <w:marLeft w:val="0"/>
          <w:marRight w:val="0"/>
          <w:marTop w:val="0"/>
          <w:marBottom w:val="0"/>
          <w:divBdr>
            <w:top w:val="none" w:sz="0" w:space="0" w:color="auto"/>
            <w:left w:val="none" w:sz="0" w:space="0" w:color="auto"/>
            <w:bottom w:val="none" w:sz="0" w:space="0" w:color="auto"/>
            <w:right w:val="none" w:sz="0" w:space="0" w:color="auto"/>
          </w:divBdr>
        </w:div>
        <w:div w:id="544605136">
          <w:marLeft w:val="0"/>
          <w:marRight w:val="0"/>
          <w:marTop w:val="0"/>
          <w:marBottom w:val="0"/>
          <w:divBdr>
            <w:top w:val="none" w:sz="0" w:space="0" w:color="auto"/>
            <w:left w:val="none" w:sz="0" w:space="0" w:color="auto"/>
            <w:bottom w:val="none" w:sz="0" w:space="0" w:color="auto"/>
            <w:right w:val="none" w:sz="0" w:space="0" w:color="auto"/>
          </w:divBdr>
        </w:div>
        <w:div w:id="558593988">
          <w:marLeft w:val="0"/>
          <w:marRight w:val="0"/>
          <w:marTop w:val="0"/>
          <w:marBottom w:val="0"/>
          <w:divBdr>
            <w:top w:val="none" w:sz="0" w:space="0" w:color="auto"/>
            <w:left w:val="none" w:sz="0" w:space="0" w:color="auto"/>
            <w:bottom w:val="none" w:sz="0" w:space="0" w:color="auto"/>
            <w:right w:val="none" w:sz="0" w:space="0" w:color="auto"/>
          </w:divBdr>
        </w:div>
        <w:div w:id="563033348">
          <w:marLeft w:val="0"/>
          <w:marRight w:val="0"/>
          <w:marTop w:val="0"/>
          <w:marBottom w:val="0"/>
          <w:divBdr>
            <w:top w:val="none" w:sz="0" w:space="0" w:color="auto"/>
            <w:left w:val="none" w:sz="0" w:space="0" w:color="auto"/>
            <w:bottom w:val="none" w:sz="0" w:space="0" w:color="auto"/>
            <w:right w:val="none" w:sz="0" w:space="0" w:color="auto"/>
          </w:divBdr>
        </w:div>
        <w:div w:id="565453460">
          <w:marLeft w:val="0"/>
          <w:marRight w:val="0"/>
          <w:marTop w:val="0"/>
          <w:marBottom w:val="0"/>
          <w:divBdr>
            <w:top w:val="none" w:sz="0" w:space="0" w:color="auto"/>
            <w:left w:val="none" w:sz="0" w:space="0" w:color="auto"/>
            <w:bottom w:val="none" w:sz="0" w:space="0" w:color="auto"/>
            <w:right w:val="none" w:sz="0" w:space="0" w:color="auto"/>
          </w:divBdr>
        </w:div>
        <w:div w:id="566887980">
          <w:marLeft w:val="0"/>
          <w:marRight w:val="0"/>
          <w:marTop w:val="0"/>
          <w:marBottom w:val="0"/>
          <w:divBdr>
            <w:top w:val="none" w:sz="0" w:space="0" w:color="auto"/>
            <w:left w:val="none" w:sz="0" w:space="0" w:color="auto"/>
            <w:bottom w:val="none" w:sz="0" w:space="0" w:color="auto"/>
            <w:right w:val="none" w:sz="0" w:space="0" w:color="auto"/>
          </w:divBdr>
        </w:div>
        <w:div w:id="572744207">
          <w:marLeft w:val="0"/>
          <w:marRight w:val="0"/>
          <w:marTop w:val="0"/>
          <w:marBottom w:val="0"/>
          <w:divBdr>
            <w:top w:val="none" w:sz="0" w:space="0" w:color="auto"/>
            <w:left w:val="none" w:sz="0" w:space="0" w:color="auto"/>
            <w:bottom w:val="none" w:sz="0" w:space="0" w:color="auto"/>
            <w:right w:val="none" w:sz="0" w:space="0" w:color="auto"/>
          </w:divBdr>
        </w:div>
        <w:div w:id="579413508">
          <w:marLeft w:val="0"/>
          <w:marRight w:val="0"/>
          <w:marTop w:val="0"/>
          <w:marBottom w:val="0"/>
          <w:divBdr>
            <w:top w:val="none" w:sz="0" w:space="0" w:color="auto"/>
            <w:left w:val="none" w:sz="0" w:space="0" w:color="auto"/>
            <w:bottom w:val="none" w:sz="0" w:space="0" w:color="auto"/>
            <w:right w:val="none" w:sz="0" w:space="0" w:color="auto"/>
          </w:divBdr>
        </w:div>
        <w:div w:id="596518229">
          <w:marLeft w:val="0"/>
          <w:marRight w:val="0"/>
          <w:marTop w:val="0"/>
          <w:marBottom w:val="0"/>
          <w:divBdr>
            <w:top w:val="none" w:sz="0" w:space="0" w:color="auto"/>
            <w:left w:val="none" w:sz="0" w:space="0" w:color="auto"/>
            <w:bottom w:val="none" w:sz="0" w:space="0" w:color="auto"/>
            <w:right w:val="none" w:sz="0" w:space="0" w:color="auto"/>
          </w:divBdr>
        </w:div>
        <w:div w:id="610749957">
          <w:marLeft w:val="0"/>
          <w:marRight w:val="0"/>
          <w:marTop w:val="0"/>
          <w:marBottom w:val="0"/>
          <w:divBdr>
            <w:top w:val="none" w:sz="0" w:space="0" w:color="auto"/>
            <w:left w:val="none" w:sz="0" w:space="0" w:color="auto"/>
            <w:bottom w:val="none" w:sz="0" w:space="0" w:color="auto"/>
            <w:right w:val="none" w:sz="0" w:space="0" w:color="auto"/>
          </w:divBdr>
        </w:div>
        <w:div w:id="611280769">
          <w:marLeft w:val="0"/>
          <w:marRight w:val="0"/>
          <w:marTop w:val="0"/>
          <w:marBottom w:val="0"/>
          <w:divBdr>
            <w:top w:val="none" w:sz="0" w:space="0" w:color="auto"/>
            <w:left w:val="none" w:sz="0" w:space="0" w:color="auto"/>
            <w:bottom w:val="none" w:sz="0" w:space="0" w:color="auto"/>
            <w:right w:val="none" w:sz="0" w:space="0" w:color="auto"/>
          </w:divBdr>
        </w:div>
        <w:div w:id="623969922">
          <w:marLeft w:val="0"/>
          <w:marRight w:val="0"/>
          <w:marTop w:val="0"/>
          <w:marBottom w:val="0"/>
          <w:divBdr>
            <w:top w:val="none" w:sz="0" w:space="0" w:color="auto"/>
            <w:left w:val="none" w:sz="0" w:space="0" w:color="auto"/>
            <w:bottom w:val="none" w:sz="0" w:space="0" w:color="auto"/>
            <w:right w:val="none" w:sz="0" w:space="0" w:color="auto"/>
          </w:divBdr>
        </w:div>
        <w:div w:id="630749721">
          <w:marLeft w:val="0"/>
          <w:marRight w:val="0"/>
          <w:marTop w:val="0"/>
          <w:marBottom w:val="0"/>
          <w:divBdr>
            <w:top w:val="none" w:sz="0" w:space="0" w:color="auto"/>
            <w:left w:val="none" w:sz="0" w:space="0" w:color="auto"/>
            <w:bottom w:val="none" w:sz="0" w:space="0" w:color="auto"/>
            <w:right w:val="none" w:sz="0" w:space="0" w:color="auto"/>
          </w:divBdr>
        </w:div>
        <w:div w:id="630983766">
          <w:marLeft w:val="0"/>
          <w:marRight w:val="0"/>
          <w:marTop w:val="0"/>
          <w:marBottom w:val="0"/>
          <w:divBdr>
            <w:top w:val="none" w:sz="0" w:space="0" w:color="auto"/>
            <w:left w:val="none" w:sz="0" w:space="0" w:color="auto"/>
            <w:bottom w:val="none" w:sz="0" w:space="0" w:color="auto"/>
            <w:right w:val="none" w:sz="0" w:space="0" w:color="auto"/>
          </w:divBdr>
        </w:div>
        <w:div w:id="636375917">
          <w:marLeft w:val="0"/>
          <w:marRight w:val="0"/>
          <w:marTop w:val="0"/>
          <w:marBottom w:val="0"/>
          <w:divBdr>
            <w:top w:val="none" w:sz="0" w:space="0" w:color="auto"/>
            <w:left w:val="none" w:sz="0" w:space="0" w:color="auto"/>
            <w:bottom w:val="none" w:sz="0" w:space="0" w:color="auto"/>
            <w:right w:val="none" w:sz="0" w:space="0" w:color="auto"/>
          </w:divBdr>
        </w:div>
        <w:div w:id="638849390">
          <w:marLeft w:val="0"/>
          <w:marRight w:val="0"/>
          <w:marTop w:val="0"/>
          <w:marBottom w:val="0"/>
          <w:divBdr>
            <w:top w:val="none" w:sz="0" w:space="0" w:color="auto"/>
            <w:left w:val="none" w:sz="0" w:space="0" w:color="auto"/>
            <w:bottom w:val="none" w:sz="0" w:space="0" w:color="auto"/>
            <w:right w:val="none" w:sz="0" w:space="0" w:color="auto"/>
          </w:divBdr>
        </w:div>
        <w:div w:id="642853598">
          <w:marLeft w:val="0"/>
          <w:marRight w:val="0"/>
          <w:marTop w:val="0"/>
          <w:marBottom w:val="0"/>
          <w:divBdr>
            <w:top w:val="none" w:sz="0" w:space="0" w:color="auto"/>
            <w:left w:val="none" w:sz="0" w:space="0" w:color="auto"/>
            <w:bottom w:val="none" w:sz="0" w:space="0" w:color="auto"/>
            <w:right w:val="none" w:sz="0" w:space="0" w:color="auto"/>
          </w:divBdr>
        </w:div>
        <w:div w:id="653026974">
          <w:marLeft w:val="0"/>
          <w:marRight w:val="0"/>
          <w:marTop w:val="0"/>
          <w:marBottom w:val="0"/>
          <w:divBdr>
            <w:top w:val="none" w:sz="0" w:space="0" w:color="auto"/>
            <w:left w:val="none" w:sz="0" w:space="0" w:color="auto"/>
            <w:bottom w:val="none" w:sz="0" w:space="0" w:color="auto"/>
            <w:right w:val="none" w:sz="0" w:space="0" w:color="auto"/>
          </w:divBdr>
        </w:div>
        <w:div w:id="653149327">
          <w:marLeft w:val="0"/>
          <w:marRight w:val="0"/>
          <w:marTop w:val="0"/>
          <w:marBottom w:val="0"/>
          <w:divBdr>
            <w:top w:val="none" w:sz="0" w:space="0" w:color="auto"/>
            <w:left w:val="none" w:sz="0" w:space="0" w:color="auto"/>
            <w:bottom w:val="none" w:sz="0" w:space="0" w:color="auto"/>
            <w:right w:val="none" w:sz="0" w:space="0" w:color="auto"/>
          </w:divBdr>
        </w:div>
        <w:div w:id="662854640">
          <w:marLeft w:val="0"/>
          <w:marRight w:val="0"/>
          <w:marTop w:val="0"/>
          <w:marBottom w:val="0"/>
          <w:divBdr>
            <w:top w:val="none" w:sz="0" w:space="0" w:color="auto"/>
            <w:left w:val="none" w:sz="0" w:space="0" w:color="auto"/>
            <w:bottom w:val="none" w:sz="0" w:space="0" w:color="auto"/>
            <w:right w:val="none" w:sz="0" w:space="0" w:color="auto"/>
          </w:divBdr>
        </w:div>
        <w:div w:id="675574541">
          <w:marLeft w:val="0"/>
          <w:marRight w:val="0"/>
          <w:marTop w:val="0"/>
          <w:marBottom w:val="0"/>
          <w:divBdr>
            <w:top w:val="none" w:sz="0" w:space="0" w:color="auto"/>
            <w:left w:val="none" w:sz="0" w:space="0" w:color="auto"/>
            <w:bottom w:val="none" w:sz="0" w:space="0" w:color="auto"/>
            <w:right w:val="none" w:sz="0" w:space="0" w:color="auto"/>
          </w:divBdr>
        </w:div>
        <w:div w:id="677081801">
          <w:marLeft w:val="0"/>
          <w:marRight w:val="0"/>
          <w:marTop w:val="0"/>
          <w:marBottom w:val="0"/>
          <w:divBdr>
            <w:top w:val="none" w:sz="0" w:space="0" w:color="auto"/>
            <w:left w:val="none" w:sz="0" w:space="0" w:color="auto"/>
            <w:bottom w:val="none" w:sz="0" w:space="0" w:color="auto"/>
            <w:right w:val="none" w:sz="0" w:space="0" w:color="auto"/>
          </w:divBdr>
        </w:div>
        <w:div w:id="680856978">
          <w:marLeft w:val="0"/>
          <w:marRight w:val="0"/>
          <w:marTop w:val="0"/>
          <w:marBottom w:val="0"/>
          <w:divBdr>
            <w:top w:val="none" w:sz="0" w:space="0" w:color="auto"/>
            <w:left w:val="none" w:sz="0" w:space="0" w:color="auto"/>
            <w:bottom w:val="none" w:sz="0" w:space="0" w:color="auto"/>
            <w:right w:val="none" w:sz="0" w:space="0" w:color="auto"/>
          </w:divBdr>
        </w:div>
        <w:div w:id="685057351">
          <w:marLeft w:val="0"/>
          <w:marRight w:val="0"/>
          <w:marTop w:val="0"/>
          <w:marBottom w:val="0"/>
          <w:divBdr>
            <w:top w:val="none" w:sz="0" w:space="0" w:color="auto"/>
            <w:left w:val="none" w:sz="0" w:space="0" w:color="auto"/>
            <w:bottom w:val="none" w:sz="0" w:space="0" w:color="auto"/>
            <w:right w:val="none" w:sz="0" w:space="0" w:color="auto"/>
          </w:divBdr>
        </w:div>
        <w:div w:id="688064459">
          <w:marLeft w:val="0"/>
          <w:marRight w:val="0"/>
          <w:marTop w:val="0"/>
          <w:marBottom w:val="0"/>
          <w:divBdr>
            <w:top w:val="none" w:sz="0" w:space="0" w:color="auto"/>
            <w:left w:val="none" w:sz="0" w:space="0" w:color="auto"/>
            <w:bottom w:val="none" w:sz="0" w:space="0" w:color="auto"/>
            <w:right w:val="none" w:sz="0" w:space="0" w:color="auto"/>
          </w:divBdr>
        </w:div>
        <w:div w:id="689112700">
          <w:marLeft w:val="0"/>
          <w:marRight w:val="0"/>
          <w:marTop w:val="0"/>
          <w:marBottom w:val="0"/>
          <w:divBdr>
            <w:top w:val="none" w:sz="0" w:space="0" w:color="auto"/>
            <w:left w:val="none" w:sz="0" w:space="0" w:color="auto"/>
            <w:bottom w:val="none" w:sz="0" w:space="0" w:color="auto"/>
            <w:right w:val="none" w:sz="0" w:space="0" w:color="auto"/>
          </w:divBdr>
        </w:div>
        <w:div w:id="696471334">
          <w:marLeft w:val="0"/>
          <w:marRight w:val="0"/>
          <w:marTop w:val="0"/>
          <w:marBottom w:val="0"/>
          <w:divBdr>
            <w:top w:val="none" w:sz="0" w:space="0" w:color="auto"/>
            <w:left w:val="none" w:sz="0" w:space="0" w:color="auto"/>
            <w:bottom w:val="none" w:sz="0" w:space="0" w:color="auto"/>
            <w:right w:val="none" w:sz="0" w:space="0" w:color="auto"/>
          </w:divBdr>
        </w:div>
        <w:div w:id="698896566">
          <w:marLeft w:val="0"/>
          <w:marRight w:val="0"/>
          <w:marTop w:val="0"/>
          <w:marBottom w:val="0"/>
          <w:divBdr>
            <w:top w:val="none" w:sz="0" w:space="0" w:color="auto"/>
            <w:left w:val="none" w:sz="0" w:space="0" w:color="auto"/>
            <w:bottom w:val="none" w:sz="0" w:space="0" w:color="auto"/>
            <w:right w:val="none" w:sz="0" w:space="0" w:color="auto"/>
          </w:divBdr>
        </w:div>
        <w:div w:id="704715379">
          <w:marLeft w:val="0"/>
          <w:marRight w:val="0"/>
          <w:marTop w:val="0"/>
          <w:marBottom w:val="0"/>
          <w:divBdr>
            <w:top w:val="none" w:sz="0" w:space="0" w:color="auto"/>
            <w:left w:val="none" w:sz="0" w:space="0" w:color="auto"/>
            <w:bottom w:val="none" w:sz="0" w:space="0" w:color="auto"/>
            <w:right w:val="none" w:sz="0" w:space="0" w:color="auto"/>
          </w:divBdr>
        </w:div>
        <w:div w:id="705788952">
          <w:marLeft w:val="0"/>
          <w:marRight w:val="0"/>
          <w:marTop w:val="0"/>
          <w:marBottom w:val="0"/>
          <w:divBdr>
            <w:top w:val="none" w:sz="0" w:space="0" w:color="auto"/>
            <w:left w:val="none" w:sz="0" w:space="0" w:color="auto"/>
            <w:bottom w:val="none" w:sz="0" w:space="0" w:color="auto"/>
            <w:right w:val="none" w:sz="0" w:space="0" w:color="auto"/>
          </w:divBdr>
        </w:div>
        <w:div w:id="706368731">
          <w:marLeft w:val="0"/>
          <w:marRight w:val="0"/>
          <w:marTop w:val="0"/>
          <w:marBottom w:val="0"/>
          <w:divBdr>
            <w:top w:val="none" w:sz="0" w:space="0" w:color="auto"/>
            <w:left w:val="none" w:sz="0" w:space="0" w:color="auto"/>
            <w:bottom w:val="none" w:sz="0" w:space="0" w:color="auto"/>
            <w:right w:val="none" w:sz="0" w:space="0" w:color="auto"/>
          </w:divBdr>
        </w:div>
        <w:div w:id="717893643">
          <w:marLeft w:val="0"/>
          <w:marRight w:val="0"/>
          <w:marTop w:val="0"/>
          <w:marBottom w:val="0"/>
          <w:divBdr>
            <w:top w:val="none" w:sz="0" w:space="0" w:color="auto"/>
            <w:left w:val="none" w:sz="0" w:space="0" w:color="auto"/>
            <w:bottom w:val="none" w:sz="0" w:space="0" w:color="auto"/>
            <w:right w:val="none" w:sz="0" w:space="0" w:color="auto"/>
          </w:divBdr>
        </w:div>
        <w:div w:id="718700192">
          <w:marLeft w:val="0"/>
          <w:marRight w:val="0"/>
          <w:marTop w:val="0"/>
          <w:marBottom w:val="0"/>
          <w:divBdr>
            <w:top w:val="none" w:sz="0" w:space="0" w:color="auto"/>
            <w:left w:val="none" w:sz="0" w:space="0" w:color="auto"/>
            <w:bottom w:val="none" w:sz="0" w:space="0" w:color="auto"/>
            <w:right w:val="none" w:sz="0" w:space="0" w:color="auto"/>
          </w:divBdr>
        </w:div>
        <w:div w:id="723406127">
          <w:marLeft w:val="0"/>
          <w:marRight w:val="0"/>
          <w:marTop w:val="0"/>
          <w:marBottom w:val="0"/>
          <w:divBdr>
            <w:top w:val="none" w:sz="0" w:space="0" w:color="auto"/>
            <w:left w:val="none" w:sz="0" w:space="0" w:color="auto"/>
            <w:bottom w:val="none" w:sz="0" w:space="0" w:color="auto"/>
            <w:right w:val="none" w:sz="0" w:space="0" w:color="auto"/>
          </w:divBdr>
        </w:div>
        <w:div w:id="724259530">
          <w:marLeft w:val="0"/>
          <w:marRight w:val="0"/>
          <w:marTop w:val="0"/>
          <w:marBottom w:val="0"/>
          <w:divBdr>
            <w:top w:val="none" w:sz="0" w:space="0" w:color="auto"/>
            <w:left w:val="none" w:sz="0" w:space="0" w:color="auto"/>
            <w:bottom w:val="none" w:sz="0" w:space="0" w:color="auto"/>
            <w:right w:val="none" w:sz="0" w:space="0" w:color="auto"/>
          </w:divBdr>
        </w:div>
        <w:div w:id="726075391">
          <w:marLeft w:val="0"/>
          <w:marRight w:val="0"/>
          <w:marTop w:val="0"/>
          <w:marBottom w:val="0"/>
          <w:divBdr>
            <w:top w:val="none" w:sz="0" w:space="0" w:color="auto"/>
            <w:left w:val="none" w:sz="0" w:space="0" w:color="auto"/>
            <w:bottom w:val="none" w:sz="0" w:space="0" w:color="auto"/>
            <w:right w:val="none" w:sz="0" w:space="0" w:color="auto"/>
          </w:divBdr>
        </w:div>
        <w:div w:id="728769890">
          <w:marLeft w:val="0"/>
          <w:marRight w:val="0"/>
          <w:marTop w:val="0"/>
          <w:marBottom w:val="0"/>
          <w:divBdr>
            <w:top w:val="none" w:sz="0" w:space="0" w:color="auto"/>
            <w:left w:val="none" w:sz="0" w:space="0" w:color="auto"/>
            <w:bottom w:val="none" w:sz="0" w:space="0" w:color="auto"/>
            <w:right w:val="none" w:sz="0" w:space="0" w:color="auto"/>
          </w:divBdr>
        </w:div>
        <w:div w:id="730079642">
          <w:marLeft w:val="0"/>
          <w:marRight w:val="0"/>
          <w:marTop w:val="0"/>
          <w:marBottom w:val="0"/>
          <w:divBdr>
            <w:top w:val="none" w:sz="0" w:space="0" w:color="auto"/>
            <w:left w:val="none" w:sz="0" w:space="0" w:color="auto"/>
            <w:bottom w:val="none" w:sz="0" w:space="0" w:color="auto"/>
            <w:right w:val="none" w:sz="0" w:space="0" w:color="auto"/>
          </w:divBdr>
        </w:div>
        <w:div w:id="732584829">
          <w:marLeft w:val="0"/>
          <w:marRight w:val="0"/>
          <w:marTop w:val="0"/>
          <w:marBottom w:val="0"/>
          <w:divBdr>
            <w:top w:val="none" w:sz="0" w:space="0" w:color="auto"/>
            <w:left w:val="none" w:sz="0" w:space="0" w:color="auto"/>
            <w:bottom w:val="none" w:sz="0" w:space="0" w:color="auto"/>
            <w:right w:val="none" w:sz="0" w:space="0" w:color="auto"/>
          </w:divBdr>
        </w:div>
        <w:div w:id="732852953">
          <w:marLeft w:val="0"/>
          <w:marRight w:val="0"/>
          <w:marTop w:val="0"/>
          <w:marBottom w:val="0"/>
          <w:divBdr>
            <w:top w:val="none" w:sz="0" w:space="0" w:color="auto"/>
            <w:left w:val="none" w:sz="0" w:space="0" w:color="auto"/>
            <w:bottom w:val="none" w:sz="0" w:space="0" w:color="auto"/>
            <w:right w:val="none" w:sz="0" w:space="0" w:color="auto"/>
          </w:divBdr>
        </w:div>
        <w:div w:id="739132020">
          <w:marLeft w:val="0"/>
          <w:marRight w:val="0"/>
          <w:marTop w:val="0"/>
          <w:marBottom w:val="0"/>
          <w:divBdr>
            <w:top w:val="none" w:sz="0" w:space="0" w:color="auto"/>
            <w:left w:val="none" w:sz="0" w:space="0" w:color="auto"/>
            <w:bottom w:val="none" w:sz="0" w:space="0" w:color="auto"/>
            <w:right w:val="none" w:sz="0" w:space="0" w:color="auto"/>
          </w:divBdr>
        </w:div>
        <w:div w:id="744455605">
          <w:marLeft w:val="0"/>
          <w:marRight w:val="0"/>
          <w:marTop w:val="0"/>
          <w:marBottom w:val="0"/>
          <w:divBdr>
            <w:top w:val="none" w:sz="0" w:space="0" w:color="auto"/>
            <w:left w:val="none" w:sz="0" w:space="0" w:color="auto"/>
            <w:bottom w:val="none" w:sz="0" w:space="0" w:color="auto"/>
            <w:right w:val="none" w:sz="0" w:space="0" w:color="auto"/>
          </w:divBdr>
        </w:div>
        <w:div w:id="744910669">
          <w:marLeft w:val="0"/>
          <w:marRight w:val="0"/>
          <w:marTop w:val="0"/>
          <w:marBottom w:val="0"/>
          <w:divBdr>
            <w:top w:val="none" w:sz="0" w:space="0" w:color="auto"/>
            <w:left w:val="none" w:sz="0" w:space="0" w:color="auto"/>
            <w:bottom w:val="none" w:sz="0" w:space="0" w:color="auto"/>
            <w:right w:val="none" w:sz="0" w:space="0" w:color="auto"/>
          </w:divBdr>
        </w:div>
        <w:div w:id="748114023">
          <w:marLeft w:val="0"/>
          <w:marRight w:val="0"/>
          <w:marTop w:val="0"/>
          <w:marBottom w:val="0"/>
          <w:divBdr>
            <w:top w:val="none" w:sz="0" w:space="0" w:color="auto"/>
            <w:left w:val="none" w:sz="0" w:space="0" w:color="auto"/>
            <w:bottom w:val="none" w:sz="0" w:space="0" w:color="auto"/>
            <w:right w:val="none" w:sz="0" w:space="0" w:color="auto"/>
          </w:divBdr>
        </w:div>
        <w:div w:id="772167477">
          <w:marLeft w:val="0"/>
          <w:marRight w:val="0"/>
          <w:marTop w:val="0"/>
          <w:marBottom w:val="0"/>
          <w:divBdr>
            <w:top w:val="none" w:sz="0" w:space="0" w:color="auto"/>
            <w:left w:val="none" w:sz="0" w:space="0" w:color="auto"/>
            <w:bottom w:val="none" w:sz="0" w:space="0" w:color="auto"/>
            <w:right w:val="none" w:sz="0" w:space="0" w:color="auto"/>
          </w:divBdr>
        </w:div>
        <w:div w:id="777876277">
          <w:marLeft w:val="0"/>
          <w:marRight w:val="0"/>
          <w:marTop w:val="0"/>
          <w:marBottom w:val="0"/>
          <w:divBdr>
            <w:top w:val="none" w:sz="0" w:space="0" w:color="auto"/>
            <w:left w:val="none" w:sz="0" w:space="0" w:color="auto"/>
            <w:bottom w:val="none" w:sz="0" w:space="0" w:color="auto"/>
            <w:right w:val="none" w:sz="0" w:space="0" w:color="auto"/>
          </w:divBdr>
        </w:div>
        <w:div w:id="780998646">
          <w:marLeft w:val="0"/>
          <w:marRight w:val="0"/>
          <w:marTop w:val="0"/>
          <w:marBottom w:val="0"/>
          <w:divBdr>
            <w:top w:val="none" w:sz="0" w:space="0" w:color="auto"/>
            <w:left w:val="none" w:sz="0" w:space="0" w:color="auto"/>
            <w:bottom w:val="none" w:sz="0" w:space="0" w:color="auto"/>
            <w:right w:val="none" w:sz="0" w:space="0" w:color="auto"/>
          </w:divBdr>
        </w:div>
        <w:div w:id="782766822">
          <w:marLeft w:val="0"/>
          <w:marRight w:val="0"/>
          <w:marTop w:val="0"/>
          <w:marBottom w:val="0"/>
          <w:divBdr>
            <w:top w:val="none" w:sz="0" w:space="0" w:color="auto"/>
            <w:left w:val="none" w:sz="0" w:space="0" w:color="auto"/>
            <w:bottom w:val="none" w:sz="0" w:space="0" w:color="auto"/>
            <w:right w:val="none" w:sz="0" w:space="0" w:color="auto"/>
          </w:divBdr>
        </w:div>
        <w:div w:id="783576542">
          <w:marLeft w:val="0"/>
          <w:marRight w:val="0"/>
          <w:marTop w:val="0"/>
          <w:marBottom w:val="0"/>
          <w:divBdr>
            <w:top w:val="none" w:sz="0" w:space="0" w:color="auto"/>
            <w:left w:val="none" w:sz="0" w:space="0" w:color="auto"/>
            <w:bottom w:val="none" w:sz="0" w:space="0" w:color="auto"/>
            <w:right w:val="none" w:sz="0" w:space="0" w:color="auto"/>
          </w:divBdr>
        </w:div>
        <w:div w:id="785849802">
          <w:marLeft w:val="0"/>
          <w:marRight w:val="0"/>
          <w:marTop w:val="0"/>
          <w:marBottom w:val="0"/>
          <w:divBdr>
            <w:top w:val="none" w:sz="0" w:space="0" w:color="auto"/>
            <w:left w:val="none" w:sz="0" w:space="0" w:color="auto"/>
            <w:bottom w:val="none" w:sz="0" w:space="0" w:color="auto"/>
            <w:right w:val="none" w:sz="0" w:space="0" w:color="auto"/>
          </w:divBdr>
        </w:div>
        <w:div w:id="785932422">
          <w:marLeft w:val="0"/>
          <w:marRight w:val="0"/>
          <w:marTop w:val="0"/>
          <w:marBottom w:val="0"/>
          <w:divBdr>
            <w:top w:val="none" w:sz="0" w:space="0" w:color="auto"/>
            <w:left w:val="none" w:sz="0" w:space="0" w:color="auto"/>
            <w:bottom w:val="none" w:sz="0" w:space="0" w:color="auto"/>
            <w:right w:val="none" w:sz="0" w:space="0" w:color="auto"/>
          </w:divBdr>
        </w:div>
        <w:div w:id="788625753">
          <w:marLeft w:val="0"/>
          <w:marRight w:val="0"/>
          <w:marTop w:val="0"/>
          <w:marBottom w:val="0"/>
          <w:divBdr>
            <w:top w:val="none" w:sz="0" w:space="0" w:color="auto"/>
            <w:left w:val="none" w:sz="0" w:space="0" w:color="auto"/>
            <w:bottom w:val="none" w:sz="0" w:space="0" w:color="auto"/>
            <w:right w:val="none" w:sz="0" w:space="0" w:color="auto"/>
          </w:divBdr>
        </w:div>
        <w:div w:id="790325636">
          <w:marLeft w:val="0"/>
          <w:marRight w:val="0"/>
          <w:marTop w:val="0"/>
          <w:marBottom w:val="0"/>
          <w:divBdr>
            <w:top w:val="none" w:sz="0" w:space="0" w:color="auto"/>
            <w:left w:val="none" w:sz="0" w:space="0" w:color="auto"/>
            <w:bottom w:val="none" w:sz="0" w:space="0" w:color="auto"/>
            <w:right w:val="none" w:sz="0" w:space="0" w:color="auto"/>
          </w:divBdr>
        </w:div>
        <w:div w:id="791288293">
          <w:marLeft w:val="0"/>
          <w:marRight w:val="0"/>
          <w:marTop w:val="0"/>
          <w:marBottom w:val="0"/>
          <w:divBdr>
            <w:top w:val="none" w:sz="0" w:space="0" w:color="auto"/>
            <w:left w:val="none" w:sz="0" w:space="0" w:color="auto"/>
            <w:bottom w:val="none" w:sz="0" w:space="0" w:color="auto"/>
            <w:right w:val="none" w:sz="0" w:space="0" w:color="auto"/>
          </w:divBdr>
        </w:div>
        <w:div w:id="796877874">
          <w:marLeft w:val="0"/>
          <w:marRight w:val="0"/>
          <w:marTop w:val="0"/>
          <w:marBottom w:val="0"/>
          <w:divBdr>
            <w:top w:val="none" w:sz="0" w:space="0" w:color="auto"/>
            <w:left w:val="none" w:sz="0" w:space="0" w:color="auto"/>
            <w:bottom w:val="none" w:sz="0" w:space="0" w:color="auto"/>
            <w:right w:val="none" w:sz="0" w:space="0" w:color="auto"/>
          </w:divBdr>
        </w:div>
        <w:div w:id="822431319">
          <w:marLeft w:val="0"/>
          <w:marRight w:val="0"/>
          <w:marTop w:val="0"/>
          <w:marBottom w:val="0"/>
          <w:divBdr>
            <w:top w:val="none" w:sz="0" w:space="0" w:color="auto"/>
            <w:left w:val="none" w:sz="0" w:space="0" w:color="auto"/>
            <w:bottom w:val="none" w:sz="0" w:space="0" w:color="auto"/>
            <w:right w:val="none" w:sz="0" w:space="0" w:color="auto"/>
          </w:divBdr>
        </w:div>
        <w:div w:id="823740469">
          <w:marLeft w:val="0"/>
          <w:marRight w:val="0"/>
          <w:marTop w:val="0"/>
          <w:marBottom w:val="0"/>
          <w:divBdr>
            <w:top w:val="none" w:sz="0" w:space="0" w:color="auto"/>
            <w:left w:val="none" w:sz="0" w:space="0" w:color="auto"/>
            <w:bottom w:val="none" w:sz="0" w:space="0" w:color="auto"/>
            <w:right w:val="none" w:sz="0" w:space="0" w:color="auto"/>
          </w:divBdr>
        </w:div>
        <w:div w:id="823818927">
          <w:marLeft w:val="0"/>
          <w:marRight w:val="0"/>
          <w:marTop w:val="0"/>
          <w:marBottom w:val="0"/>
          <w:divBdr>
            <w:top w:val="none" w:sz="0" w:space="0" w:color="auto"/>
            <w:left w:val="none" w:sz="0" w:space="0" w:color="auto"/>
            <w:bottom w:val="none" w:sz="0" w:space="0" w:color="auto"/>
            <w:right w:val="none" w:sz="0" w:space="0" w:color="auto"/>
          </w:divBdr>
        </w:div>
        <w:div w:id="831138271">
          <w:marLeft w:val="0"/>
          <w:marRight w:val="0"/>
          <w:marTop w:val="0"/>
          <w:marBottom w:val="0"/>
          <w:divBdr>
            <w:top w:val="none" w:sz="0" w:space="0" w:color="auto"/>
            <w:left w:val="none" w:sz="0" w:space="0" w:color="auto"/>
            <w:bottom w:val="none" w:sz="0" w:space="0" w:color="auto"/>
            <w:right w:val="none" w:sz="0" w:space="0" w:color="auto"/>
          </w:divBdr>
        </w:div>
        <w:div w:id="832795750">
          <w:marLeft w:val="0"/>
          <w:marRight w:val="0"/>
          <w:marTop w:val="0"/>
          <w:marBottom w:val="0"/>
          <w:divBdr>
            <w:top w:val="none" w:sz="0" w:space="0" w:color="auto"/>
            <w:left w:val="none" w:sz="0" w:space="0" w:color="auto"/>
            <w:bottom w:val="none" w:sz="0" w:space="0" w:color="auto"/>
            <w:right w:val="none" w:sz="0" w:space="0" w:color="auto"/>
          </w:divBdr>
        </w:div>
        <w:div w:id="837160579">
          <w:marLeft w:val="0"/>
          <w:marRight w:val="0"/>
          <w:marTop w:val="0"/>
          <w:marBottom w:val="0"/>
          <w:divBdr>
            <w:top w:val="none" w:sz="0" w:space="0" w:color="auto"/>
            <w:left w:val="none" w:sz="0" w:space="0" w:color="auto"/>
            <w:bottom w:val="none" w:sz="0" w:space="0" w:color="auto"/>
            <w:right w:val="none" w:sz="0" w:space="0" w:color="auto"/>
          </w:divBdr>
        </w:div>
        <w:div w:id="845629349">
          <w:marLeft w:val="0"/>
          <w:marRight w:val="0"/>
          <w:marTop w:val="0"/>
          <w:marBottom w:val="0"/>
          <w:divBdr>
            <w:top w:val="none" w:sz="0" w:space="0" w:color="auto"/>
            <w:left w:val="none" w:sz="0" w:space="0" w:color="auto"/>
            <w:bottom w:val="none" w:sz="0" w:space="0" w:color="auto"/>
            <w:right w:val="none" w:sz="0" w:space="0" w:color="auto"/>
          </w:divBdr>
        </w:div>
        <w:div w:id="851647835">
          <w:marLeft w:val="0"/>
          <w:marRight w:val="0"/>
          <w:marTop w:val="0"/>
          <w:marBottom w:val="0"/>
          <w:divBdr>
            <w:top w:val="none" w:sz="0" w:space="0" w:color="auto"/>
            <w:left w:val="none" w:sz="0" w:space="0" w:color="auto"/>
            <w:bottom w:val="none" w:sz="0" w:space="0" w:color="auto"/>
            <w:right w:val="none" w:sz="0" w:space="0" w:color="auto"/>
          </w:divBdr>
        </w:div>
        <w:div w:id="854684560">
          <w:marLeft w:val="0"/>
          <w:marRight w:val="0"/>
          <w:marTop w:val="0"/>
          <w:marBottom w:val="0"/>
          <w:divBdr>
            <w:top w:val="none" w:sz="0" w:space="0" w:color="auto"/>
            <w:left w:val="none" w:sz="0" w:space="0" w:color="auto"/>
            <w:bottom w:val="none" w:sz="0" w:space="0" w:color="auto"/>
            <w:right w:val="none" w:sz="0" w:space="0" w:color="auto"/>
          </w:divBdr>
        </w:div>
        <w:div w:id="865484518">
          <w:marLeft w:val="0"/>
          <w:marRight w:val="0"/>
          <w:marTop w:val="0"/>
          <w:marBottom w:val="0"/>
          <w:divBdr>
            <w:top w:val="none" w:sz="0" w:space="0" w:color="auto"/>
            <w:left w:val="none" w:sz="0" w:space="0" w:color="auto"/>
            <w:bottom w:val="none" w:sz="0" w:space="0" w:color="auto"/>
            <w:right w:val="none" w:sz="0" w:space="0" w:color="auto"/>
          </w:divBdr>
        </w:div>
        <w:div w:id="865872393">
          <w:marLeft w:val="0"/>
          <w:marRight w:val="0"/>
          <w:marTop w:val="0"/>
          <w:marBottom w:val="0"/>
          <w:divBdr>
            <w:top w:val="none" w:sz="0" w:space="0" w:color="auto"/>
            <w:left w:val="none" w:sz="0" w:space="0" w:color="auto"/>
            <w:bottom w:val="none" w:sz="0" w:space="0" w:color="auto"/>
            <w:right w:val="none" w:sz="0" w:space="0" w:color="auto"/>
          </w:divBdr>
        </w:div>
        <w:div w:id="867453399">
          <w:marLeft w:val="0"/>
          <w:marRight w:val="0"/>
          <w:marTop w:val="0"/>
          <w:marBottom w:val="0"/>
          <w:divBdr>
            <w:top w:val="none" w:sz="0" w:space="0" w:color="auto"/>
            <w:left w:val="none" w:sz="0" w:space="0" w:color="auto"/>
            <w:bottom w:val="none" w:sz="0" w:space="0" w:color="auto"/>
            <w:right w:val="none" w:sz="0" w:space="0" w:color="auto"/>
          </w:divBdr>
        </w:div>
        <w:div w:id="874468836">
          <w:marLeft w:val="0"/>
          <w:marRight w:val="0"/>
          <w:marTop w:val="0"/>
          <w:marBottom w:val="0"/>
          <w:divBdr>
            <w:top w:val="none" w:sz="0" w:space="0" w:color="auto"/>
            <w:left w:val="none" w:sz="0" w:space="0" w:color="auto"/>
            <w:bottom w:val="none" w:sz="0" w:space="0" w:color="auto"/>
            <w:right w:val="none" w:sz="0" w:space="0" w:color="auto"/>
          </w:divBdr>
        </w:div>
        <w:div w:id="877475517">
          <w:marLeft w:val="0"/>
          <w:marRight w:val="0"/>
          <w:marTop w:val="0"/>
          <w:marBottom w:val="0"/>
          <w:divBdr>
            <w:top w:val="none" w:sz="0" w:space="0" w:color="auto"/>
            <w:left w:val="none" w:sz="0" w:space="0" w:color="auto"/>
            <w:bottom w:val="none" w:sz="0" w:space="0" w:color="auto"/>
            <w:right w:val="none" w:sz="0" w:space="0" w:color="auto"/>
          </w:divBdr>
        </w:div>
        <w:div w:id="881745669">
          <w:marLeft w:val="0"/>
          <w:marRight w:val="0"/>
          <w:marTop w:val="0"/>
          <w:marBottom w:val="0"/>
          <w:divBdr>
            <w:top w:val="none" w:sz="0" w:space="0" w:color="auto"/>
            <w:left w:val="none" w:sz="0" w:space="0" w:color="auto"/>
            <w:bottom w:val="none" w:sz="0" w:space="0" w:color="auto"/>
            <w:right w:val="none" w:sz="0" w:space="0" w:color="auto"/>
          </w:divBdr>
        </w:div>
        <w:div w:id="888734399">
          <w:marLeft w:val="0"/>
          <w:marRight w:val="0"/>
          <w:marTop w:val="0"/>
          <w:marBottom w:val="0"/>
          <w:divBdr>
            <w:top w:val="none" w:sz="0" w:space="0" w:color="auto"/>
            <w:left w:val="none" w:sz="0" w:space="0" w:color="auto"/>
            <w:bottom w:val="none" w:sz="0" w:space="0" w:color="auto"/>
            <w:right w:val="none" w:sz="0" w:space="0" w:color="auto"/>
          </w:divBdr>
        </w:div>
        <w:div w:id="899024837">
          <w:marLeft w:val="0"/>
          <w:marRight w:val="0"/>
          <w:marTop w:val="0"/>
          <w:marBottom w:val="0"/>
          <w:divBdr>
            <w:top w:val="none" w:sz="0" w:space="0" w:color="auto"/>
            <w:left w:val="none" w:sz="0" w:space="0" w:color="auto"/>
            <w:bottom w:val="none" w:sz="0" w:space="0" w:color="auto"/>
            <w:right w:val="none" w:sz="0" w:space="0" w:color="auto"/>
          </w:divBdr>
        </w:div>
        <w:div w:id="904223167">
          <w:marLeft w:val="0"/>
          <w:marRight w:val="0"/>
          <w:marTop w:val="0"/>
          <w:marBottom w:val="0"/>
          <w:divBdr>
            <w:top w:val="none" w:sz="0" w:space="0" w:color="auto"/>
            <w:left w:val="none" w:sz="0" w:space="0" w:color="auto"/>
            <w:bottom w:val="none" w:sz="0" w:space="0" w:color="auto"/>
            <w:right w:val="none" w:sz="0" w:space="0" w:color="auto"/>
          </w:divBdr>
        </w:div>
        <w:div w:id="907227680">
          <w:marLeft w:val="0"/>
          <w:marRight w:val="0"/>
          <w:marTop w:val="0"/>
          <w:marBottom w:val="0"/>
          <w:divBdr>
            <w:top w:val="none" w:sz="0" w:space="0" w:color="auto"/>
            <w:left w:val="none" w:sz="0" w:space="0" w:color="auto"/>
            <w:bottom w:val="none" w:sz="0" w:space="0" w:color="auto"/>
            <w:right w:val="none" w:sz="0" w:space="0" w:color="auto"/>
          </w:divBdr>
        </w:div>
        <w:div w:id="915481976">
          <w:marLeft w:val="0"/>
          <w:marRight w:val="0"/>
          <w:marTop w:val="0"/>
          <w:marBottom w:val="0"/>
          <w:divBdr>
            <w:top w:val="none" w:sz="0" w:space="0" w:color="auto"/>
            <w:left w:val="none" w:sz="0" w:space="0" w:color="auto"/>
            <w:bottom w:val="none" w:sz="0" w:space="0" w:color="auto"/>
            <w:right w:val="none" w:sz="0" w:space="0" w:color="auto"/>
          </w:divBdr>
        </w:div>
        <w:div w:id="926427848">
          <w:marLeft w:val="0"/>
          <w:marRight w:val="0"/>
          <w:marTop w:val="0"/>
          <w:marBottom w:val="0"/>
          <w:divBdr>
            <w:top w:val="none" w:sz="0" w:space="0" w:color="auto"/>
            <w:left w:val="none" w:sz="0" w:space="0" w:color="auto"/>
            <w:bottom w:val="none" w:sz="0" w:space="0" w:color="auto"/>
            <w:right w:val="none" w:sz="0" w:space="0" w:color="auto"/>
          </w:divBdr>
        </w:div>
        <w:div w:id="929002164">
          <w:marLeft w:val="0"/>
          <w:marRight w:val="0"/>
          <w:marTop w:val="0"/>
          <w:marBottom w:val="0"/>
          <w:divBdr>
            <w:top w:val="none" w:sz="0" w:space="0" w:color="auto"/>
            <w:left w:val="none" w:sz="0" w:space="0" w:color="auto"/>
            <w:bottom w:val="none" w:sz="0" w:space="0" w:color="auto"/>
            <w:right w:val="none" w:sz="0" w:space="0" w:color="auto"/>
          </w:divBdr>
        </w:div>
        <w:div w:id="929318358">
          <w:marLeft w:val="0"/>
          <w:marRight w:val="0"/>
          <w:marTop w:val="0"/>
          <w:marBottom w:val="0"/>
          <w:divBdr>
            <w:top w:val="none" w:sz="0" w:space="0" w:color="auto"/>
            <w:left w:val="none" w:sz="0" w:space="0" w:color="auto"/>
            <w:bottom w:val="none" w:sz="0" w:space="0" w:color="auto"/>
            <w:right w:val="none" w:sz="0" w:space="0" w:color="auto"/>
          </w:divBdr>
        </w:div>
        <w:div w:id="931549595">
          <w:marLeft w:val="0"/>
          <w:marRight w:val="0"/>
          <w:marTop w:val="0"/>
          <w:marBottom w:val="0"/>
          <w:divBdr>
            <w:top w:val="none" w:sz="0" w:space="0" w:color="auto"/>
            <w:left w:val="none" w:sz="0" w:space="0" w:color="auto"/>
            <w:bottom w:val="none" w:sz="0" w:space="0" w:color="auto"/>
            <w:right w:val="none" w:sz="0" w:space="0" w:color="auto"/>
          </w:divBdr>
        </w:div>
        <w:div w:id="932708827">
          <w:marLeft w:val="0"/>
          <w:marRight w:val="0"/>
          <w:marTop w:val="0"/>
          <w:marBottom w:val="0"/>
          <w:divBdr>
            <w:top w:val="none" w:sz="0" w:space="0" w:color="auto"/>
            <w:left w:val="none" w:sz="0" w:space="0" w:color="auto"/>
            <w:bottom w:val="none" w:sz="0" w:space="0" w:color="auto"/>
            <w:right w:val="none" w:sz="0" w:space="0" w:color="auto"/>
          </w:divBdr>
        </w:div>
        <w:div w:id="940986442">
          <w:marLeft w:val="0"/>
          <w:marRight w:val="0"/>
          <w:marTop w:val="0"/>
          <w:marBottom w:val="0"/>
          <w:divBdr>
            <w:top w:val="none" w:sz="0" w:space="0" w:color="auto"/>
            <w:left w:val="none" w:sz="0" w:space="0" w:color="auto"/>
            <w:bottom w:val="none" w:sz="0" w:space="0" w:color="auto"/>
            <w:right w:val="none" w:sz="0" w:space="0" w:color="auto"/>
          </w:divBdr>
        </w:div>
        <w:div w:id="942111265">
          <w:marLeft w:val="0"/>
          <w:marRight w:val="0"/>
          <w:marTop w:val="0"/>
          <w:marBottom w:val="0"/>
          <w:divBdr>
            <w:top w:val="none" w:sz="0" w:space="0" w:color="auto"/>
            <w:left w:val="none" w:sz="0" w:space="0" w:color="auto"/>
            <w:bottom w:val="none" w:sz="0" w:space="0" w:color="auto"/>
            <w:right w:val="none" w:sz="0" w:space="0" w:color="auto"/>
          </w:divBdr>
        </w:div>
        <w:div w:id="945384926">
          <w:marLeft w:val="0"/>
          <w:marRight w:val="0"/>
          <w:marTop w:val="0"/>
          <w:marBottom w:val="0"/>
          <w:divBdr>
            <w:top w:val="none" w:sz="0" w:space="0" w:color="auto"/>
            <w:left w:val="none" w:sz="0" w:space="0" w:color="auto"/>
            <w:bottom w:val="none" w:sz="0" w:space="0" w:color="auto"/>
            <w:right w:val="none" w:sz="0" w:space="0" w:color="auto"/>
          </w:divBdr>
        </w:div>
        <w:div w:id="947853970">
          <w:marLeft w:val="0"/>
          <w:marRight w:val="0"/>
          <w:marTop w:val="0"/>
          <w:marBottom w:val="0"/>
          <w:divBdr>
            <w:top w:val="none" w:sz="0" w:space="0" w:color="auto"/>
            <w:left w:val="none" w:sz="0" w:space="0" w:color="auto"/>
            <w:bottom w:val="none" w:sz="0" w:space="0" w:color="auto"/>
            <w:right w:val="none" w:sz="0" w:space="0" w:color="auto"/>
          </w:divBdr>
        </w:div>
        <w:div w:id="948588273">
          <w:marLeft w:val="0"/>
          <w:marRight w:val="0"/>
          <w:marTop w:val="0"/>
          <w:marBottom w:val="0"/>
          <w:divBdr>
            <w:top w:val="none" w:sz="0" w:space="0" w:color="auto"/>
            <w:left w:val="none" w:sz="0" w:space="0" w:color="auto"/>
            <w:bottom w:val="none" w:sz="0" w:space="0" w:color="auto"/>
            <w:right w:val="none" w:sz="0" w:space="0" w:color="auto"/>
          </w:divBdr>
        </w:div>
        <w:div w:id="951979037">
          <w:marLeft w:val="0"/>
          <w:marRight w:val="0"/>
          <w:marTop w:val="0"/>
          <w:marBottom w:val="0"/>
          <w:divBdr>
            <w:top w:val="none" w:sz="0" w:space="0" w:color="auto"/>
            <w:left w:val="none" w:sz="0" w:space="0" w:color="auto"/>
            <w:bottom w:val="none" w:sz="0" w:space="0" w:color="auto"/>
            <w:right w:val="none" w:sz="0" w:space="0" w:color="auto"/>
          </w:divBdr>
        </w:div>
        <w:div w:id="954212227">
          <w:marLeft w:val="0"/>
          <w:marRight w:val="0"/>
          <w:marTop w:val="0"/>
          <w:marBottom w:val="0"/>
          <w:divBdr>
            <w:top w:val="none" w:sz="0" w:space="0" w:color="auto"/>
            <w:left w:val="none" w:sz="0" w:space="0" w:color="auto"/>
            <w:bottom w:val="none" w:sz="0" w:space="0" w:color="auto"/>
            <w:right w:val="none" w:sz="0" w:space="0" w:color="auto"/>
          </w:divBdr>
        </w:div>
        <w:div w:id="959725518">
          <w:marLeft w:val="0"/>
          <w:marRight w:val="0"/>
          <w:marTop w:val="0"/>
          <w:marBottom w:val="0"/>
          <w:divBdr>
            <w:top w:val="none" w:sz="0" w:space="0" w:color="auto"/>
            <w:left w:val="none" w:sz="0" w:space="0" w:color="auto"/>
            <w:bottom w:val="none" w:sz="0" w:space="0" w:color="auto"/>
            <w:right w:val="none" w:sz="0" w:space="0" w:color="auto"/>
          </w:divBdr>
        </w:div>
        <w:div w:id="960571763">
          <w:marLeft w:val="0"/>
          <w:marRight w:val="0"/>
          <w:marTop w:val="0"/>
          <w:marBottom w:val="0"/>
          <w:divBdr>
            <w:top w:val="none" w:sz="0" w:space="0" w:color="auto"/>
            <w:left w:val="none" w:sz="0" w:space="0" w:color="auto"/>
            <w:bottom w:val="none" w:sz="0" w:space="0" w:color="auto"/>
            <w:right w:val="none" w:sz="0" w:space="0" w:color="auto"/>
          </w:divBdr>
        </w:div>
        <w:div w:id="976452347">
          <w:marLeft w:val="0"/>
          <w:marRight w:val="0"/>
          <w:marTop w:val="0"/>
          <w:marBottom w:val="0"/>
          <w:divBdr>
            <w:top w:val="none" w:sz="0" w:space="0" w:color="auto"/>
            <w:left w:val="none" w:sz="0" w:space="0" w:color="auto"/>
            <w:bottom w:val="none" w:sz="0" w:space="0" w:color="auto"/>
            <w:right w:val="none" w:sz="0" w:space="0" w:color="auto"/>
          </w:divBdr>
        </w:div>
        <w:div w:id="981350783">
          <w:marLeft w:val="0"/>
          <w:marRight w:val="0"/>
          <w:marTop w:val="0"/>
          <w:marBottom w:val="0"/>
          <w:divBdr>
            <w:top w:val="none" w:sz="0" w:space="0" w:color="auto"/>
            <w:left w:val="none" w:sz="0" w:space="0" w:color="auto"/>
            <w:bottom w:val="none" w:sz="0" w:space="0" w:color="auto"/>
            <w:right w:val="none" w:sz="0" w:space="0" w:color="auto"/>
          </w:divBdr>
        </w:div>
        <w:div w:id="989989031">
          <w:marLeft w:val="0"/>
          <w:marRight w:val="0"/>
          <w:marTop w:val="0"/>
          <w:marBottom w:val="0"/>
          <w:divBdr>
            <w:top w:val="none" w:sz="0" w:space="0" w:color="auto"/>
            <w:left w:val="none" w:sz="0" w:space="0" w:color="auto"/>
            <w:bottom w:val="none" w:sz="0" w:space="0" w:color="auto"/>
            <w:right w:val="none" w:sz="0" w:space="0" w:color="auto"/>
          </w:divBdr>
        </w:div>
        <w:div w:id="993416070">
          <w:marLeft w:val="0"/>
          <w:marRight w:val="0"/>
          <w:marTop w:val="0"/>
          <w:marBottom w:val="0"/>
          <w:divBdr>
            <w:top w:val="none" w:sz="0" w:space="0" w:color="auto"/>
            <w:left w:val="none" w:sz="0" w:space="0" w:color="auto"/>
            <w:bottom w:val="none" w:sz="0" w:space="0" w:color="auto"/>
            <w:right w:val="none" w:sz="0" w:space="0" w:color="auto"/>
          </w:divBdr>
        </w:div>
        <w:div w:id="993680438">
          <w:marLeft w:val="0"/>
          <w:marRight w:val="0"/>
          <w:marTop w:val="0"/>
          <w:marBottom w:val="0"/>
          <w:divBdr>
            <w:top w:val="none" w:sz="0" w:space="0" w:color="auto"/>
            <w:left w:val="none" w:sz="0" w:space="0" w:color="auto"/>
            <w:bottom w:val="none" w:sz="0" w:space="0" w:color="auto"/>
            <w:right w:val="none" w:sz="0" w:space="0" w:color="auto"/>
          </w:divBdr>
        </w:div>
        <w:div w:id="994064102">
          <w:marLeft w:val="0"/>
          <w:marRight w:val="0"/>
          <w:marTop w:val="0"/>
          <w:marBottom w:val="0"/>
          <w:divBdr>
            <w:top w:val="none" w:sz="0" w:space="0" w:color="auto"/>
            <w:left w:val="none" w:sz="0" w:space="0" w:color="auto"/>
            <w:bottom w:val="none" w:sz="0" w:space="0" w:color="auto"/>
            <w:right w:val="none" w:sz="0" w:space="0" w:color="auto"/>
          </w:divBdr>
        </w:div>
        <w:div w:id="997877594">
          <w:marLeft w:val="0"/>
          <w:marRight w:val="0"/>
          <w:marTop w:val="0"/>
          <w:marBottom w:val="0"/>
          <w:divBdr>
            <w:top w:val="none" w:sz="0" w:space="0" w:color="auto"/>
            <w:left w:val="none" w:sz="0" w:space="0" w:color="auto"/>
            <w:bottom w:val="none" w:sz="0" w:space="0" w:color="auto"/>
            <w:right w:val="none" w:sz="0" w:space="0" w:color="auto"/>
          </w:divBdr>
        </w:div>
        <w:div w:id="999502969">
          <w:marLeft w:val="0"/>
          <w:marRight w:val="0"/>
          <w:marTop w:val="0"/>
          <w:marBottom w:val="0"/>
          <w:divBdr>
            <w:top w:val="none" w:sz="0" w:space="0" w:color="auto"/>
            <w:left w:val="none" w:sz="0" w:space="0" w:color="auto"/>
            <w:bottom w:val="none" w:sz="0" w:space="0" w:color="auto"/>
            <w:right w:val="none" w:sz="0" w:space="0" w:color="auto"/>
          </w:divBdr>
        </w:div>
        <w:div w:id="1011570793">
          <w:marLeft w:val="0"/>
          <w:marRight w:val="0"/>
          <w:marTop w:val="0"/>
          <w:marBottom w:val="0"/>
          <w:divBdr>
            <w:top w:val="none" w:sz="0" w:space="0" w:color="auto"/>
            <w:left w:val="none" w:sz="0" w:space="0" w:color="auto"/>
            <w:bottom w:val="none" w:sz="0" w:space="0" w:color="auto"/>
            <w:right w:val="none" w:sz="0" w:space="0" w:color="auto"/>
          </w:divBdr>
        </w:div>
        <w:div w:id="1012102034">
          <w:marLeft w:val="0"/>
          <w:marRight w:val="0"/>
          <w:marTop w:val="0"/>
          <w:marBottom w:val="0"/>
          <w:divBdr>
            <w:top w:val="none" w:sz="0" w:space="0" w:color="auto"/>
            <w:left w:val="none" w:sz="0" w:space="0" w:color="auto"/>
            <w:bottom w:val="none" w:sz="0" w:space="0" w:color="auto"/>
            <w:right w:val="none" w:sz="0" w:space="0" w:color="auto"/>
          </w:divBdr>
        </w:div>
        <w:div w:id="1013267730">
          <w:marLeft w:val="0"/>
          <w:marRight w:val="0"/>
          <w:marTop w:val="0"/>
          <w:marBottom w:val="0"/>
          <w:divBdr>
            <w:top w:val="none" w:sz="0" w:space="0" w:color="auto"/>
            <w:left w:val="none" w:sz="0" w:space="0" w:color="auto"/>
            <w:bottom w:val="none" w:sz="0" w:space="0" w:color="auto"/>
            <w:right w:val="none" w:sz="0" w:space="0" w:color="auto"/>
          </w:divBdr>
        </w:div>
        <w:div w:id="1015964615">
          <w:marLeft w:val="0"/>
          <w:marRight w:val="0"/>
          <w:marTop w:val="0"/>
          <w:marBottom w:val="0"/>
          <w:divBdr>
            <w:top w:val="none" w:sz="0" w:space="0" w:color="auto"/>
            <w:left w:val="none" w:sz="0" w:space="0" w:color="auto"/>
            <w:bottom w:val="none" w:sz="0" w:space="0" w:color="auto"/>
            <w:right w:val="none" w:sz="0" w:space="0" w:color="auto"/>
          </w:divBdr>
        </w:div>
        <w:div w:id="1031493610">
          <w:marLeft w:val="0"/>
          <w:marRight w:val="0"/>
          <w:marTop w:val="0"/>
          <w:marBottom w:val="0"/>
          <w:divBdr>
            <w:top w:val="none" w:sz="0" w:space="0" w:color="auto"/>
            <w:left w:val="none" w:sz="0" w:space="0" w:color="auto"/>
            <w:bottom w:val="none" w:sz="0" w:space="0" w:color="auto"/>
            <w:right w:val="none" w:sz="0" w:space="0" w:color="auto"/>
          </w:divBdr>
        </w:div>
        <w:div w:id="1048608521">
          <w:marLeft w:val="0"/>
          <w:marRight w:val="0"/>
          <w:marTop w:val="0"/>
          <w:marBottom w:val="0"/>
          <w:divBdr>
            <w:top w:val="none" w:sz="0" w:space="0" w:color="auto"/>
            <w:left w:val="none" w:sz="0" w:space="0" w:color="auto"/>
            <w:bottom w:val="none" w:sz="0" w:space="0" w:color="auto"/>
            <w:right w:val="none" w:sz="0" w:space="0" w:color="auto"/>
          </w:divBdr>
        </w:div>
        <w:div w:id="1056195991">
          <w:marLeft w:val="0"/>
          <w:marRight w:val="0"/>
          <w:marTop w:val="0"/>
          <w:marBottom w:val="0"/>
          <w:divBdr>
            <w:top w:val="none" w:sz="0" w:space="0" w:color="auto"/>
            <w:left w:val="none" w:sz="0" w:space="0" w:color="auto"/>
            <w:bottom w:val="none" w:sz="0" w:space="0" w:color="auto"/>
            <w:right w:val="none" w:sz="0" w:space="0" w:color="auto"/>
          </w:divBdr>
        </w:div>
        <w:div w:id="1057125333">
          <w:marLeft w:val="0"/>
          <w:marRight w:val="0"/>
          <w:marTop w:val="0"/>
          <w:marBottom w:val="0"/>
          <w:divBdr>
            <w:top w:val="none" w:sz="0" w:space="0" w:color="auto"/>
            <w:left w:val="none" w:sz="0" w:space="0" w:color="auto"/>
            <w:bottom w:val="none" w:sz="0" w:space="0" w:color="auto"/>
            <w:right w:val="none" w:sz="0" w:space="0" w:color="auto"/>
          </w:divBdr>
        </w:div>
        <w:div w:id="1057775965">
          <w:marLeft w:val="0"/>
          <w:marRight w:val="0"/>
          <w:marTop w:val="0"/>
          <w:marBottom w:val="0"/>
          <w:divBdr>
            <w:top w:val="none" w:sz="0" w:space="0" w:color="auto"/>
            <w:left w:val="none" w:sz="0" w:space="0" w:color="auto"/>
            <w:bottom w:val="none" w:sz="0" w:space="0" w:color="auto"/>
            <w:right w:val="none" w:sz="0" w:space="0" w:color="auto"/>
          </w:divBdr>
        </w:div>
        <w:div w:id="1058239384">
          <w:marLeft w:val="0"/>
          <w:marRight w:val="0"/>
          <w:marTop w:val="0"/>
          <w:marBottom w:val="0"/>
          <w:divBdr>
            <w:top w:val="none" w:sz="0" w:space="0" w:color="auto"/>
            <w:left w:val="none" w:sz="0" w:space="0" w:color="auto"/>
            <w:bottom w:val="none" w:sz="0" w:space="0" w:color="auto"/>
            <w:right w:val="none" w:sz="0" w:space="0" w:color="auto"/>
          </w:divBdr>
        </w:div>
        <w:div w:id="1059012108">
          <w:marLeft w:val="0"/>
          <w:marRight w:val="0"/>
          <w:marTop w:val="0"/>
          <w:marBottom w:val="0"/>
          <w:divBdr>
            <w:top w:val="none" w:sz="0" w:space="0" w:color="auto"/>
            <w:left w:val="none" w:sz="0" w:space="0" w:color="auto"/>
            <w:bottom w:val="none" w:sz="0" w:space="0" w:color="auto"/>
            <w:right w:val="none" w:sz="0" w:space="0" w:color="auto"/>
          </w:divBdr>
        </w:div>
        <w:div w:id="1064455367">
          <w:marLeft w:val="0"/>
          <w:marRight w:val="0"/>
          <w:marTop w:val="0"/>
          <w:marBottom w:val="0"/>
          <w:divBdr>
            <w:top w:val="none" w:sz="0" w:space="0" w:color="auto"/>
            <w:left w:val="none" w:sz="0" w:space="0" w:color="auto"/>
            <w:bottom w:val="none" w:sz="0" w:space="0" w:color="auto"/>
            <w:right w:val="none" w:sz="0" w:space="0" w:color="auto"/>
          </w:divBdr>
        </w:div>
        <w:div w:id="1068721718">
          <w:marLeft w:val="0"/>
          <w:marRight w:val="0"/>
          <w:marTop w:val="0"/>
          <w:marBottom w:val="0"/>
          <w:divBdr>
            <w:top w:val="none" w:sz="0" w:space="0" w:color="auto"/>
            <w:left w:val="none" w:sz="0" w:space="0" w:color="auto"/>
            <w:bottom w:val="none" w:sz="0" w:space="0" w:color="auto"/>
            <w:right w:val="none" w:sz="0" w:space="0" w:color="auto"/>
          </w:divBdr>
        </w:div>
        <w:div w:id="1072772410">
          <w:marLeft w:val="0"/>
          <w:marRight w:val="0"/>
          <w:marTop w:val="0"/>
          <w:marBottom w:val="0"/>
          <w:divBdr>
            <w:top w:val="none" w:sz="0" w:space="0" w:color="auto"/>
            <w:left w:val="none" w:sz="0" w:space="0" w:color="auto"/>
            <w:bottom w:val="none" w:sz="0" w:space="0" w:color="auto"/>
            <w:right w:val="none" w:sz="0" w:space="0" w:color="auto"/>
          </w:divBdr>
        </w:div>
        <w:div w:id="1080296214">
          <w:marLeft w:val="0"/>
          <w:marRight w:val="0"/>
          <w:marTop w:val="0"/>
          <w:marBottom w:val="0"/>
          <w:divBdr>
            <w:top w:val="none" w:sz="0" w:space="0" w:color="auto"/>
            <w:left w:val="none" w:sz="0" w:space="0" w:color="auto"/>
            <w:bottom w:val="none" w:sz="0" w:space="0" w:color="auto"/>
            <w:right w:val="none" w:sz="0" w:space="0" w:color="auto"/>
          </w:divBdr>
        </w:div>
        <w:div w:id="1085223671">
          <w:marLeft w:val="0"/>
          <w:marRight w:val="0"/>
          <w:marTop w:val="0"/>
          <w:marBottom w:val="0"/>
          <w:divBdr>
            <w:top w:val="none" w:sz="0" w:space="0" w:color="auto"/>
            <w:left w:val="none" w:sz="0" w:space="0" w:color="auto"/>
            <w:bottom w:val="none" w:sz="0" w:space="0" w:color="auto"/>
            <w:right w:val="none" w:sz="0" w:space="0" w:color="auto"/>
          </w:divBdr>
        </w:div>
        <w:div w:id="1092050700">
          <w:marLeft w:val="0"/>
          <w:marRight w:val="0"/>
          <w:marTop w:val="0"/>
          <w:marBottom w:val="0"/>
          <w:divBdr>
            <w:top w:val="none" w:sz="0" w:space="0" w:color="auto"/>
            <w:left w:val="none" w:sz="0" w:space="0" w:color="auto"/>
            <w:bottom w:val="none" w:sz="0" w:space="0" w:color="auto"/>
            <w:right w:val="none" w:sz="0" w:space="0" w:color="auto"/>
          </w:divBdr>
        </w:div>
        <w:div w:id="1097558019">
          <w:marLeft w:val="0"/>
          <w:marRight w:val="0"/>
          <w:marTop w:val="0"/>
          <w:marBottom w:val="0"/>
          <w:divBdr>
            <w:top w:val="none" w:sz="0" w:space="0" w:color="auto"/>
            <w:left w:val="none" w:sz="0" w:space="0" w:color="auto"/>
            <w:bottom w:val="none" w:sz="0" w:space="0" w:color="auto"/>
            <w:right w:val="none" w:sz="0" w:space="0" w:color="auto"/>
          </w:divBdr>
        </w:div>
        <w:div w:id="1099527786">
          <w:marLeft w:val="0"/>
          <w:marRight w:val="0"/>
          <w:marTop w:val="0"/>
          <w:marBottom w:val="0"/>
          <w:divBdr>
            <w:top w:val="none" w:sz="0" w:space="0" w:color="auto"/>
            <w:left w:val="none" w:sz="0" w:space="0" w:color="auto"/>
            <w:bottom w:val="none" w:sz="0" w:space="0" w:color="auto"/>
            <w:right w:val="none" w:sz="0" w:space="0" w:color="auto"/>
          </w:divBdr>
        </w:div>
        <w:div w:id="1120029421">
          <w:marLeft w:val="0"/>
          <w:marRight w:val="0"/>
          <w:marTop w:val="0"/>
          <w:marBottom w:val="0"/>
          <w:divBdr>
            <w:top w:val="none" w:sz="0" w:space="0" w:color="auto"/>
            <w:left w:val="none" w:sz="0" w:space="0" w:color="auto"/>
            <w:bottom w:val="none" w:sz="0" w:space="0" w:color="auto"/>
            <w:right w:val="none" w:sz="0" w:space="0" w:color="auto"/>
          </w:divBdr>
        </w:div>
        <w:div w:id="1121922031">
          <w:marLeft w:val="0"/>
          <w:marRight w:val="0"/>
          <w:marTop w:val="0"/>
          <w:marBottom w:val="0"/>
          <w:divBdr>
            <w:top w:val="none" w:sz="0" w:space="0" w:color="auto"/>
            <w:left w:val="none" w:sz="0" w:space="0" w:color="auto"/>
            <w:bottom w:val="none" w:sz="0" w:space="0" w:color="auto"/>
            <w:right w:val="none" w:sz="0" w:space="0" w:color="auto"/>
          </w:divBdr>
        </w:div>
        <w:div w:id="1123842260">
          <w:marLeft w:val="0"/>
          <w:marRight w:val="0"/>
          <w:marTop w:val="0"/>
          <w:marBottom w:val="0"/>
          <w:divBdr>
            <w:top w:val="none" w:sz="0" w:space="0" w:color="auto"/>
            <w:left w:val="none" w:sz="0" w:space="0" w:color="auto"/>
            <w:bottom w:val="none" w:sz="0" w:space="0" w:color="auto"/>
            <w:right w:val="none" w:sz="0" w:space="0" w:color="auto"/>
          </w:divBdr>
        </w:div>
        <w:div w:id="1128089747">
          <w:marLeft w:val="0"/>
          <w:marRight w:val="0"/>
          <w:marTop w:val="0"/>
          <w:marBottom w:val="0"/>
          <w:divBdr>
            <w:top w:val="none" w:sz="0" w:space="0" w:color="auto"/>
            <w:left w:val="none" w:sz="0" w:space="0" w:color="auto"/>
            <w:bottom w:val="none" w:sz="0" w:space="0" w:color="auto"/>
            <w:right w:val="none" w:sz="0" w:space="0" w:color="auto"/>
          </w:divBdr>
        </w:div>
        <w:div w:id="1131902866">
          <w:marLeft w:val="0"/>
          <w:marRight w:val="0"/>
          <w:marTop w:val="0"/>
          <w:marBottom w:val="0"/>
          <w:divBdr>
            <w:top w:val="none" w:sz="0" w:space="0" w:color="auto"/>
            <w:left w:val="none" w:sz="0" w:space="0" w:color="auto"/>
            <w:bottom w:val="none" w:sz="0" w:space="0" w:color="auto"/>
            <w:right w:val="none" w:sz="0" w:space="0" w:color="auto"/>
          </w:divBdr>
        </w:div>
        <w:div w:id="1134983851">
          <w:marLeft w:val="0"/>
          <w:marRight w:val="0"/>
          <w:marTop w:val="0"/>
          <w:marBottom w:val="0"/>
          <w:divBdr>
            <w:top w:val="none" w:sz="0" w:space="0" w:color="auto"/>
            <w:left w:val="none" w:sz="0" w:space="0" w:color="auto"/>
            <w:bottom w:val="none" w:sz="0" w:space="0" w:color="auto"/>
            <w:right w:val="none" w:sz="0" w:space="0" w:color="auto"/>
          </w:divBdr>
        </w:div>
        <w:div w:id="1148477829">
          <w:marLeft w:val="0"/>
          <w:marRight w:val="0"/>
          <w:marTop w:val="0"/>
          <w:marBottom w:val="0"/>
          <w:divBdr>
            <w:top w:val="none" w:sz="0" w:space="0" w:color="auto"/>
            <w:left w:val="none" w:sz="0" w:space="0" w:color="auto"/>
            <w:bottom w:val="none" w:sz="0" w:space="0" w:color="auto"/>
            <w:right w:val="none" w:sz="0" w:space="0" w:color="auto"/>
          </w:divBdr>
        </w:div>
        <w:div w:id="1150438126">
          <w:marLeft w:val="0"/>
          <w:marRight w:val="0"/>
          <w:marTop w:val="0"/>
          <w:marBottom w:val="0"/>
          <w:divBdr>
            <w:top w:val="none" w:sz="0" w:space="0" w:color="auto"/>
            <w:left w:val="none" w:sz="0" w:space="0" w:color="auto"/>
            <w:bottom w:val="none" w:sz="0" w:space="0" w:color="auto"/>
            <w:right w:val="none" w:sz="0" w:space="0" w:color="auto"/>
          </w:divBdr>
        </w:div>
        <w:div w:id="1153989406">
          <w:marLeft w:val="0"/>
          <w:marRight w:val="0"/>
          <w:marTop w:val="0"/>
          <w:marBottom w:val="0"/>
          <w:divBdr>
            <w:top w:val="none" w:sz="0" w:space="0" w:color="auto"/>
            <w:left w:val="none" w:sz="0" w:space="0" w:color="auto"/>
            <w:bottom w:val="none" w:sz="0" w:space="0" w:color="auto"/>
            <w:right w:val="none" w:sz="0" w:space="0" w:color="auto"/>
          </w:divBdr>
        </w:div>
        <w:div w:id="1160076783">
          <w:marLeft w:val="0"/>
          <w:marRight w:val="0"/>
          <w:marTop w:val="0"/>
          <w:marBottom w:val="0"/>
          <w:divBdr>
            <w:top w:val="none" w:sz="0" w:space="0" w:color="auto"/>
            <w:left w:val="none" w:sz="0" w:space="0" w:color="auto"/>
            <w:bottom w:val="none" w:sz="0" w:space="0" w:color="auto"/>
            <w:right w:val="none" w:sz="0" w:space="0" w:color="auto"/>
          </w:divBdr>
        </w:div>
        <w:div w:id="1160735596">
          <w:marLeft w:val="0"/>
          <w:marRight w:val="0"/>
          <w:marTop w:val="0"/>
          <w:marBottom w:val="0"/>
          <w:divBdr>
            <w:top w:val="none" w:sz="0" w:space="0" w:color="auto"/>
            <w:left w:val="none" w:sz="0" w:space="0" w:color="auto"/>
            <w:bottom w:val="none" w:sz="0" w:space="0" w:color="auto"/>
            <w:right w:val="none" w:sz="0" w:space="0" w:color="auto"/>
          </w:divBdr>
        </w:div>
        <w:div w:id="1164779268">
          <w:marLeft w:val="0"/>
          <w:marRight w:val="0"/>
          <w:marTop w:val="0"/>
          <w:marBottom w:val="0"/>
          <w:divBdr>
            <w:top w:val="none" w:sz="0" w:space="0" w:color="auto"/>
            <w:left w:val="none" w:sz="0" w:space="0" w:color="auto"/>
            <w:bottom w:val="none" w:sz="0" w:space="0" w:color="auto"/>
            <w:right w:val="none" w:sz="0" w:space="0" w:color="auto"/>
          </w:divBdr>
        </w:div>
        <w:div w:id="1168716222">
          <w:marLeft w:val="0"/>
          <w:marRight w:val="0"/>
          <w:marTop w:val="0"/>
          <w:marBottom w:val="0"/>
          <w:divBdr>
            <w:top w:val="none" w:sz="0" w:space="0" w:color="auto"/>
            <w:left w:val="none" w:sz="0" w:space="0" w:color="auto"/>
            <w:bottom w:val="none" w:sz="0" w:space="0" w:color="auto"/>
            <w:right w:val="none" w:sz="0" w:space="0" w:color="auto"/>
          </w:divBdr>
        </w:div>
        <w:div w:id="1175923036">
          <w:marLeft w:val="0"/>
          <w:marRight w:val="0"/>
          <w:marTop w:val="0"/>
          <w:marBottom w:val="0"/>
          <w:divBdr>
            <w:top w:val="none" w:sz="0" w:space="0" w:color="auto"/>
            <w:left w:val="none" w:sz="0" w:space="0" w:color="auto"/>
            <w:bottom w:val="none" w:sz="0" w:space="0" w:color="auto"/>
            <w:right w:val="none" w:sz="0" w:space="0" w:color="auto"/>
          </w:divBdr>
        </w:div>
        <w:div w:id="1177616865">
          <w:marLeft w:val="0"/>
          <w:marRight w:val="0"/>
          <w:marTop w:val="0"/>
          <w:marBottom w:val="0"/>
          <w:divBdr>
            <w:top w:val="none" w:sz="0" w:space="0" w:color="auto"/>
            <w:left w:val="none" w:sz="0" w:space="0" w:color="auto"/>
            <w:bottom w:val="none" w:sz="0" w:space="0" w:color="auto"/>
            <w:right w:val="none" w:sz="0" w:space="0" w:color="auto"/>
          </w:divBdr>
        </w:div>
        <w:div w:id="1183284094">
          <w:marLeft w:val="0"/>
          <w:marRight w:val="0"/>
          <w:marTop w:val="0"/>
          <w:marBottom w:val="0"/>
          <w:divBdr>
            <w:top w:val="none" w:sz="0" w:space="0" w:color="auto"/>
            <w:left w:val="none" w:sz="0" w:space="0" w:color="auto"/>
            <w:bottom w:val="none" w:sz="0" w:space="0" w:color="auto"/>
            <w:right w:val="none" w:sz="0" w:space="0" w:color="auto"/>
          </w:divBdr>
        </w:div>
        <w:div w:id="1187132107">
          <w:marLeft w:val="0"/>
          <w:marRight w:val="0"/>
          <w:marTop w:val="0"/>
          <w:marBottom w:val="0"/>
          <w:divBdr>
            <w:top w:val="none" w:sz="0" w:space="0" w:color="auto"/>
            <w:left w:val="none" w:sz="0" w:space="0" w:color="auto"/>
            <w:bottom w:val="none" w:sz="0" w:space="0" w:color="auto"/>
            <w:right w:val="none" w:sz="0" w:space="0" w:color="auto"/>
          </w:divBdr>
        </w:div>
        <w:div w:id="1193809268">
          <w:marLeft w:val="0"/>
          <w:marRight w:val="0"/>
          <w:marTop w:val="0"/>
          <w:marBottom w:val="0"/>
          <w:divBdr>
            <w:top w:val="none" w:sz="0" w:space="0" w:color="auto"/>
            <w:left w:val="none" w:sz="0" w:space="0" w:color="auto"/>
            <w:bottom w:val="none" w:sz="0" w:space="0" w:color="auto"/>
            <w:right w:val="none" w:sz="0" w:space="0" w:color="auto"/>
          </w:divBdr>
        </w:div>
        <w:div w:id="1196039701">
          <w:marLeft w:val="0"/>
          <w:marRight w:val="0"/>
          <w:marTop w:val="0"/>
          <w:marBottom w:val="0"/>
          <w:divBdr>
            <w:top w:val="none" w:sz="0" w:space="0" w:color="auto"/>
            <w:left w:val="none" w:sz="0" w:space="0" w:color="auto"/>
            <w:bottom w:val="none" w:sz="0" w:space="0" w:color="auto"/>
            <w:right w:val="none" w:sz="0" w:space="0" w:color="auto"/>
          </w:divBdr>
        </w:div>
        <w:div w:id="1196384378">
          <w:marLeft w:val="0"/>
          <w:marRight w:val="0"/>
          <w:marTop w:val="0"/>
          <w:marBottom w:val="0"/>
          <w:divBdr>
            <w:top w:val="none" w:sz="0" w:space="0" w:color="auto"/>
            <w:left w:val="none" w:sz="0" w:space="0" w:color="auto"/>
            <w:bottom w:val="none" w:sz="0" w:space="0" w:color="auto"/>
            <w:right w:val="none" w:sz="0" w:space="0" w:color="auto"/>
          </w:divBdr>
        </w:div>
        <w:div w:id="1197347827">
          <w:marLeft w:val="0"/>
          <w:marRight w:val="0"/>
          <w:marTop w:val="0"/>
          <w:marBottom w:val="0"/>
          <w:divBdr>
            <w:top w:val="none" w:sz="0" w:space="0" w:color="auto"/>
            <w:left w:val="none" w:sz="0" w:space="0" w:color="auto"/>
            <w:bottom w:val="none" w:sz="0" w:space="0" w:color="auto"/>
            <w:right w:val="none" w:sz="0" w:space="0" w:color="auto"/>
          </w:divBdr>
        </w:div>
        <w:div w:id="1199008119">
          <w:marLeft w:val="0"/>
          <w:marRight w:val="0"/>
          <w:marTop w:val="0"/>
          <w:marBottom w:val="0"/>
          <w:divBdr>
            <w:top w:val="none" w:sz="0" w:space="0" w:color="auto"/>
            <w:left w:val="none" w:sz="0" w:space="0" w:color="auto"/>
            <w:bottom w:val="none" w:sz="0" w:space="0" w:color="auto"/>
            <w:right w:val="none" w:sz="0" w:space="0" w:color="auto"/>
          </w:divBdr>
        </w:div>
        <w:div w:id="1206791209">
          <w:marLeft w:val="0"/>
          <w:marRight w:val="0"/>
          <w:marTop w:val="0"/>
          <w:marBottom w:val="0"/>
          <w:divBdr>
            <w:top w:val="none" w:sz="0" w:space="0" w:color="auto"/>
            <w:left w:val="none" w:sz="0" w:space="0" w:color="auto"/>
            <w:bottom w:val="none" w:sz="0" w:space="0" w:color="auto"/>
            <w:right w:val="none" w:sz="0" w:space="0" w:color="auto"/>
          </w:divBdr>
        </w:div>
        <w:div w:id="1211921391">
          <w:marLeft w:val="0"/>
          <w:marRight w:val="0"/>
          <w:marTop w:val="0"/>
          <w:marBottom w:val="0"/>
          <w:divBdr>
            <w:top w:val="none" w:sz="0" w:space="0" w:color="auto"/>
            <w:left w:val="none" w:sz="0" w:space="0" w:color="auto"/>
            <w:bottom w:val="none" w:sz="0" w:space="0" w:color="auto"/>
            <w:right w:val="none" w:sz="0" w:space="0" w:color="auto"/>
          </w:divBdr>
        </w:div>
        <w:div w:id="1212962036">
          <w:marLeft w:val="0"/>
          <w:marRight w:val="0"/>
          <w:marTop w:val="0"/>
          <w:marBottom w:val="0"/>
          <w:divBdr>
            <w:top w:val="none" w:sz="0" w:space="0" w:color="auto"/>
            <w:left w:val="none" w:sz="0" w:space="0" w:color="auto"/>
            <w:bottom w:val="none" w:sz="0" w:space="0" w:color="auto"/>
            <w:right w:val="none" w:sz="0" w:space="0" w:color="auto"/>
          </w:divBdr>
        </w:div>
        <w:div w:id="1216239180">
          <w:marLeft w:val="0"/>
          <w:marRight w:val="0"/>
          <w:marTop w:val="0"/>
          <w:marBottom w:val="0"/>
          <w:divBdr>
            <w:top w:val="none" w:sz="0" w:space="0" w:color="auto"/>
            <w:left w:val="none" w:sz="0" w:space="0" w:color="auto"/>
            <w:bottom w:val="none" w:sz="0" w:space="0" w:color="auto"/>
            <w:right w:val="none" w:sz="0" w:space="0" w:color="auto"/>
          </w:divBdr>
        </w:div>
        <w:div w:id="1217356272">
          <w:marLeft w:val="0"/>
          <w:marRight w:val="0"/>
          <w:marTop w:val="0"/>
          <w:marBottom w:val="0"/>
          <w:divBdr>
            <w:top w:val="none" w:sz="0" w:space="0" w:color="auto"/>
            <w:left w:val="none" w:sz="0" w:space="0" w:color="auto"/>
            <w:bottom w:val="none" w:sz="0" w:space="0" w:color="auto"/>
            <w:right w:val="none" w:sz="0" w:space="0" w:color="auto"/>
          </w:divBdr>
        </w:div>
        <w:div w:id="1221746404">
          <w:marLeft w:val="0"/>
          <w:marRight w:val="0"/>
          <w:marTop w:val="0"/>
          <w:marBottom w:val="0"/>
          <w:divBdr>
            <w:top w:val="none" w:sz="0" w:space="0" w:color="auto"/>
            <w:left w:val="none" w:sz="0" w:space="0" w:color="auto"/>
            <w:bottom w:val="none" w:sz="0" w:space="0" w:color="auto"/>
            <w:right w:val="none" w:sz="0" w:space="0" w:color="auto"/>
          </w:divBdr>
        </w:div>
        <w:div w:id="1225215932">
          <w:marLeft w:val="0"/>
          <w:marRight w:val="0"/>
          <w:marTop w:val="0"/>
          <w:marBottom w:val="0"/>
          <w:divBdr>
            <w:top w:val="none" w:sz="0" w:space="0" w:color="auto"/>
            <w:left w:val="none" w:sz="0" w:space="0" w:color="auto"/>
            <w:bottom w:val="none" w:sz="0" w:space="0" w:color="auto"/>
            <w:right w:val="none" w:sz="0" w:space="0" w:color="auto"/>
          </w:divBdr>
        </w:div>
        <w:div w:id="1236092896">
          <w:marLeft w:val="0"/>
          <w:marRight w:val="0"/>
          <w:marTop w:val="0"/>
          <w:marBottom w:val="0"/>
          <w:divBdr>
            <w:top w:val="none" w:sz="0" w:space="0" w:color="auto"/>
            <w:left w:val="none" w:sz="0" w:space="0" w:color="auto"/>
            <w:bottom w:val="none" w:sz="0" w:space="0" w:color="auto"/>
            <w:right w:val="none" w:sz="0" w:space="0" w:color="auto"/>
          </w:divBdr>
        </w:div>
        <w:div w:id="1241402507">
          <w:marLeft w:val="0"/>
          <w:marRight w:val="0"/>
          <w:marTop w:val="0"/>
          <w:marBottom w:val="0"/>
          <w:divBdr>
            <w:top w:val="none" w:sz="0" w:space="0" w:color="auto"/>
            <w:left w:val="none" w:sz="0" w:space="0" w:color="auto"/>
            <w:bottom w:val="none" w:sz="0" w:space="0" w:color="auto"/>
            <w:right w:val="none" w:sz="0" w:space="0" w:color="auto"/>
          </w:divBdr>
        </w:div>
        <w:div w:id="1243947306">
          <w:marLeft w:val="0"/>
          <w:marRight w:val="0"/>
          <w:marTop w:val="0"/>
          <w:marBottom w:val="0"/>
          <w:divBdr>
            <w:top w:val="none" w:sz="0" w:space="0" w:color="auto"/>
            <w:left w:val="none" w:sz="0" w:space="0" w:color="auto"/>
            <w:bottom w:val="none" w:sz="0" w:space="0" w:color="auto"/>
            <w:right w:val="none" w:sz="0" w:space="0" w:color="auto"/>
          </w:divBdr>
        </w:div>
        <w:div w:id="1247111395">
          <w:marLeft w:val="0"/>
          <w:marRight w:val="0"/>
          <w:marTop w:val="0"/>
          <w:marBottom w:val="0"/>
          <w:divBdr>
            <w:top w:val="none" w:sz="0" w:space="0" w:color="auto"/>
            <w:left w:val="none" w:sz="0" w:space="0" w:color="auto"/>
            <w:bottom w:val="none" w:sz="0" w:space="0" w:color="auto"/>
            <w:right w:val="none" w:sz="0" w:space="0" w:color="auto"/>
          </w:divBdr>
        </w:div>
        <w:div w:id="1253314016">
          <w:marLeft w:val="0"/>
          <w:marRight w:val="0"/>
          <w:marTop w:val="0"/>
          <w:marBottom w:val="0"/>
          <w:divBdr>
            <w:top w:val="none" w:sz="0" w:space="0" w:color="auto"/>
            <w:left w:val="none" w:sz="0" w:space="0" w:color="auto"/>
            <w:bottom w:val="none" w:sz="0" w:space="0" w:color="auto"/>
            <w:right w:val="none" w:sz="0" w:space="0" w:color="auto"/>
          </w:divBdr>
        </w:div>
        <w:div w:id="1265766872">
          <w:marLeft w:val="0"/>
          <w:marRight w:val="0"/>
          <w:marTop w:val="0"/>
          <w:marBottom w:val="0"/>
          <w:divBdr>
            <w:top w:val="none" w:sz="0" w:space="0" w:color="auto"/>
            <w:left w:val="none" w:sz="0" w:space="0" w:color="auto"/>
            <w:bottom w:val="none" w:sz="0" w:space="0" w:color="auto"/>
            <w:right w:val="none" w:sz="0" w:space="0" w:color="auto"/>
          </w:divBdr>
        </w:div>
        <w:div w:id="1277103458">
          <w:marLeft w:val="0"/>
          <w:marRight w:val="0"/>
          <w:marTop w:val="0"/>
          <w:marBottom w:val="0"/>
          <w:divBdr>
            <w:top w:val="none" w:sz="0" w:space="0" w:color="auto"/>
            <w:left w:val="none" w:sz="0" w:space="0" w:color="auto"/>
            <w:bottom w:val="none" w:sz="0" w:space="0" w:color="auto"/>
            <w:right w:val="none" w:sz="0" w:space="0" w:color="auto"/>
          </w:divBdr>
        </w:div>
        <w:div w:id="1279029454">
          <w:marLeft w:val="0"/>
          <w:marRight w:val="0"/>
          <w:marTop w:val="0"/>
          <w:marBottom w:val="0"/>
          <w:divBdr>
            <w:top w:val="none" w:sz="0" w:space="0" w:color="auto"/>
            <w:left w:val="none" w:sz="0" w:space="0" w:color="auto"/>
            <w:bottom w:val="none" w:sz="0" w:space="0" w:color="auto"/>
            <w:right w:val="none" w:sz="0" w:space="0" w:color="auto"/>
          </w:divBdr>
        </w:div>
        <w:div w:id="1300769778">
          <w:marLeft w:val="0"/>
          <w:marRight w:val="0"/>
          <w:marTop w:val="0"/>
          <w:marBottom w:val="0"/>
          <w:divBdr>
            <w:top w:val="none" w:sz="0" w:space="0" w:color="auto"/>
            <w:left w:val="none" w:sz="0" w:space="0" w:color="auto"/>
            <w:bottom w:val="none" w:sz="0" w:space="0" w:color="auto"/>
            <w:right w:val="none" w:sz="0" w:space="0" w:color="auto"/>
          </w:divBdr>
        </w:div>
        <w:div w:id="1301225846">
          <w:marLeft w:val="0"/>
          <w:marRight w:val="0"/>
          <w:marTop w:val="0"/>
          <w:marBottom w:val="0"/>
          <w:divBdr>
            <w:top w:val="none" w:sz="0" w:space="0" w:color="auto"/>
            <w:left w:val="none" w:sz="0" w:space="0" w:color="auto"/>
            <w:bottom w:val="none" w:sz="0" w:space="0" w:color="auto"/>
            <w:right w:val="none" w:sz="0" w:space="0" w:color="auto"/>
          </w:divBdr>
        </w:div>
        <w:div w:id="1318656084">
          <w:marLeft w:val="0"/>
          <w:marRight w:val="0"/>
          <w:marTop w:val="0"/>
          <w:marBottom w:val="0"/>
          <w:divBdr>
            <w:top w:val="none" w:sz="0" w:space="0" w:color="auto"/>
            <w:left w:val="none" w:sz="0" w:space="0" w:color="auto"/>
            <w:bottom w:val="none" w:sz="0" w:space="0" w:color="auto"/>
            <w:right w:val="none" w:sz="0" w:space="0" w:color="auto"/>
          </w:divBdr>
        </w:div>
        <w:div w:id="1322269062">
          <w:marLeft w:val="0"/>
          <w:marRight w:val="0"/>
          <w:marTop w:val="0"/>
          <w:marBottom w:val="0"/>
          <w:divBdr>
            <w:top w:val="none" w:sz="0" w:space="0" w:color="auto"/>
            <w:left w:val="none" w:sz="0" w:space="0" w:color="auto"/>
            <w:bottom w:val="none" w:sz="0" w:space="0" w:color="auto"/>
            <w:right w:val="none" w:sz="0" w:space="0" w:color="auto"/>
          </w:divBdr>
        </w:div>
        <w:div w:id="1327779907">
          <w:marLeft w:val="0"/>
          <w:marRight w:val="0"/>
          <w:marTop w:val="0"/>
          <w:marBottom w:val="0"/>
          <w:divBdr>
            <w:top w:val="none" w:sz="0" w:space="0" w:color="auto"/>
            <w:left w:val="none" w:sz="0" w:space="0" w:color="auto"/>
            <w:bottom w:val="none" w:sz="0" w:space="0" w:color="auto"/>
            <w:right w:val="none" w:sz="0" w:space="0" w:color="auto"/>
          </w:divBdr>
        </w:div>
        <w:div w:id="1328754266">
          <w:marLeft w:val="0"/>
          <w:marRight w:val="0"/>
          <w:marTop w:val="0"/>
          <w:marBottom w:val="0"/>
          <w:divBdr>
            <w:top w:val="none" w:sz="0" w:space="0" w:color="auto"/>
            <w:left w:val="none" w:sz="0" w:space="0" w:color="auto"/>
            <w:bottom w:val="none" w:sz="0" w:space="0" w:color="auto"/>
            <w:right w:val="none" w:sz="0" w:space="0" w:color="auto"/>
          </w:divBdr>
        </w:div>
        <w:div w:id="1329988915">
          <w:marLeft w:val="0"/>
          <w:marRight w:val="0"/>
          <w:marTop w:val="0"/>
          <w:marBottom w:val="0"/>
          <w:divBdr>
            <w:top w:val="none" w:sz="0" w:space="0" w:color="auto"/>
            <w:left w:val="none" w:sz="0" w:space="0" w:color="auto"/>
            <w:bottom w:val="none" w:sz="0" w:space="0" w:color="auto"/>
            <w:right w:val="none" w:sz="0" w:space="0" w:color="auto"/>
          </w:divBdr>
        </w:div>
        <w:div w:id="1334796436">
          <w:marLeft w:val="0"/>
          <w:marRight w:val="0"/>
          <w:marTop w:val="0"/>
          <w:marBottom w:val="0"/>
          <w:divBdr>
            <w:top w:val="none" w:sz="0" w:space="0" w:color="auto"/>
            <w:left w:val="none" w:sz="0" w:space="0" w:color="auto"/>
            <w:bottom w:val="none" w:sz="0" w:space="0" w:color="auto"/>
            <w:right w:val="none" w:sz="0" w:space="0" w:color="auto"/>
          </w:divBdr>
        </w:div>
        <w:div w:id="1335306039">
          <w:marLeft w:val="0"/>
          <w:marRight w:val="0"/>
          <w:marTop w:val="0"/>
          <w:marBottom w:val="0"/>
          <w:divBdr>
            <w:top w:val="none" w:sz="0" w:space="0" w:color="auto"/>
            <w:left w:val="none" w:sz="0" w:space="0" w:color="auto"/>
            <w:bottom w:val="none" w:sz="0" w:space="0" w:color="auto"/>
            <w:right w:val="none" w:sz="0" w:space="0" w:color="auto"/>
          </w:divBdr>
        </w:div>
        <w:div w:id="1342928518">
          <w:marLeft w:val="0"/>
          <w:marRight w:val="0"/>
          <w:marTop w:val="0"/>
          <w:marBottom w:val="0"/>
          <w:divBdr>
            <w:top w:val="none" w:sz="0" w:space="0" w:color="auto"/>
            <w:left w:val="none" w:sz="0" w:space="0" w:color="auto"/>
            <w:bottom w:val="none" w:sz="0" w:space="0" w:color="auto"/>
            <w:right w:val="none" w:sz="0" w:space="0" w:color="auto"/>
          </w:divBdr>
        </w:div>
        <w:div w:id="1345284342">
          <w:marLeft w:val="0"/>
          <w:marRight w:val="0"/>
          <w:marTop w:val="0"/>
          <w:marBottom w:val="0"/>
          <w:divBdr>
            <w:top w:val="none" w:sz="0" w:space="0" w:color="auto"/>
            <w:left w:val="none" w:sz="0" w:space="0" w:color="auto"/>
            <w:bottom w:val="none" w:sz="0" w:space="0" w:color="auto"/>
            <w:right w:val="none" w:sz="0" w:space="0" w:color="auto"/>
          </w:divBdr>
        </w:div>
        <w:div w:id="1355111649">
          <w:marLeft w:val="0"/>
          <w:marRight w:val="0"/>
          <w:marTop w:val="0"/>
          <w:marBottom w:val="0"/>
          <w:divBdr>
            <w:top w:val="none" w:sz="0" w:space="0" w:color="auto"/>
            <w:left w:val="none" w:sz="0" w:space="0" w:color="auto"/>
            <w:bottom w:val="none" w:sz="0" w:space="0" w:color="auto"/>
            <w:right w:val="none" w:sz="0" w:space="0" w:color="auto"/>
          </w:divBdr>
        </w:div>
        <w:div w:id="1364863561">
          <w:marLeft w:val="0"/>
          <w:marRight w:val="0"/>
          <w:marTop w:val="0"/>
          <w:marBottom w:val="0"/>
          <w:divBdr>
            <w:top w:val="none" w:sz="0" w:space="0" w:color="auto"/>
            <w:left w:val="none" w:sz="0" w:space="0" w:color="auto"/>
            <w:bottom w:val="none" w:sz="0" w:space="0" w:color="auto"/>
            <w:right w:val="none" w:sz="0" w:space="0" w:color="auto"/>
          </w:divBdr>
        </w:div>
        <w:div w:id="1368140561">
          <w:marLeft w:val="0"/>
          <w:marRight w:val="0"/>
          <w:marTop w:val="0"/>
          <w:marBottom w:val="0"/>
          <w:divBdr>
            <w:top w:val="none" w:sz="0" w:space="0" w:color="auto"/>
            <w:left w:val="none" w:sz="0" w:space="0" w:color="auto"/>
            <w:bottom w:val="none" w:sz="0" w:space="0" w:color="auto"/>
            <w:right w:val="none" w:sz="0" w:space="0" w:color="auto"/>
          </w:divBdr>
        </w:div>
        <w:div w:id="1370453744">
          <w:marLeft w:val="0"/>
          <w:marRight w:val="0"/>
          <w:marTop w:val="0"/>
          <w:marBottom w:val="0"/>
          <w:divBdr>
            <w:top w:val="none" w:sz="0" w:space="0" w:color="auto"/>
            <w:left w:val="none" w:sz="0" w:space="0" w:color="auto"/>
            <w:bottom w:val="none" w:sz="0" w:space="0" w:color="auto"/>
            <w:right w:val="none" w:sz="0" w:space="0" w:color="auto"/>
          </w:divBdr>
        </w:div>
        <w:div w:id="1386611305">
          <w:marLeft w:val="0"/>
          <w:marRight w:val="0"/>
          <w:marTop w:val="0"/>
          <w:marBottom w:val="0"/>
          <w:divBdr>
            <w:top w:val="none" w:sz="0" w:space="0" w:color="auto"/>
            <w:left w:val="none" w:sz="0" w:space="0" w:color="auto"/>
            <w:bottom w:val="none" w:sz="0" w:space="0" w:color="auto"/>
            <w:right w:val="none" w:sz="0" w:space="0" w:color="auto"/>
          </w:divBdr>
        </w:div>
        <w:div w:id="1391807578">
          <w:marLeft w:val="0"/>
          <w:marRight w:val="0"/>
          <w:marTop w:val="0"/>
          <w:marBottom w:val="0"/>
          <w:divBdr>
            <w:top w:val="none" w:sz="0" w:space="0" w:color="auto"/>
            <w:left w:val="none" w:sz="0" w:space="0" w:color="auto"/>
            <w:bottom w:val="none" w:sz="0" w:space="0" w:color="auto"/>
            <w:right w:val="none" w:sz="0" w:space="0" w:color="auto"/>
          </w:divBdr>
        </w:div>
        <w:div w:id="1410082229">
          <w:marLeft w:val="0"/>
          <w:marRight w:val="0"/>
          <w:marTop w:val="0"/>
          <w:marBottom w:val="0"/>
          <w:divBdr>
            <w:top w:val="none" w:sz="0" w:space="0" w:color="auto"/>
            <w:left w:val="none" w:sz="0" w:space="0" w:color="auto"/>
            <w:bottom w:val="none" w:sz="0" w:space="0" w:color="auto"/>
            <w:right w:val="none" w:sz="0" w:space="0" w:color="auto"/>
          </w:divBdr>
        </w:div>
        <w:div w:id="1424449911">
          <w:marLeft w:val="0"/>
          <w:marRight w:val="0"/>
          <w:marTop w:val="0"/>
          <w:marBottom w:val="0"/>
          <w:divBdr>
            <w:top w:val="none" w:sz="0" w:space="0" w:color="auto"/>
            <w:left w:val="none" w:sz="0" w:space="0" w:color="auto"/>
            <w:bottom w:val="none" w:sz="0" w:space="0" w:color="auto"/>
            <w:right w:val="none" w:sz="0" w:space="0" w:color="auto"/>
          </w:divBdr>
        </w:div>
        <w:div w:id="1438865046">
          <w:marLeft w:val="0"/>
          <w:marRight w:val="0"/>
          <w:marTop w:val="0"/>
          <w:marBottom w:val="0"/>
          <w:divBdr>
            <w:top w:val="none" w:sz="0" w:space="0" w:color="auto"/>
            <w:left w:val="none" w:sz="0" w:space="0" w:color="auto"/>
            <w:bottom w:val="none" w:sz="0" w:space="0" w:color="auto"/>
            <w:right w:val="none" w:sz="0" w:space="0" w:color="auto"/>
          </w:divBdr>
        </w:div>
        <w:div w:id="1446583823">
          <w:marLeft w:val="0"/>
          <w:marRight w:val="0"/>
          <w:marTop w:val="0"/>
          <w:marBottom w:val="0"/>
          <w:divBdr>
            <w:top w:val="none" w:sz="0" w:space="0" w:color="auto"/>
            <w:left w:val="none" w:sz="0" w:space="0" w:color="auto"/>
            <w:bottom w:val="none" w:sz="0" w:space="0" w:color="auto"/>
            <w:right w:val="none" w:sz="0" w:space="0" w:color="auto"/>
          </w:divBdr>
        </w:div>
        <w:div w:id="1448810056">
          <w:marLeft w:val="0"/>
          <w:marRight w:val="0"/>
          <w:marTop w:val="0"/>
          <w:marBottom w:val="0"/>
          <w:divBdr>
            <w:top w:val="none" w:sz="0" w:space="0" w:color="auto"/>
            <w:left w:val="none" w:sz="0" w:space="0" w:color="auto"/>
            <w:bottom w:val="none" w:sz="0" w:space="0" w:color="auto"/>
            <w:right w:val="none" w:sz="0" w:space="0" w:color="auto"/>
          </w:divBdr>
        </w:div>
        <w:div w:id="1452287309">
          <w:marLeft w:val="0"/>
          <w:marRight w:val="0"/>
          <w:marTop w:val="0"/>
          <w:marBottom w:val="0"/>
          <w:divBdr>
            <w:top w:val="none" w:sz="0" w:space="0" w:color="auto"/>
            <w:left w:val="none" w:sz="0" w:space="0" w:color="auto"/>
            <w:bottom w:val="none" w:sz="0" w:space="0" w:color="auto"/>
            <w:right w:val="none" w:sz="0" w:space="0" w:color="auto"/>
          </w:divBdr>
        </w:div>
        <w:div w:id="1452355587">
          <w:marLeft w:val="0"/>
          <w:marRight w:val="0"/>
          <w:marTop w:val="0"/>
          <w:marBottom w:val="0"/>
          <w:divBdr>
            <w:top w:val="none" w:sz="0" w:space="0" w:color="auto"/>
            <w:left w:val="none" w:sz="0" w:space="0" w:color="auto"/>
            <w:bottom w:val="none" w:sz="0" w:space="0" w:color="auto"/>
            <w:right w:val="none" w:sz="0" w:space="0" w:color="auto"/>
          </w:divBdr>
        </w:div>
        <w:div w:id="1456288392">
          <w:marLeft w:val="0"/>
          <w:marRight w:val="0"/>
          <w:marTop w:val="0"/>
          <w:marBottom w:val="0"/>
          <w:divBdr>
            <w:top w:val="none" w:sz="0" w:space="0" w:color="auto"/>
            <w:left w:val="none" w:sz="0" w:space="0" w:color="auto"/>
            <w:bottom w:val="none" w:sz="0" w:space="0" w:color="auto"/>
            <w:right w:val="none" w:sz="0" w:space="0" w:color="auto"/>
          </w:divBdr>
        </w:div>
        <w:div w:id="1457529044">
          <w:marLeft w:val="0"/>
          <w:marRight w:val="0"/>
          <w:marTop w:val="0"/>
          <w:marBottom w:val="0"/>
          <w:divBdr>
            <w:top w:val="none" w:sz="0" w:space="0" w:color="auto"/>
            <w:left w:val="none" w:sz="0" w:space="0" w:color="auto"/>
            <w:bottom w:val="none" w:sz="0" w:space="0" w:color="auto"/>
            <w:right w:val="none" w:sz="0" w:space="0" w:color="auto"/>
          </w:divBdr>
        </w:div>
        <w:div w:id="1465462290">
          <w:marLeft w:val="0"/>
          <w:marRight w:val="0"/>
          <w:marTop w:val="0"/>
          <w:marBottom w:val="0"/>
          <w:divBdr>
            <w:top w:val="none" w:sz="0" w:space="0" w:color="auto"/>
            <w:left w:val="none" w:sz="0" w:space="0" w:color="auto"/>
            <w:bottom w:val="none" w:sz="0" w:space="0" w:color="auto"/>
            <w:right w:val="none" w:sz="0" w:space="0" w:color="auto"/>
          </w:divBdr>
        </w:div>
        <w:div w:id="1468546788">
          <w:marLeft w:val="0"/>
          <w:marRight w:val="0"/>
          <w:marTop w:val="0"/>
          <w:marBottom w:val="0"/>
          <w:divBdr>
            <w:top w:val="none" w:sz="0" w:space="0" w:color="auto"/>
            <w:left w:val="none" w:sz="0" w:space="0" w:color="auto"/>
            <w:bottom w:val="none" w:sz="0" w:space="0" w:color="auto"/>
            <w:right w:val="none" w:sz="0" w:space="0" w:color="auto"/>
          </w:divBdr>
        </w:div>
        <w:div w:id="1478180745">
          <w:marLeft w:val="0"/>
          <w:marRight w:val="0"/>
          <w:marTop w:val="0"/>
          <w:marBottom w:val="0"/>
          <w:divBdr>
            <w:top w:val="none" w:sz="0" w:space="0" w:color="auto"/>
            <w:left w:val="none" w:sz="0" w:space="0" w:color="auto"/>
            <w:bottom w:val="none" w:sz="0" w:space="0" w:color="auto"/>
            <w:right w:val="none" w:sz="0" w:space="0" w:color="auto"/>
          </w:divBdr>
        </w:div>
        <w:div w:id="1484539923">
          <w:marLeft w:val="0"/>
          <w:marRight w:val="0"/>
          <w:marTop w:val="0"/>
          <w:marBottom w:val="0"/>
          <w:divBdr>
            <w:top w:val="none" w:sz="0" w:space="0" w:color="auto"/>
            <w:left w:val="none" w:sz="0" w:space="0" w:color="auto"/>
            <w:bottom w:val="none" w:sz="0" w:space="0" w:color="auto"/>
            <w:right w:val="none" w:sz="0" w:space="0" w:color="auto"/>
          </w:divBdr>
        </w:div>
        <w:div w:id="1486781994">
          <w:marLeft w:val="0"/>
          <w:marRight w:val="0"/>
          <w:marTop w:val="0"/>
          <w:marBottom w:val="0"/>
          <w:divBdr>
            <w:top w:val="none" w:sz="0" w:space="0" w:color="auto"/>
            <w:left w:val="none" w:sz="0" w:space="0" w:color="auto"/>
            <w:bottom w:val="none" w:sz="0" w:space="0" w:color="auto"/>
            <w:right w:val="none" w:sz="0" w:space="0" w:color="auto"/>
          </w:divBdr>
        </w:div>
        <w:div w:id="1488208027">
          <w:marLeft w:val="0"/>
          <w:marRight w:val="0"/>
          <w:marTop w:val="0"/>
          <w:marBottom w:val="0"/>
          <w:divBdr>
            <w:top w:val="none" w:sz="0" w:space="0" w:color="auto"/>
            <w:left w:val="none" w:sz="0" w:space="0" w:color="auto"/>
            <w:bottom w:val="none" w:sz="0" w:space="0" w:color="auto"/>
            <w:right w:val="none" w:sz="0" w:space="0" w:color="auto"/>
          </w:divBdr>
        </w:div>
        <w:div w:id="1490755014">
          <w:marLeft w:val="0"/>
          <w:marRight w:val="0"/>
          <w:marTop w:val="0"/>
          <w:marBottom w:val="0"/>
          <w:divBdr>
            <w:top w:val="none" w:sz="0" w:space="0" w:color="auto"/>
            <w:left w:val="none" w:sz="0" w:space="0" w:color="auto"/>
            <w:bottom w:val="none" w:sz="0" w:space="0" w:color="auto"/>
            <w:right w:val="none" w:sz="0" w:space="0" w:color="auto"/>
          </w:divBdr>
        </w:div>
        <w:div w:id="1492090574">
          <w:marLeft w:val="0"/>
          <w:marRight w:val="0"/>
          <w:marTop w:val="0"/>
          <w:marBottom w:val="0"/>
          <w:divBdr>
            <w:top w:val="none" w:sz="0" w:space="0" w:color="auto"/>
            <w:left w:val="none" w:sz="0" w:space="0" w:color="auto"/>
            <w:bottom w:val="none" w:sz="0" w:space="0" w:color="auto"/>
            <w:right w:val="none" w:sz="0" w:space="0" w:color="auto"/>
          </w:divBdr>
        </w:div>
        <w:div w:id="1500778140">
          <w:marLeft w:val="0"/>
          <w:marRight w:val="0"/>
          <w:marTop w:val="0"/>
          <w:marBottom w:val="0"/>
          <w:divBdr>
            <w:top w:val="none" w:sz="0" w:space="0" w:color="auto"/>
            <w:left w:val="none" w:sz="0" w:space="0" w:color="auto"/>
            <w:bottom w:val="none" w:sz="0" w:space="0" w:color="auto"/>
            <w:right w:val="none" w:sz="0" w:space="0" w:color="auto"/>
          </w:divBdr>
        </w:div>
        <w:div w:id="1503472005">
          <w:marLeft w:val="0"/>
          <w:marRight w:val="0"/>
          <w:marTop w:val="0"/>
          <w:marBottom w:val="0"/>
          <w:divBdr>
            <w:top w:val="none" w:sz="0" w:space="0" w:color="auto"/>
            <w:left w:val="none" w:sz="0" w:space="0" w:color="auto"/>
            <w:bottom w:val="none" w:sz="0" w:space="0" w:color="auto"/>
            <w:right w:val="none" w:sz="0" w:space="0" w:color="auto"/>
          </w:divBdr>
        </w:div>
        <w:div w:id="1512139132">
          <w:marLeft w:val="0"/>
          <w:marRight w:val="0"/>
          <w:marTop w:val="0"/>
          <w:marBottom w:val="0"/>
          <w:divBdr>
            <w:top w:val="none" w:sz="0" w:space="0" w:color="auto"/>
            <w:left w:val="none" w:sz="0" w:space="0" w:color="auto"/>
            <w:bottom w:val="none" w:sz="0" w:space="0" w:color="auto"/>
            <w:right w:val="none" w:sz="0" w:space="0" w:color="auto"/>
          </w:divBdr>
        </w:div>
        <w:div w:id="1528328723">
          <w:marLeft w:val="0"/>
          <w:marRight w:val="0"/>
          <w:marTop w:val="0"/>
          <w:marBottom w:val="0"/>
          <w:divBdr>
            <w:top w:val="none" w:sz="0" w:space="0" w:color="auto"/>
            <w:left w:val="none" w:sz="0" w:space="0" w:color="auto"/>
            <w:bottom w:val="none" w:sz="0" w:space="0" w:color="auto"/>
            <w:right w:val="none" w:sz="0" w:space="0" w:color="auto"/>
          </w:divBdr>
        </w:div>
        <w:div w:id="1544363370">
          <w:marLeft w:val="0"/>
          <w:marRight w:val="0"/>
          <w:marTop w:val="0"/>
          <w:marBottom w:val="0"/>
          <w:divBdr>
            <w:top w:val="none" w:sz="0" w:space="0" w:color="auto"/>
            <w:left w:val="none" w:sz="0" w:space="0" w:color="auto"/>
            <w:bottom w:val="none" w:sz="0" w:space="0" w:color="auto"/>
            <w:right w:val="none" w:sz="0" w:space="0" w:color="auto"/>
          </w:divBdr>
        </w:div>
        <w:div w:id="1550265870">
          <w:marLeft w:val="0"/>
          <w:marRight w:val="0"/>
          <w:marTop w:val="0"/>
          <w:marBottom w:val="0"/>
          <w:divBdr>
            <w:top w:val="none" w:sz="0" w:space="0" w:color="auto"/>
            <w:left w:val="none" w:sz="0" w:space="0" w:color="auto"/>
            <w:bottom w:val="none" w:sz="0" w:space="0" w:color="auto"/>
            <w:right w:val="none" w:sz="0" w:space="0" w:color="auto"/>
          </w:divBdr>
        </w:div>
        <w:div w:id="1553350907">
          <w:marLeft w:val="0"/>
          <w:marRight w:val="0"/>
          <w:marTop w:val="0"/>
          <w:marBottom w:val="0"/>
          <w:divBdr>
            <w:top w:val="none" w:sz="0" w:space="0" w:color="auto"/>
            <w:left w:val="none" w:sz="0" w:space="0" w:color="auto"/>
            <w:bottom w:val="none" w:sz="0" w:space="0" w:color="auto"/>
            <w:right w:val="none" w:sz="0" w:space="0" w:color="auto"/>
          </w:divBdr>
        </w:div>
        <w:div w:id="1556621889">
          <w:marLeft w:val="0"/>
          <w:marRight w:val="0"/>
          <w:marTop w:val="0"/>
          <w:marBottom w:val="0"/>
          <w:divBdr>
            <w:top w:val="none" w:sz="0" w:space="0" w:color="auto"/>
            <w:left w:val="none" w:sz="0" w:space="0" w:color="auto"/>
            <w:bottom w:val="none" w:sz="0" w:space="0" w:color="auto"/>
            <w:right w:val="none" w:sz="0" w:space="0" w:color="auto"/>
          </w:divBdr>
        </w:div>
        <w:div w:id="1558130958">
          <w:marLeft w:val="0"/>
          <w:marRight w:val="0"/>
          <w:marTop w:val="0"/>
          <w:marBottom w:val="0"/>
          <w:divBdr>
            <w:top w:val="none" w:sz="0" w:space="0" w:color="auto"/>
            <w:left w:val="none" w:sz="0" w:space="0" w:color="auto"/>
            <w:bottom w:val="none" w:sz="0" w:space="0" w:color="auto"/>
            <w:right w:val="none" w:sz="0" w:space="0" w:color="auto"/>
          </w:divBdr>
        </w:div>
        <w:div w:id="1559629786">
          <w:marLeft w:val="0"/>
          <w:marRight w:val="0"/>
          <w:marTop w:val="0"/>
          <w:marBottom w:val="0"/>
          <w:divBdr>
            <w:top w:val="none" w:sz="0" w:space="0" w:color="auto"/>
            <w:left w:val="none" w:sz="0" w:space="0" w:color="auto"/>
            <w:bottom w:val="none" w:sz="0" w:space="0" w:color="auto"/>
            <w:right w:val="none" w:sz="0" w:space="0" w:color="auto"/>
          </w:divBdr>
        </w:div>
        <w:div w:id="1560559521">
          <w:marLeft w:val="0"/>
          <w:marRight w:val="0"/>
          <w:marTop w:val="0"/>
          <w:marBottom w:val="0"/>
          <w:divBdr>
            <w:top w:val="none" w:sz="0" w:space="0" w:color="auto"/>
            <w:left w:val="none" w:sz="0" w:space="0" w:color="auto"/>
            <w:bottom w:val="none" w:sz="0" w:space="0" w:color="auto"/>
            <w:right w:val="none" w:sz="0" w:space="0" w:color="auto"/>
          </w:divBdr>
        </w:div>
        <w:div w:id="1563904910">
          <w:marLeft w:val="0"/>
          <w:marRight w:val="0"/>
          <w:marTop w:val="0"/>
          <w:marBottom w:val="0"/>
          <w:divBdr>
            <w:top w:val="none" w:sz="0" w:space="0" w:color="auto"/>
            <w:left w:val="none" w:sz="0" w:space="0" w:color="auto"/>
            <w:bottom w:val="none" w:sz="0" w:space="0" w:color="auto"/>
            <w:right w:val="none" w:sz="0" w:space="0" w:color="auto"/>
          </w:divBdr>
        </w:div>
        <w:div w:id="1574240500">
          <w:marLeft w:val="0"/>
          <w:marRight w:val="0"/>
          <w:marTop w:val="0"/>
          <w:marBottom w:val="0"/>
          <w:divBdr>
            <w:top w:val="none" w:sz="0" w:space="0" w:color="auto"/>
            <w:left w:val="none" w:sz="0" w:space="0" w:color="auto"/>
            <w:bottom w:val="none" w:sz="0" w:space="0" w:color="auto"/>
            <w:right w:val="none" w:sz="0" w:space="0" w:color="auto"/>
          </w:divBdr>
        </w:div>
        <w:div w:id="1575969471">
          <w:marLeft w:val="0"/>
          <w:marRight w:val="0"/>
          <w:marTop w:val="0"/>
          <w:marBottom w:val="0"/>
          <w:divBdr>
            <w:top w:val="none" w:sz="0" w:space="0" w:color="auto"/>
            <w:left w:val="none" w:sz="0" w:space="0" w:color="auto"/>
            <w:bottom w:val="none" w:sz="0" w:space="0" w:color="auto"/>
            <w:right w:val="none" w:sz="0" w:space="0" w:color="auto"/>
          </w:divBdr>
        </w:div>
        <w:div w:id="1582374665">
          <w:marLeft w:val="0"/>
          <w:marRight w:val="0"/>
          <w:marTop w:val="0"/>
          <w:marBottom w:val="0"/>
          <w:divBdr>
            <w:top w:val="none" w:sz="0" w:space="0" w:color="auto"/>
            <w:left w:val="none" w:sz="0" w:space="0" w:color="auto"/>
            <w:bottom w:val="none" w:sz="0" w:space="0" w:color="auto"/>
            <w:right w:val="none" w:sz="0" w:space="0" w:color="auto"/>
          </w:divBdr>
        </w:div>
        <w:div w:id="1599216731">
          <w:marLeft w:val="0"/>
          <w:marRight w:val="0"/>
          <w:marTop w:val="0"/>
          <w:marBottom w:val="0"/>
          <w:divBdr>
            <w:top w:val="none" w:sz="0" w:space="0" w:color="auto"/>
            <w:left w:val="none" w:sz="0" w:space="0" w:color="auto"/>
            <w:bottom w:val="none" w:sz="0" w:space="0" w:color="auto"/>
            <w:right w:val="none" w:sz="0" w:space="0" w:color="auto"/>
          </w:divBdr>
        </w:div>
        <w:div w:id="1618832556">
          <w:marLeft w:val="0"/>
          <w:marRight w:val="0"/>
          <w:marTop w:val="0"/>
          <w:marBottom w:val="0"/>
          <w:divBdr>
            <w:top w:val="none" w:sz="0" w:space="0" w:color="auto"/>
            <w:left w:val="none" w:sz="0" w:space="0" w:color="auto"/>
            <w:bottom w:val="none" w:sz="0" w:space="0" w:color="auto"/>
            <w:right w:val="none" w:sz="0" w:space="0" w:color="auto"/>
          </w:divBdr>
        </w:div>
        <w:div w:id="1625768595">
          <w:marLeft w:val="0"/>
          <w:marRight w:val="0"/>
          <w:marTop w:val="0"/>
          <w:marBottom w:val="0"/>
          <w:divBdr>
            <w:top w:val="none" w:sz="0" w:space="0" w:color="auto"/>
            <w:left w:val="none" w:sz="0" w:space="0" w:color="auto"/>
            <w:bottom w:val="none" w:sz="0" w:space="0" w:color="auto"/>
            <w:right w:val="none" w:sz="0" w:space="0" w:color="auto"/>
          </w:divBdr>
        </w:div>
        <w:div w:id="1629241575">
          <w:marLeft w:val="0"/>
          <w:marRight w:val="0"/>
          <w:marTop w:val="0"/>
          <w:marBottom w:val="0"/>
          <w:divBdr>
            <w:top w:val="none" w:sz="0" w:space="0" w:color="auto"/>
            <w:left w:val="none" w:sz="0" w:space="0" w:color="auto"/>
            <w:bottom w:val="none" w:sz="0" w:space="0" w:color="auto"/>
            <w:right w:val="none" w:sz="0" w:space="0" w:color="auto"/>
          </w:divBdr>
        </w:div>
        <w:div w:id="1631784852">
          <w:marLeft w:val="0"/>
          <w:marRight w:val="0"/>
          <w:marTop w:val="0"/>
          <w:marBottom w:val="0"/>
          <w:divBdr>
            <w:top w:val="none" w:sz="0" w:space="0" w:color="auto"/>
            <w:left w:val="none" w:sz="0" w:space="0" w:color="auto"/>
            <w:bottom w:val="none" w:sz="0" w:space="0" w:color="auto"/>
            <w:right w:val="none" w:sz="0" w:space="0" w:color="auto"/>
          </w:divBdr>
        </w:div>
        <w:div w:id="1633251188">
          <w:marLeft w:val="0"/>
          <w:marRight w:val="0"/>
          <w:marTop w:val="0"/>
          <w:marBottom w:val="0"/>
          <w:divBdr>
            <w:top w:val="none" w:sz="0" w:space="0" w:color="auto"/>
            <w:left w:val="none" w:sz="0" w:space="0" w:color="auto"/>
            <w:bottom w:val="none" w:sz="0" w:space="0" w:color="auto"/>
            <w:right w:val="none" w:sz="0" w:space="0" w:color="auto"/>
          </w:divBdr>
        </w:div>
        <w:div w:id="1633899045">
          <w:marLeft w:val="0"/>
          <w:marRight w:val="0"/>
          <w:marTop w:val="0"/>
          <w:marBottom w:val="0"/>
          <w:divBdr>
            <w:top w:val="none" w:sz="0" w:space="0" w:color="auto"/>
            <w:left w:val="none" w:sz="0" w:space="0" w:color="auto"/>
            <w:bottom w:val="none" w:sz="0" w:space="0" w:color="auto"/>
            <w:right w:val="none" w:sz="0" w:space="0" w:color="auto"/>
          </w:divBdr>
        </w:div>
        <w:div w:id="1641380448">
          <w:marLeft w:val="0"/>
          <w:marRight w:val="0"/>
          <w:marTop w:val="0"/>
          <w:marBottom w:val="0"/>
          <w:divBdr>
            <w:top w:val="none" w:sz="0" w:space="0" w:color="auto"/>
            <w:left w:val="none" w:sz="0" w:space="0" w:color="auto"/>
            <w:bottom w:val="none" w:sz="0" w:space="0" w:color="auto"/>
            <w:right w:val="none" w:sz="0" w:space="0" w:color="auto"/>
          </w:divBdr>
        </w:div>
        <w:div w:id="1642036625">
          <w:marLeft w:val="0"/>
          <w:marRight w:val="0"/>
          <w:marTop w:val="0"/>
          <w:marBottom w:val="0"/>
          <w:divBdr>
            <w:top w:val="none" w:sz="0" w:space="0" w:color="auto"/>
            <w:left w:val="none" w:sz="0" w:space="0" w:color="auto"/>
            <w:bottom w:val="none" w:sz="0" w:space="0" w:color="auto"/>
            <w:right w:val="none" w:sz="0" w:space="0" w:color="auto"/>
          </w:divBdr>
        </w:div>
        <w:div w:id="1648052083">
          <w:marLeft w:val="0"/>
          <w:marRight w:val="0"/>
          <w:marTop w:val="0"/>
          <w:marBottom w:val="0"/>
          <w:divBdr>
            <w:top w:val="none" w:sz="0" w:space="0" w:color="auto"/>
            <w:left w:val="none" w:sz="0" w:space="0" w:color="auto"/>
            <w:bottom w:val="none" w:sz="0" w:space="0" w:color="auto"/>
            <w:right w:val="none" w:sz="0" w:space="0" w:color="auto"/>
          </w:divBdr>
        </w:div>
        <w:div w:id="1658879462">
          <w:marLeft w:val="0"/>
          <w:marRight w:val="0"/>
          <w:marTop w:val="0"/>
          <w:marBottom w:val="0"/>
          <w:divBdr>
            <w:top w:val="none" w:sz="0" w:space="0" w:color="auto"/>
            <w:left w:val="none" w:sz="0" w:space="0" w:color="auto"/>
            <w:bottom w:val="none" w:sz="0" w:space="0" w:color="auto"/>
            <w:right w:val="none" w:sz="0" w:space="0" w:color="auto"/>
          </w:divBdr>
        </w:div>
        <w:div w:id="1661275092">
          <w:marLeft w:val="0"/>
          <w:marRight w:val="0"/>
          <w:marTop w:val="0"/>
          <w:marBottom w:val="0"/>
          <w:divBdr>
            <w:top w:val="none" w:sz="0" w:space="0" w:color="auto"/>
            <w:left w:val="none" w:sz="0" w:space="0" w:color="auto"/>
            <w:bottom w:val="none" w:sz="0" w:space="0" w:color="auto"/>
            <w:right w:val="none" w:sz="0" w:space="0" w:color="auto"/>
          </w:divBdr>
        </w:div>
        <w:div w:id="1667174357">
          <w:marLeft w:val="0"/>
          <w:marRight w:val="0"/>
          <w:marTop w:val="0"/>
          <w:marBottom w:val="0"/>
          <w:divBdr>
            <w:top w:val="none" w:sz="0" w:space="0" w:color="auto"/>
            <w:left w:val="none" w:sz="0" w:space="0" w:color="auto"/>
            <w:bottom w:val="none" w:sz="0" w:space="0" w:color="auto"/>
            <w:right w:val="none" w:sz="0" w:space="0" w:color="auto"/>
          </w:divBdr>
        </w:div>
        <w:div w:id="1671760993">
          <w:marLeft w:val="0"/>
          <w:marRight w:val="0"/>
          <w:marTop w:val="0"/>
          <w:marBottom w:val="0"/>
          <w:divBdr>
            <w:top w:val="none" w:sz="0" w:space="0" w:color="auto"/>
            <w:left w:val="none" w:sz="0" w:space="0" w:color="auto"/>
            <w:bottom w:val="none" w:sz="0" w:space="0" w:color="auto"/>
            <w:right w:val="none" w:sz="0" w:space="0" w:color="auto"/>
          </w:divBdr>
        </w:div>
        <w:div w:id="1676422986">
          <w:marLeft w:val="0"/>
          <w:marRight w:val="0"/>
          <w:marTop w:val="0"/>
          <w:marBottom w:val="0"/>
          <w:divBdr>
            <w:top w:val="none" w:sz="0" w:space="0" w:color="auto"/>
            <w:left w:val="none" w:sz="0" w:space="0" w:color="auto"/>
            <w:bottom w:val="none" w:sz="0" w:space="0" w:color="auto"/>
            <w:right w:val="none" w:sz="0" w:space="0" w:color="auto"/>
          </w:divBdr>
        </w:div>
        <w:div w:id="1678115473">
          <w:marLeft w:val="0"/>
          <w:marRight w:val="0"/>
          <w:marTop w:val="0"/>
          <w:marBottom w:val="0"/>
          <w:divBdr>
            <w:top w:val="none" w:sz="0" w:space="0" w:color="auto"/>
            <w:left w:val="none" w:sz="0" w:space="0" w:color="auto"/>
            <w:bottom w:val="none" w:sz="0" w:space="0" w:color="auto"/>
            <w:right w:val="none" w:sz="0" w:space="0" w:color="auto"/>
          </w:divBdr>
        </w:div>
        <w:div w:id="1692803246">
          <w:marLeft w:val="0"/>
          <w:marRight w:val="0"/>
          <w:marTop w:val="0"/>
          <w:marBottom w:val="0"/>
          <w:divBdr>
            <w:top w:val="none" w:sz="0" w:space="0" w:color="auto"/>
            <w:left w:val="none" w:sz="0" w:space="0" w:color="auto"/>
            <w:bottom w:val="none" w:sz="0" w:space="0" w:color="auto"/>
            <w:right w:val="none" w:sz="0" w:space="0" w:color="auto"/>
          </w:divBdr>
        </w:div>
        <w:div w:id="1711878562">
          <w:marLeft w:val="0"/>
          <w:marRight w:val="0"/>
          <w:marTop w:val="0"/>
          <w:marBottom w:val="0"/>
          <w:divBdr>
            <w:top w:val="none" w:sz="0" w:space="0" w:color="auto"/>
            <w:left w:val="none" w:sz="0" w:space="0" w:color="auto"/>
            <w:bottom w:val="none" w:sz="0" w:space="0" w:color="auto"/>
            <w:right w:val="none" w:sz="0" w:space="0" w:color="auto"/>
          </w:divBdr>
        </w:div>
        <w:div w:id="1712682199">
          <w:marLeft w:val="0"/>
          <w:marRight w:val="0"/>
          <w:marTop w:val="0"/>
          <w:marBottom w:val="0"/>
          <w:divBdr>
            <w:top w:val="none" w:sz="0" w:space="0" w:color="auto"/>
            <w:left w:val="none" w:sz="0" w:space="0" w:color="auto"/>
            <w:bottom w:val="none" w:sz="0" w:space="0" w:color="auto"/>
            <w:right w:val="none" w:sz="0" w:space="0" w:color="auto"/>
          </w:divBdr>
        </w:div>
        <w:div w:id="1718816221">
          <w:marLeft w:val="0"/>
          <w:marRight w:val="0"/>
          <w:marTop w:val="0"/>
          <w:marBottom w:val="0"/>
          <w:divBdr>
            <w:top w:val="none" w:sz="0" w:space="0" w:color="auto"/>
            <w:left w:val="none" w:sz="0" w:space="0" w:color="auto"/>
            <w:bottom w:val="none" w:sz="0" w:space="0" w:color="auto"/>
            <w:right w:val="none" w:sz="0" w:space="0" w:color="auto"/>
          </w:divBdr>
        </w:div>
        <w:div w:id="1719086291">
          <w:marLeft w:val="0"/>
          <w:marRight w:val="0"/>
          <w:marTop w:val="0"/>
          <w:marBottom w:val="0"/>
          <w:divBdr>
            <w:top w:val="none" w:sz="0" w:space="0" w:color="auto"/>
            <w:left w:val="none" w:sz="0" w:space="0" w:color="auto"/>
            <w:bottom w:val="none" w:sz="0" w:space="0" w:color="auto"/>
            <w:right w:val="none" w:sz="0" w:space="0" w:color="auto"/>
          </w:divBdr>
        </w:div>
        <w:div w:id="1721980726">
          <w:marLeft w:val="0"/>
          <w:marRight w:val="0"/>
          <w:marTop w:val="0"/>
          <w:marBottom w:val="0"/>
          <w:divBdr>
            <w:top w:val="none" w:sz="0" w:space="0" w:color="auto"/>
            <w:left w:val="none" w:sz="0" w:space="0" w:color="auto"/>
            <w:bottom w:val="none" w:sz="0" w:space="0" w:color="auto"/>
            <w:right w:val="none" w:sz="0" w:space="0" w:color="auto"/>
          </w:divBdr>
        </w:div>
        <w:div w:id="1722941744">
          <w:marLeft w:val="0"/>
          <w:marRight w:val="0"/>
          <w:marTop w:val="0"/>
          <w:marBottom w:val="0"/>
          <w:divBdr>
            <w:top w:val="none" w:sz="0" w:space="0" w:color="auto"/>
            <w:left w:val="none" w:sz="0" w:space="0" w:color="auto"/>
            <w:bottom w:val="none" w:sz="0" w:space="0" w:color="auto"/>
            <w:right w:val="none" w:sz="0" w:space="0" w:color="auto"/>
          </w:divBdr>
        </w:div>
        <w:div w:id="1724015188">
          <w:marLeft w:val="0"/>
          <w:marRight w:val="0"/>
          <w:marTop w:val="0"/>
          <w:marBottom w:val="0"/>
          <w:divBdr>
            <w:top w:val="none" w:sz="0" w:space="0" w:color="auto"/>
            <w:left w:val="none" w:sz="0" w:space="0" w:color="auto"/>
            <w:bottom w:val="none" w:sz="0" w:space="0" w:color="auto"/>
            <w:right w:val="none" w:sz="0" w:space="0" w:color="auto"/>
          </w:divBdr>
        </w:div>
        <w:div w:id="1724326519">
          <w:marLeft w:val="0"/>
          <w:marRight w:val="0"/>
          <w:marTop w:val="0"/>
          <w:marBottom w:val="0"/>
          <w:divBdr>
            <w:top w:val="none" w:sz="0" w:space="0" w:color="auto"/>
            <w:left w:val="none" w:sz="0" w:space="0" w:color="auto"/>
            <w:bottom w:val="none" w:sz="0" w:space="0" w:color="auto"/>
            <w:right w:val="none" w:sz="0" w:space="0" w:color="auto"/>
          </w:divBdr>
        </w:div>
        <w:div w:id="1732733327">
          <w:marLeft w:val="0"/>
          <w:marRight w:val="0"/>
          <w:marTop w:val="0"/>
          <w:marBottom w:val="0"/>
          <w:divBdr>
            <w:top w:val="none" w:sz="0" w:space="0" w:color="auto"/>
            <w:left w:val="none" w:sz="0" w:space="0" w:color="auto"/>
            <w:bottom w:val="none" w:sz="0" w:space="0" w:color="auto"/>
            <w:right w:val="none" w:sz="0" w:space="0" w:color="auto"/>
          </w:divBdr>
        </w:div>
        <w:div w:id="1735011090">
          <w:marLeft w:val="0"/>
          <w:marRight w:val="0"/>
          <w:marTop w:val="0"/>
          <w:marBottom w:val="0"/>
          <w:divBdr>
            <w:top w:val="none" w:sz="0" w:space="0" w:color="auto"/>
            <w:left w:val="none" w:sz="0" w:space="0" w:color="auto"/>
            <w:bottom w:val="none" w:sz="0" w:space="0" w:color="auto"/>
            <w:right w:val="none" w:sz="0" w:space="0" w:color="auto"/>
          </w:divBdr>
        </w:div>
        <w:div w:id="1743411463">
          <w:marLeft w:val="0"/>
          <w:marRight w:val="0"/>
          <w:marTop w:val="0"/>
          <w:marBottom w:val="0"/>
          <w:divBdr>
            <w:top w:val="none" w:sz="0" w:space="0" w:color="auto"/>
            <w:left w:val="none" w:sz="0" w:space="0" w:color="auto"/>
            <w:bottom w:val="none" w:sz="0" w:space="0" w:color="auto"/>
            <w:right w:val="none" w:sz="0" w:space="0" w:color="auto"/>
          </w:divBdr>
        </w:div>
        <w:div w:id="1748304813">
          <w:marLeft w:val="0"/>
          <w:marRight w:val="0"/>
          <w:marTop w:val="0"/>
          <w:marBottom w:val="0"/>
          <w:divBdr>
            <w:top w:val="none" w:sz="0" w:space="0" w:color="auto"/>
            <w:left w:val="none" w:sz="0" w:space="0" w:color="auto"/>
            <w:bottom w:val="none" w:sz="0" w:space="0" w:color="auto"/>
            <w:right w:val="none" w:sz="0" w:space="0" w:color="auto"/>
          </w:divBdr>
        </w:div>
        <w:div w:id="1753549597">
          <w:marLeft w:val="0"/>
          <w:marRight w:val="0"/>
          <w:marTop w:val="0"/>
          <w:marBottom w:val="0"/>
          <w:divBdr>
            <w:top w:val="none" w:sz="0" w:space="0" w:color="auto"/>
            <w:left w:val="none" w:sz="0" w:space="0" w:color="auto"/>
            <w:bottom w:val="none" w:sz="0" w:space="0" w:color="auto"/>
            <w:right w:val="none" w:sz="0" w:space="0" w:color="auto"/>
          </w:divBdr>
        </w:div>
        <w:div w:id="1765952738">
          <w:marLeft w:val="0"/>
          <w:marRight w:val="0"/>
          <w:marTop w:val="0"/>
          <w:marBottom w:val="0"/>
          <w:divBdr>
            <w:top w:val="none" w:sz="0" w:space="0" w:color="auto"/>
            <w:left w:val="none" w:sz="0" w:space="0" w:color="auto"/>
            <w:bottom w:val="none" w:sz="0" w:space="0" w:color="auto"/>
            <w:right w:val="none" w:sz="0" w:space="0" w:color="auto"/>
          </w:divBdr>
        </w:div>
        <w:div w:id="1771045074">
          <w:marLeft w:val="0"/>
          <w:marRight w:val="0"/>
          <w:marTop w:val="0"/>
          <w:marBottom w:val="0"/>
          <w:divBdr>
            <w:top w:val="none" w:sz="0" w:space="0" w:color="auto"/>
            <w:left w:val="none" w:sz="0" w:space="0" w:color="auto"/>
            <w:bottom w:val="none" w:sz="0" w:space="0" w:color="auto"/>
            <w:right w:val="none" w:sz="0" w:space="0" w:color="auto"/>
          </w:divBdr>
        </w:div>
        <w:div w:id="1774082461">
          <w:marLeft w:val="0"/>
          <w:marRight w:val="0"/>
          <w:marTop w:val="0"/>
          <w:marBottom w:val="0"/>
          <w:divBdr>
            <w:top w:val="none" w:sz="0" w:space="0" w:color="auto"/>
            <w:left w:val="none" w:sz="0" w:space="0" w:color="auto"/>
            <w:bottom w:val="none" w:sz="0" w:space="0" w:color="auto"/>
            <w:right w:val="none" w:sz="0" w:space="0" w:color="auto"/>
          </w:divBdr>
        </w:div>
        <w:div w:id="1786150902">
          <w:marLeft w:val="0"/>
          <w:marRight w:val="0"/>
          <w:marTop w:val="0"/>
          <w:marBottom w:val="0"/>
          <w:divBdr>
            <w:top w:val="none" w:sz="0" w:space="0" w:color="auto"/>
            <w:left w:val="none" w:sz="0" w:space="0" w:color="auto"/>
            <w:bottom w:val="none" w:sz="0" w:space="0" w:color="auto"/>
            <w:right w:val="none" w:sz="0" w:space="0" w:color="auto"/>
          </w:divBdr>
        </w:div>
        <w:div w:id="1788771143">
          <w:marLeft w:val="0"/>
          <w:marRight w:val="0"/>
          <w:marTop w:val="0"/>
          <w:marBottom w:val="0"/>
          <w:divBdr>
            <w:top w:val="none" w:sz="0" w:space="0" w:color="auto"/>
            <w:left w:val="none" w:sz="0" w:space="0" w:color="auto"/>
            <w:bottom w:val="none" w:sz="0" w:space="0" w:color="auto"/>
            <w:right w:val="none" w:sz="0" w:space="0" w:color="auto"/>
          </w:divBdr>
        </w:div>
        <w:div w:id="1788888570">
          <w:marLeft w:val="0"/>
          <w:marRight w:val="0"/>
          <w:marTop w:val="0"/>
          <w:marBottom w:val="0"/>
          <w:divBdr>
            <w:top w:val="none" w:sz="0" w:space="0" w:color="auto"/>
            <w:left w:val="none" w:sz="0" w:space="0" w:color="auto"/>
            <w:bottom w:val="none" w:sz="0" w:space="0" w:color="auto"/>
            <w:right w:val="none" w:sz="0" w:space="0" w:color="auto"/>
          </w:divBdr>
        </w:div>
        <w:div w:id="1790706453">
          <w:marLeft w:val="0"/>
          <w:marRight w:val="0"/>
          <w:marTop w:val="0"/>
          <w:marBottom w:val="0"/>
          <w:divBdr>
            <w:top w:val="none" w:sz="0" w:space="0" w:color="auto"/>
            <w:left w:val="none" w:sz="0" w:space="0" w:color="auto"/>
            <w:bottom w:val="none" w:sz="0" w:space="0" w:color="auto"/>
            <w:right w:val="none" w:sz="0" w:space="0" w:color="auto"/>
          </w:divBdr>
        </w:div>
        <w:div w:id="1794009066">
          <w:marLeft w:val="0"/>
          <w:marRight w:val="0"/>
          <w:marTop w:val="0"/>
          <w:marBottom w:val="0"/>
          <w:divBdr>
            <w:top w:val="none" w:sz="0" w:space="0" w:color="auto"/>
            <w:left w:val="none" w:sz="0" w:space="0" w:color="auto"/>
            <w:bottom w:val="none" w:sz="0" w:space="0" w:color="auto"/>
            <w:right w:val="none" w:sz="0" w:space="0" w:color="auto"/>
          </w:divBdr>
        </w:div>
        <w:div w:id="1794712227">
          <w:marLeft w:val="0"/>
          <w:marRight w:val="0"/>
          <w:marTop w:val="0"/>
          <w:marBottom w:val="0"/>
          <w:divBdr>
            <w:top w:val="none" w:sz="0" w:space="0" w:color="auto"/>
            <w:left w:val="none" w:sz="0" w:space="0" w:color="auto"/>
            <w:bottom w:val="none" w:sz="0" w:space="0" w:color="auto"/>
            <w:right w:val="none" w:sz="0" w:space="0" w:color="auto"/>
          </w:divBdr>
        </w:div>
        <w:div w:id="1820345774">
          <w:marLeft w:val="0"/>
          <w:marRight w:val="0"/>
          <w:marTop w:val="0"/>
          <w:marBottom w:val="0"/>
          <w:divBdr>
            <w:top w:val="none" w:sz="0" w:space="0" w:color="auto"/>
            <w:left w:val="none" w:sz="0" w:space="0" w:color="auto"/>
            <w:bottom w:val="none" w:sz="0" w:space="0" w:color="auto"/>
            <w:right w:val="none" w:sz="0" w:space="0" w:color="auto"/>
          </w:divBdr>
        </w:div>
        <w:div w:id="1828814155">
          <w:marLeft w:val="0"/>
          <w:marRight w:val="0"/>
          <w:marTop w:val="0"/>
          <w:marBottom w:val="0"/>
          <w:divBdr>
            <w:top w:val="none" w:sz="0" w:space="0" w:color="auto"/>
            <w:left w:val="none" w:sz="0" w:space="0" w:color="auto"/>
            <w:bottom w:val="none" w:sz="0" w:space="0" w:color="auto"/>
            <w:right w:val="none" w:sz="0" w:space="0" w:color="auto"/>
          </w:divBdr>
        </w:div>
        <w:div w:id="1837302952">
          <w:marLeft w:val="0"/>
          <w:marRight w:val="0"/>
          <w:marTop w:val="0"/>
          <w:marBottom w:val="0"/>
          <w:divBdr>
            <w:top w:val="none" w:sz="0" w:space="0" w:color="auto"/>
            <w:left w:val="none" w:sz="0" w:space="0" w:color="auto"/>
            <w:bottom w:val="none" w:sz="0" w:space="0" w:color="auto"/>
            <w:right w:val="none" w:sz="0" w:space="0" w:color="auto"/>
          </w:divBdr>
        </w:div>
        <w:div w:id="1841582216">
          <w:marLeft w:val="0"/>
          <w:marRight w:val="0"/>
          <w:marTop w:val="0"/>
          <w:marBottom w:val="0"/>
          <w:divBdr>
            <w:top w:val="none" w:sz="0" w:space="0" w:color="auto"/>
            <w:left w:val="none" w:sz="0" w:space="0" w:color="auto"/>
            <w:bottom w:val="none" w:sz="0" w:space="0" w:color="auto"/>
            <w:right w:val="none" w:sz="0" w:space="0" w:color="auto"/>
          </w:divBdr>
        </w:div>
        <w:div w:id="1842626267">
          <w:marLeft w:val="0"/>
          <w:marRight w:val="0"/>
          <w:marTop w:val="0"/>
          <w:marBottom w:val="0"/>
          <w:divBdr>
            <w:top w:val="none" w:sz="0" w:space="0" w:color="auto"/>
            <w:left w:val="none" w:sz="0" w:space="0" w:color="auto"/>
            <w:bottom w:val="none" w:sz="0" w:space="0" w:color="auto"/>
            <w:right w:val="none" w:sz="0" w:space="0" w:color="auto"/>
          </w:divBdr>
        </w:div>
        <w:div w:id="1857649225">
          <w:marLeft w:val="0"/>
          <w:marRight w:val="0"/>
          <w:marTop w:val="0"/>
          <w:marBottom w:val="0"/>
          <w:divBdr>
            <w:top w:val="none" w:sz="0" w:space="0" w:color="auto"/>
            <w:left w:val="none" w:sz="0" w:space="0" w:color="auto"/>
            <w:bottom w:val="none" w:sz="0" w:space="0" w:color="auto"/>
            <w:right w:val="none" w:sz="0" w:space="0" w:color="auto"/>
          </w:divBdr>
        </w:div>
        <w:div w:id="1857846424">
          <w:marLeft w:val="0"/>
          <w:marRight w:val="0"/>
          <w:marTop w:val="0"/>
          <w:marBottom w:val="0"/>
          <w:divBdr>
            <w:top w:val="none" w:sz="0" w:space="0" w:color="auto"/>
            <w:left w:val="none" w:sz="0" w:space="0" w:color="auto"/>
            <w:bottom w:val="none" w:sz="0" w:space="0" w:color="auto"/>
            <w:right w:val="none" w:sz="0" w:space="0" w:color="auto"/>
          </w:divBdr>
        </w:div>
        <w:div w:id="1863586521">
          <w:marLeft w:val="0"/>
          <w:marRight w:val="0"/>
          <w:marTop w:val="0"/>
          <w:marBottom w:val="0"/>
          <w:divBdr>
            <w:top w:val="none" w:sz="0" w:space="0" w:color="auto"/>
            <w:left w:val="none" w:sz="0" w:space="0" w:color="auto"/>
            <w:bottom w:val="none" w:sz="0" w:space="0" w:color="auto"/>
            <w:right w:val="none" w:sz="0" w:space="0" w:color="auto"/>
          </w:divBdr>
        </w:div>
        <w:div w:id="1870413065">
          <w:marLeft w:val="0"/>
          <w:marRight w:val="0"/>
          <w:marTop w:val="0"/>
          <w:marBottom w:val="0"/>
          <w:divBdr>
            <w:top w:val="none" w:sz="0" w:space="0" w:color="auto"/>
            <w:left w:val="none" w:sz="0" w:space="0" w:color="auto"/>
            <w:bottom w:val="none" w:sz="0" w:space="0" w:color="auto"/>
            <w:right w:val="none" w:sz="0" w:space="0" w:color="auto"/>
          </w:divBdr>
        </w:div>
        <w:div w:id="1901939545">
          <w:marLeft w:val="0"/>
          <w:marRight w:val="0"/>
          <w:marTop w:val="0"/>
          <w:marBottom w:val="0"/>
          <w:divBdr>
            <w:top w:val="none" w:sz="0" w:space="0" w:color="auto"/>
            <w:left w:val="none" w:sz="0" w:space="0" w:color="auto"/>
            <w:bottom w:val="none" w:sz="0" w:space="0" w:color="auto"/>
            <w:right w:val="none" w:sz="0" w:space="0" w:color="auto"/>
          </w:divBdr>
        </w:div>
        <w:div w:id="1904371294">
          <w:marLeft w:val="0"/>
          <w:marRight w:val="0"/>
          <w:marTop w:val="0"/>
          <w:marBottom w:val="0"/>
          <w:divBdr>
            <w:top w:val="none" w:sz="0" w:space="0" w:color="auto"/>
            <w:left w:val="none" w:sz="0" w:space="0" w:color="auto"/>
            <w:bottom w:val="none" w:sz="0" w:space="0" w:color="auto"/>
            <w:right w:val="none" w:sz="0" w:space="0" w:color="auto"/>
          </w:divBdr>
        </w:div>
        <w:div w:id="1919485580">
          <w:marLeft w:val="0"/>
          <w:marRight w:val="0"/>
          <w:marTop w:val="0"/>
          <w:marBottom w:val="0"/>
          <w:divBdr>
            <w:top w:val="none" w:sz="0" w:space="0" w:color="auto"/>
            <w:left w:val="none" w:sz="0" w:space="0" w:color="auto"/>
            <w:bottom w:val="none" w:sz="0" w:space="0" w:color="auto"/>
            <w:right w:val="none" w:sz="0" w:space="0" w:color="auto"/>
          </w:divBdr>
        </w:div>
        <w:div w:id="1920672561">
          <w:marLeft w:val="0"/>
          <w:marRight w:val="0"/>
          <w:marTop w:val="0"/>
          <w:marBottom w:val="0"/>
          <w:divBdr>
            <w:top w:val="none" w:sz="0" w:space="0" w:color="auto"/>
            <w:left w:val="none" w:sz="0" w:space="0" w:color="auto"/>
            <w:bottom w:val="none" w:sz="0" w:space="0" w:color="auto"/>
            <w:right w:val="none" w:sz="0" w:space="0" w:color="auto"/>
          </w:divBdr>
        </w:div>
        <w:div w:id="1924142417">
          <w:marLeft w:val="0"/>
          <w:marRight w:val="0"/>
          <w:marTop w:val="0"/>
          <w:marBottom w:val="0"/>
          <w:divBdr>
            <w:top w:val="none" w:sz="0" w:space="0" w:color="auto"/>
            <w:left w:val="none" w:sz="0" w:space="0" w:color="auto"/>
            <w:bottom w:val="none" w:sz="0" w:space="0" w:color="auto"/>
            <w:right w:val="none" w:sz="0" w:space="0" w:color="auto"/>
          </w:divBdr>
        </w:div>
        <w:div w:id="1925607175">
          <w:marLeft w:val="0"/>
          <w:marRight w:val="0"/>
          <w:marTop w:val="0"/>
          <w:marBottom w:val="0"/>
          <w:divBdr>
            <w:top w:val="none" w:sz="0" w:space="0" w:color="auto"/>
            <w:left w:val="none" w:sz="0" w:space="0" w:color="auto"/>
            <w:bottom w:val="none" w:sz="0" w:space="0" w:color="auto"/>
            <w:right w:val="none" w:sz="0" w:space="0" w:color="auto"/>
          </w:divBdr>
        </w:div>
        <w:div w:id="1932202392">
          <w:marLeft w:val="0"/>
          <w:marRight w:val="0"/>
          <w:marTop w:val="0"/>
          <w:marBottom w:val="0"/>
          <w:divBdr>
            <w:top w:val="none" w:sz="0" w:space="0" w:color="auto"/>
            <w:left w:val="none" w:sz="0" w:space="0" w:color="auto"/>
            <w:bottom w:val="none" w:sz="0" w:space="0" w:color="auto"/>
            <w:right w:val="none" w:sz="0" w:space="0" w:color="auto"/>
          </w:divBdr>
        </w:div>
        <w:div w:id="1941528617">
          <w:marLeft w:val="0"/>
          <w:marRight w:val="0"/>
          <w:marTop w:val="0"/>
          <w:marBottom w:val="0"/>
          <w:divBdr>
            <w:top w:val="none" w:sz="0" w:space="0" w:color="auto"/>
            <w:left w:val="none" w:sz="0" w:space="0" w:color="auto"/>
            <w:bottom w:val="none" w:sz="0" w:space="0" w:color="auto"/>
            <w:right w:val="none" w:sz="0" w:space="0" w:color="auto"/>
          </w:divBdr>
        </w:div>
        <w:div w:id="1945964713">
          <w:marLeft w:val="0"/>
          <w:marRight w:val="0"/>
          <w:marTop w:val="0"/>
          <w:marBottom w:val="0"/>
          <w:divBdr>
            <w:top w:val="none" w:sz="0" w:space="0" w:color="auto"/>
            <w:left w:val="none" w:sz="0" w:space="0" w:color="auto"/>
            <w:bottom w:val="none" w:sz="0" w:space="0" w:color="auto"/>
            <w:right w:val="none" w:sz="0" w:space="0" w:color="auto"/>
          </w:divBdr>
        </w:div>
        <w:div w:id="1947224533">
          <w:marLeft w:val="0"/>
          <w:marRight w:val="0"/>
          <w:marTop w:val="0"/>
          <w:marBottom w:val="0"/>
          <w:divBdr>
            <w:top w:val="none" w:sz="0" w:space="0" w:color="auto"/>
            <w:left w:val="none" w:sz="0" w:space="0" w:color="auto"/>
            <w:bottom w:val="none" w:sz="0" w:space="0" w:color="auto"/>
            <w:right w:val="none" w:sz="0" w:space="0" w:color="auto"/>
          </w:divBdr>
        </w:div>
        <w:div w:id="1947536872">
          <w:marLeft w:val="0"/>
          <w:marRight w:val="0"/>
          <w:marTop w:val="0"/>
          <w:marBottom w:val="0"/>
          <w:divBdr>
            <w:top w:val="none" w:sz="0" w:space="0" w:color="auto"/>
            <w:left w:val="none" w:sz="0" w:space="0" w:color="auto"/>
            <w:bottom w:val="none" w:sz="0" w:space="0" w:color="auto"/>
            <w:right w:val="none" w:sz="0" w:space="0" w:color="auto"/>
          </w:divBdr>
        </w:div>
        <w:div w:id="1954246552">
          <w:marLeft w:val="0"/>
          <w:marRight w:val="0"/>
          <w:marTop w:val="0"/>
          <w:marBottom w:val="0"/>
          <w:divBdr>
            <w:top w:val="none" w:sz="0" w:space="0" w:color="auto"/>
            <w:left w:val="none" w:sz="0" w:space="0" w:color="auto"/>
            <w:bottom w:val="none" w:sz="0" w:space="0" w:color="auto"/>
            <w:right w:val="none" w:sz="0" w:space="0" w:color="auto"/>
          </w:divBdr>
        </w:div>
        <w:div w:id="1956670036">
          <w:marLeft w:val="0"/>
          <w:marRight w:val="0"/>
          <w:marTop w:val="0"/>
          <w:marBottom w:val="0"/>
          <w:divBdr>
            <w:top w:val="none" w:sz="0" w:space="0" w:color="auto"/>
            <w:left w:val="none" w:sz="0" w:space="0" w:color="auto"/>
            <w:bottom w:val="none" w:sz="0" w:space="0" w:color="auto"/>
            <w:right w:val="none" w:sz="0" w:space="0" w:color="auto"/>
          </w:divBdr>
        </w:div>
        <w:div w:id="1966349578">
          <w:marLeft w:val="0"/>
          <w:marRight w:val="0"/>
          <w:marTop w:val="0"/>
          <w:marBottom w:val="0"/>
          <w:divBdr>
            <w:top w:val="none" w:sz="0" w:space="0" w:color="auto"/>
            <w:left w:val="none" w:sz="0" w:space="0" w:color="auto"/>
            <w:bottom w:val="none" w:sz="0" w:space="0" w:color="auto"/>
            <w:right w:val="none" w:sz="0" w:space="0" w:color="auto"/>
          </w:divBdr>
        </w:div>
        <w:div w:id="1966617777">
          <w:marLeft w:val="0"/>
          <w:marRight w:val="0"/>
          <w:marTop w:val="0"/>
          <w:marBottom w:val="0"/>
          <w:divBdr>
            <w:top w:val="none" w:sz="0" w:space="0" w:color="auto"/>
            <w:left w:val="none" w:sz="0" w:space="0" w:color="auto"/>
            <w:bottom w:val="none" w:sz="0" w:space="0" w:color="auto"/>
            <w:right w:val="none" w:sz="0" w:space="0" w:color="auto"/>
          </w:divBdr>
        </w:div>
        <w:div w:id="1969705475">
          <w:marLeft w:val="0"/>
          <w:marRight w:val="0"/>
          <w:marTop w:val="0"/>
          <w:marBottom w:val="0"/>
          <w:divBdr>
            <w:top w:val="none" w:sz="0" w:space="0" w:color="auto"/>
            <w:left w:val="none" w:sz="0" w:space="0" w:color="auto"/>
            <w:bottom w:val="none" w:sz="0" w:space="0" w:color="auto"/>
            <w:right w:val="none" w:sz="0" w:space="0" w:color="auto"/>
          </w:divBdr>
        </w:div>
        <w:div w:id="1982928402">
          <w:marLeft w:val="0"/>
          <w:marRight w:val="0"/>
          <w:marTop w:val="0"/>
          <w:marBottom w:val="0"/>
          <w:divBdr>
            <w:top w:val="none" w:sz="0" w:space="0" w:color="auto"/>
            <w:left w:val="none" w:sz="0" w:space="0" w:color="auto"/>
            <w:bottom w:val="none" w:sz="0" w:space="0" w:color="auto"/>
            <w:right w:val="none" w:sz="0" w:space="0" w:color="auto"/>
          </w:divBdr>
        </w:div>
        <w:div w:id="1984506198">
          <w:marLeft w:val="0"/>
          <w:marRight w:val="0"/>
          <w:marTop w:val="0"/>
          <w:marBottom w:val="0"/>
          <w:divBdr>
            <w:top w:val="none" w:sz="0" w:space="0" w:color="auto"/>
            <w:left w:val="none" w:sz="0" w:space="0" w:color="auto"/>
            <w:bottom w:val="none" w:sz="0" w:space="0" w:color="auto"/>
            <w:right w:val="none" w:sz="0" w:space="0" w:color="auto"/>
          </w:divBdr>
        </w:div>
        <w:div w:id="1984845290">
          <w:marLeft w:val="0"/>
          <w:marRight w:val="0"/>
          <w:marTop w:val="0"/>
          <w:marBottom w:val="0"/>
          <w:divBdr>
            <w:top w:val="none" w:sz="0" w:space="0" w:color="auto"/>
            <w:left w:val="none" w:sz="0" w:space="0" w:color="auto"/>
            <w:bottom w:val="none" w:sz="0" w:space="0" w:color="auto"/>
            <w:right w:val="none" w:sz="0" w:space="0" w:color="auto"/>
          </w:divBdr>
        </w:div>
        <w:div w:id="1990208614">
          <w:marLeft w:val="0"/>
          <w:marRight w:val="0"/>
          <w:marTop w:val="0"/>
          <w:marBottom w:val="0"/>
          <w:divBdr>
            <w:top w:val="none" w:sz="0" w:space="0" w:color="auto"/>
            <w:left w:val="none" w:sz="0" w:space="0" w:color="auto"/>
            <w:bottom w:val="none" w:sz="0" w:space="0" w:color="auto"/>
            <w:right w:val="none" w:sz="0" w:space="0" w:color="auto"/>
          </w:divBdr>
        </w:div>
        <w:div w:id="1995178488">
          <w:marLeft w:val="0"/>
          <w:marRight w:val="0"/>
          <w:marTop w:val="0"/>
          <w:marBottom w:val="0"/>
          <w:divBdr>
            <w:top w:val="none" w:sz="0" w:space="0" w:color="auto"/>
            <w:left w:val="none" w:sz="0" w:space="0" w:color="auto"/>
            <w:bottom w:val="none" w:sz="0" w:space="0" w:color="auto"/>
            <w:right w:val="none" w:sz="0" w:space="0" w:color="auto"/>
          </w:divBdr>
        </w:div>
        <w:div w:id="1999266625">
          <w:marLeft w:val="0"/>
          <w:marRight w:val="0"/>
          <w:marTop w:val="0"/>
          <w:marBottom w:val="0"/>
          <w:divBdr>
            <w:top w:val="none" w:sz="0" w:space="0" w:color="auto"/>
            <w:left w:val="none" w:sz="0" w:space="0" w:color="auto"/>
            <w:bottom w:val="none" w:sz="0" w:space="0" w:color="auto"/>
            <w:right w:val="none" w:sz="0" w:space="0" w:color="auto"/>
          </w:divBdr>
        </w:div>
        <w:div w:id="2001932202">
          <w:marLeft w:val="0"/>
          <w:marRight w:val="0"/>
          <w:marTop w:val="0"/>
          <w:marBottom w:val="0"/>
          <w:divBdr>
            <w:top w:val="none" w:sz="0" w:space="0" w:color="auto"/>
            <w:left w:val="none" w:sz="0" w:space="0" w:color="auto"/>
            <w:bottom w:val="none" w:sz="0" w:space="0" w:color="auto"/>
            <w:right w:val="none" w:sz="0" w:space="0" w:color="auto"/>
          </w:divBdr>
        </w:div>
        <w:div w:id="2008630191">
          <w:marLeft w:val="0"/>
          <w:marRight w:val="0"/>
          <w:marTop w:val="0"/>
          <w:marBottom w:val="0"/>
          <w:divBdr>
            <w:top w:val="none" w:sz="0" w:space="0" w:color="auto"/>
            <w:left w:val="none" w:sz="0" w:space="0" w:color="auto"/>
            <w:bottom w:val="none" w:sz="0" w:space="0" w:color="auto"/>
            <w:right w:val="none" w:sz="0" w:space="0" w:color="auto"/>
          </w:divBdr>
        </w:div>
        <w:div w:id="2022274549">
          <w:marLeft w:val="0"/>
          <w:marRight w:val="0"/>
          <w:marTop w:val="0"/>
          <w:marBottom w:val="0"/>
          <w:divBdr>
            <w:top w:val="none" w:sz="0" w:space="0" w:color="auto"/>
            <w:left w:val="none" w:sz="0" w:space="0" w:color="auto"/>
            <w:bottom w:val="none" w:sz="0" w:space="0" w:color="auto"/>
            <w:right w:val="none" w:sz="0" w:space="0" w:color="auto"/>
          </w:divBdr>
        </w:div>
        <w:div w:id="2022471217">
          <w:marLeft w:val="0"/>
          <w:marRight w:val="0"/>
          <w:marTop w:val="0"/>
          <w:marBottom w:val="0"/>
          <w:divBdr>
            <w:top w:val="none" w:sz="0" w:space="0" w:color="auto"/>
            <w:left w:val="none" w:sz="0" w:space="0" w:color="auto"/>
            <w:bottom w:val="none" w:sz="0" w:space="0" w:color="auto"/>
            <w:right w:val="none" w:sz="0" w:space="0" w:color="auto"/>
          </w:divBdr>
        </w:div>
        <w:div w:id="2023630048">
          <w:marLeft w:val="0"/>
          <w:marRight w:val="0"/>
          <w:marTop w:val="0"/>
          <w:marBottom w:val="0"/>
          <w:divBdr>
            <w:top w:val="none" w:sz="0" w:space="0" w:color="auto"/>
            <w:left w:val="none" w:sz="0" w:space="0" w:color="auto"/>
            <w:bottom w:val="none" w:sz="0" w:space="0" w:color="auto"/>
            <w:right w:val="none" w:sz="0" w:space="0" w:color="auto"/>
          </w:divBdr>
        </w:div>
        <w:div w:id="2046364485">
          <w:marLeft w:val="0"/>
          <w:marRight w:val="0"/>
          <w:marTop w:val="0"/>
          <w:marBottom w:val="0"/>
          <w:divBdr>
            <w:top w:val="none" w:sz="0" w:space="0" w:color="auto"/>
            <w:left w:val="none" w:sz="0" w:space="0" w:color="auto"/>
            <w:bottom w:val="none" w:sz="0" w:space="0" w:color="auto"/>
            <w:right w:val="none" w:sz="0" w:space="0" w:color="auto"/>
          </w:divBdr>
        </w:div>
        <w:div w:id="2060010124">
          <w:marLeft w:val="0"/>
          <w:marRight w:val="0"/>
          <w:marTop w:val="0"/>
          <w:marBottom w:val="0"/>
          <w:divBdr>
            <w:top w:val="none" w:sz="0" w:space="0" w:color="auto"/>
            <w:left w:val="none" w:sz="0" w:space="0" w:color="auto"/>
            <w:bottom w:val="none" w:sz="0" w:space="0" w:color="auto"/>
            <w:right w:val="none" w:sz="0" w:space="0" w:color="auto"/>
          </w:divBdr>
        </w:div>
        <w:div w:id="2060082788">
          <w:marLeft w:val="0"/>
          <w:marRight w:val="0"/>
          <w:marTop w:val="0"/>
          <w:marBottom w:val="0"/>
          <w:divBdr>
            <w:top w:val="none" w:sz="0" w:space="0" w:color="auto"/>
            <w:left w:val="none" w:sz="0" w:space="0" w:color="auto"/>
            <w:bottom w:val="none" w:sz="0" w:space="0" w:color="auto"/>
            <w:right w:val="none" w:sz="0" w:space="0" w:color="auto"/>
          </w:divBdr>
        </w:div>
        <w:div w:id="2062943646">
          <w:marLeft w:val="0"/>
          <w:marRight w:val="0"/>
          <w:marTop w:val="0"/>
          <w:marBottom w:val="0"/>
          <w:divBdr>
            <w:top w:val="none" w:sz="0" w:space="0" w:color="auto"/>
            <w:left w:val="none" w:sz="0" w:space="0" w:color="auto"/>
            <w:bottom w:val="none" w:sz="0" w:space="0" w:color="auto"/>
            <w:right w:val="none" w:sz="0" w:space="0" w:color="auto"/>
          </w:divBdr>
        </w:div>
        <w:div w:id="2068726808">
          <w:marLeft w:val="0"/>
          <w:marRight w:val="0"/>
          <w:marTop w:val="0"/>
          <w:marBottom w:val="0"/>
          <w:divBdr>
            <w:top w:val="none" w:sz="0" w:space="0" w:color="auto"/>
            <w:left w:val="none" w:sz="0" w:space="0" w:color="auto"/>
            <w:bottom w:val="none" w:sz="0" w:space="0" w:color="auto"/>
            <w:right w:val="none" w:sz="0" w:space="0" w:color="auto"/>
          </w:divBdr>
        </w:div>
        <w:div w:id="2071223408">
          <w:marLeft w:val="0"/>
          <w:marRight w:val="0"/>
          <w:marTop w:val="0"/>
          <w:marBottom w:val="0"/>
          <w:divBdr>
            <w:top w:val="none" w:sz="0" w:space="0" w:color="auto"/>
            <w:left w:val="none" w:sz="0" w:space="0" w:color="auto"/>
            <w:bottom w:val="none" w:sz="0" w:space="0" w:color="auto"/>
            <w:right w:val="none" w:sz="0" w:space="0" w:color="auto"/>
          </w:divBdr>
        </w:div>
        <w:div w:id="2074430457">
          <w:marLeft w:val="0"/>
          <w:marRight w:val="0"/>
          <w:marTop w:val="0"/>
          <w:marBottom w:val="0"/>
          <w:divBdr>
            <w:top w:val="none" w:sz="0" w:space="0" w:color="auto"/>
            <w:left w:val="none" w:sz="0" w:space="0" w:color="auto"/>
            <w:bottom w:val="none" w:sz="0" w:space="0" w:color="auto"/>
            <w:right w:val="none" w:sz="0" w:space="0" w:color="auto"/>
          </w:divBdr>
        </w:div>
        <w:div w:id="2074885939">
          <w:marLeft w:val="0"/>
          <w:marRight w:val="0"/>
          <w:marTop w:val="0"/>
          <w:marBottom w:val="0"/>
          <w:divBdr>
            <w:top w:val="none" w:sz="0" w:space="0" w:color="auto"/>
            <w:left w:val="none" w:sz="0" w:space="0" w:color="auto"/>
            <w:bottom w:val="none" w:sz="0" w:space="0" w:color="auto"/>
            <w:right w:val="none" w:sz="0" w:space="0" w:color="auto"/>
          </w:divBdr>
        </w:div>
        <w:div w:id="2089112844">
          <w:marLeft w:val="0"/>
          <w:marRight w:val="0"/>
          <w:marTop w:val="0"/>
          <w:marBottom w:val="0"/>
          <w:divBdr>
            <w:top w:val="none" w:sz="0" w:space="0" w:color="auto"/>
            <w:left w:val="none" w:sz="0" w:space="0" w:color="auto"/>
            <w:bottom w:val="none" w:sz="0" w:space="0" w:color="auto"/>
            <w:right w:val="none" w:sz="0" w:space="0" w:color="auto"/>
          </w:divBdr>
        </w:div>
        <w:div w:id="2097821394">
          <w:marLeft w:val="0"/>
          <w:marRight w:val="0"/>
          <w:marTop w:val="0"/>
          <w:marBottom w:val="0"/>
          <w:divBdr>
            <w:top w:val="none" w:sz="0" w:space="0" w:color="auto"/>
            <w:left w:val="none" w:sz="0" w:space="0" w:color="auto"/>
            <w:bottom w:val="none" w:sz="0" w:space="0" w:color="auto"/>
            <w:right w:val="none" w:sz="0" w:space="0" w:color="auto"/>
          </w:divBdr>
        </w:div>
        <w:div w:id="2101293231">
          <w:marLeft w:val="0"/>
          <w:marRight w:val="0"/>
          <w:marTop w:val="0"/>
          <w:marBottom w:val="0"/>
          <w:divBdr>
            <w:top w:val="none" w:sz="0" w:space="0" w:color="auto"/>
            <w:left w:val="none" w:sz="0" w:space="0" w:color="auto"/>
            <w:bottom w:val="none" w:sz="0" w:space="0" w:color="auto"/>
            <w:right w:val="none" w:sz="0" w:space="0" w:color="auto"/>
          </w:divBdr>
        </w:div>
        <w:div w:id="2102793874">
          <w:marLeft w:val="0"/>
          <w:marRight w:val="0"/>
          <w:marTop w:val="0"/>
          <w:marBottom w:val="0"/>
          <w:divBdr>
            <w:top w:val="none" w:sz="0" w:space="0" w:color="auto"/>
            <w:left w:val="none" w:sz="0" w:space="0" w:color="auto"/>
            <w:bottom w:val="none" w:sz="0" w:space="0" w:color="auto"/>
            <w:right w:val="none" w:sz="0" w:space="0" w:color="auto"/>
          </w:divBdr>
        </w:div>
        <w:div w:id="2103452097">
          <w:marLeft w:val="0"/>
          <w:marRight w:val="0"/>
          <w:marTop w:val="0"/>
          <w:marBottom w:val="0"/>
          <w:divBdr>
            <w:top w:val="none" w:sz="0" w:space="0" w:color="auto"/>
            <w:left w:val="none" w:sz="0" w:space="0" w:color="auto"/>
            <w:bottom w:val="none" w:sz="0" w:space="0" w:color="auto"/>
            <w:right w:val="none" w:sz="0" w:space="0" w:color="auto"/>
          </w:divBdr>
        </w:div>
        <w:div w:id="2110925005">
          <w:marLeft w:val="0"/>
          <w:marRight w:val="0"/>
          <w:marTop w:val="0"/>
          <w:marBottom w:val="0"/>
          <w:divBdr>
            <w:top w:val="none" w:sz="0" w:space="0" w:color="auto"/>
            <w:left w:val="none" w:sz="0" w:space="0" w:color="auto"/>
            <w:bottom w:val="none" w:sz="0" w:space="0" w:color="auto"/>
            <w:right w:val="none" w:sz="0" w:space="0" w:color="auto"/>
          </w:divBdr>
        </w:div>
        <w:div w:id="2116900513">
          <w:marLeft w:val="0"/>
          <w:marRight w:val="0"/>
          <w:marTop w:val="0"/>
          <w:marBottom w:val="0"/>
          <w:divBdr>
            <w:top w:val="none" w:sz="0" w:space="0" w:color="auto"/>
            <w:left w:val="none" w:sz="0" w:space="0" w:color="auto"/>
            <w:bottom w:val="none" w:sz="0" w:space="0" w:color="auto"/>
            <w:right w:val="none" w:sz="0" w:space="0" w:color="auto"/>
          </w:divBdr>
        </w:div>
        <w:div w:id="2118862671">
          <w:marLeft w:val="0"/>
          <w:marRight w:val="0"/>
          <w:marTop w:val="0"/>
          <w:marBottom w:val="0"/>
          <w:divBdr>
            <w:top w:val="none" w:sz="0" w:space="0" w:color="auto"/>
            <w:left w:val="none" w:sz="0" w:space="0" w:color="auto"/>
            <w:bottom w:val="none" w:sz="0" w:space="0" w:color="auto"/>
            <w:right w:val="none" w:sz="0" w:space="0" w:color="auto"/>
          </w:divBdr>
        </w:div>
        <w:div w:id="2121951168">
          <w:marLeft w:val="0"/>
          <w:marRight w:val="0"/>
          <w:marTop w:val="0"/>
          <w:marBottom w:val="0"/>
          <w:divBdr>
            <w:top w:val="none" w:sz="0" w:space="0" w:color="auto"/>
            <w:left w:val="none" w:sz="0" w:space="0" w:color="auto"/>
            <w:bottom w:val="none" w:sz="0" w:space="0" w:color="auto"/>
            <w:right w:val="none" w:sz="0" w:space="0" w:color="auto"/>
          </w:divBdr>
        </w:div>
        <w:div w:id="2122533430">
          <w:marLeft w:val="0"/>
          <w:marRight w:val="0"/>
          <w:marTop w:val="0"/>
          <w:marBottom w:val="0"/>
          <w:divBdr>
            <w:top w:val="none" w:sz="0" w:space="0" w:color="auto"/>
            <w:left w:val="none" w:sz="0" w:space="0" w:color="auto"/>
            <w:bottom w:val="none" w:sz="0" w:space="0" w:color="auto"/>
            <w:right w:val="none" w:sz="0" w:space="0" w:color="auto"/>
          </w:divBdr>
        </w:div>
        <w:div w:id="2133012543">
          <w:marLeft w:val="0"/>
          <w:marRight w:val="0"/>
          <w:marTop w:val="0"/>
          <w:marBottom w:val="0"/>
          <w:divBdr>
            <w:top w:val="none" w:sz="0" w:space="0" w:color="auto"/>
            <w:left w:val="none" w:sz="0" w:space="0" w:color="auto"/>
            <w:bottom w:val="none" w:sz="0" w:space="0" w:color="auto"/>
            <w:right w:val="none" w:sz="0" w:space="0" w:color="auto"/>
          </w:divBdr>
        </w:div>
        <w:div w:id="2137479329">
          <w:marLeft w:val="0"/>
          <w:marRight w:val="0"/>
          <w:marTop w:val="0"/>
          <w:marBottom w:val="0"/>
          <w:divBdr>
            <w:top w:val="none" w:sz="0" w:space="0" w:color="auto"/>
            <w:left w:val="none" w:sz="0" w:space="0" w:color="auto"/>
            <w:bottom w:val="none" w:sz="0" w:space="0" w:color="auto"/>
            <w:right w:val="none" w:sz="0" w:space="0" w:color="auto"/>
          </w:divBdr>
        </w:div>
        <w:div w:id="2138645588">
          <w:marLeft w:val="0"/>
          <w:marRight w:val="0"/>
          <w:marTop w:val="0"/>
          <w:marBottom w:val="0"/>
          <w:divBdr>
            <w:top w:val="none" w:sz="0" w:space="0" w:color="auto"/>
            <w:left w:val="none" w:sz="0" w:space="0" w:color="auto"/>
            <w:bottom w:val="none" w:sz="0" w:space="0" w:color="auto"/>
            <w:right w:val="none" w:sz="0" w:space="0" w:color="auto"/>
          </w:divBdr>
        </w:div>
      </w:divsChild>
    </w:div>
    <w:div w:id="1154684613">
      <w:bodyDiv w:val="1"/>
      <w:marLeft w:val="0"/>
      <w:marRight w:val="0"/>
      <w:marTop w:val="0"/>
      <w:marBottom w:val="0"/>
      <w:divBdr>
        <w:top w:val="none" w:sz="0" w:space="0" w:color="auto"/>
        <w:left w:val="none" w:sz="0" w:space="0" w:color="auto"/>
        <w:bottom w:val="none" w:sz="0" w:space="0" w:color="auto"/>
        <w:right w:val="none" w:sz="0" w:space="0" w:color="auto"/>
      </w:divBdr>
      <w:divsChild>
        <w:div w:id="1279948892">
          <w:marLeft w:val="0"/>
          <w:marRight w:val="0"/>
          <w:marTop w:val="0"/>
          <w:marBottom w:val="0"/>
          <w:divBdr>
            <w:top w:val="none" w:sz="0" w:space="0" w:color="auto"/>
            <w:left w:val="none" w:sz="0" w:space="0" w:color="auto"/>
            <w:bottom w:val="none" w:sz="0" w:space="0" w:color="auto"/>
            <w:right w:val="none" w:sz="0" w:space="0" w:color="auto"/>
          </w:divBdr>
        </w:div>
      </w:divsChild>
    </w:div>
    <w:div w:id="1159616325">
      <w:bodyDiv w:val="1"/>
      <w:marLeft w:val="0"/>
      <w:marRight w:val="0"/>
      <w:marTop w:val="0"/>
      <w:marBottom w:val="0"/>
      <w:divBdr>
        <w:top w:val="none" w:sz="0" w:space="0" w:color="auto"/>
        <w:left w:val="none" w:sz="0" w:space="0" w:color="auto"/>
        <w:bottom w:val="none" w:sz="0" w:space="0" w:color="auto"/>
        <w:right w:val="none" w:sz="0" w:space="0" w:color="auto"/>
      </w:divBdr>
    </w:div>
    <w:div w:id="1213268653">
      <w:bodyDiv w:val="1"/>
      <w:marLeft w:val="0"/>
      <w:marRight w:val="0"/>
      <w:marTop w:val="0"/>
      <w:marBottom w:val="0"/>
      <w:divBdr>
        <w:top w:val="none" w:sz="0" w:space="0" w:color="auto"/>
        <w:left w:val="none" w:sz="0" w:space="0" w:color="auto"/>
        <w:bottom w:val="none" w:sz="0" w:space="0" w:color="auto"/>
        <w:right w:val="none" w:sz="0" w:space="0" w:color="auto"/>
      </w:divBdr>
    </w:div>
    <w:div w:id="1215041348">
      <w:bodyDiv w:val="1"/>
      <w:marLeft w:val="0"/>
      <w:marRight w:val="0"/>
      <w:marTop w:val="0"/>
      <w:marBottom w:val="0"/>
      <w:divBdr>
        <w:top w:val="none" w:sz="0" w:space="0" w:color="auto"/>
        <w:left w:val="none" w:sz="0" w:space="0" w:color="auto"/>
        <w:bottom w:val="none" w:sz="0" w:space="0" w:color="auto"/>
        <w:right w:val="none" w:sz="0" w:space="0" w:color="auto"/>
      </w:divBdr>
    </w:div>
    <w:div w:id="1237085230">
      <w:bodyDiv w:val="1"/>
      <w:marLeft w:val="0"/>
      <w:marRight w:val="0"/>
      <w:marTop w:val="0"/>
      <w:marBottom w:val="0"/>
      <w:divBdr>
        <w:top w:val="none" w:sz="0" w:space="0" w:color="auto"/>
        <w:left w:val="none" w:sz="0" w:space="0" w:color="auto"/>
        <w:bottom w:val="none" w:sz="0" w:space="0" w:color="auto"/>
        <w:right w:val="none" w:sz="0" w:space="0" w:color="auto"/>
      </w:divBdr>
      <w:divsChild>
        <w:div w:id="74400664">
          <w:marLeft w:val="0"/>
          <w:marRight w:val="0"/>
          <w:marTop w:val="0"/>
          <w:marBottom w:val="0"/>
          <w:divBdr>
            <w:top w:val="none" w:sz="0" w:space="0" w:color="auto"/>
            <w:left w:val="none" w:sz="0" w:space="0" w:color="auto"/>
            <w:bottom w:val="none" w:sz="0" w:space="0" w:color="auto"/>
            <w:right w:val="none" w:sz="0" w:space="0" w:color="auto"/>
          </w:divBdr>
        </w:div>
      </w:divsChild>
    </w:div>
    <w:div w:id="1248424825">
      <w:bodyDiv w:val="1"/>
      <w:marLeft w:val="0"/>
      <w:marRight w:val="0"/>
      <w:marTop w:val="0"/>
      <w:marBottom w:val="0"/>
      <w:divBdr>
        <w:top w:val="none" w:sz="0" w:space="0" w:color="auto"/>
        <w:left w:val="none" w:sz="0" w:space="0" w:color="auto"/>
        <w:bottom w:val="none" w:sz="0" w:space="0" w:color="auto"/>
        <w:right w:val="none" w:sz="0" w:space="0" w:color="auto"/>
      </w:divBdr>
      <w:divsChild>
        <w:div w:id="1448040713">
          <w:marLeft w:val="0"/>
          <w:marRight w:val="0"/>
          <w:marTop w:val="0"/>
          <w:marBottom w:val="0"/>
          <w:divBdr>
            <w:top w:val="none" w:sz="0" w:space="0" w:color="auto"/>
            <w:left w:val="none" w:sz="0" w:space="0" w:color="auto"/>
            <w:bottom w:val="none" w:sz="0" w:space="0" w:color="auto"/>
            <w:right w:val="none" w:sz="0" w:space="0" w:color="auto"/>
          </w:divBdr>
        </w:div>
      </w:divsChild>
    </w:div>
    <w:div w:id="1290041819">
      <w:bodyDiv w:val="1"/>
      <w:marLeft w:val="0"/>
      <w:marRight w:val="0"/>
      <w:marTop w:val="0"/>
      <w:marBottom w:val="0"/>
      <w:divBdr>
        <w:top w:val="none" w:sz="0" w:space="0" w:color="auto"/>
        <w:left w:val="none" w:sz="0" w:space="0" w:color="auto"/>
        <w:bottom w:val="none" w:sz="0" w:space="0" w:color="auto"/>
        <w:right w:val="none" w:sz="0" w:space="0" w:color="auto"/>
      </w:divBdr>
    </w:div>
    <w:div w:id="1346789888">
      <w:bodyDiv w:val="1"/>
      <w:marLeft w:val="0"/>
      <w:marRight w:val="0"/>
      <w:marTop w:val="0"/>
      <w:marBottom w:val="0"/>
      <w:divBdr>
        <w:top w:val="none" w:sz="0" w:space="0" w:color="auto"/>
        <w:left w:val="none" w:sz="0" w:space="0" w:color="auto"/>
        <w:bottom w:val="none" w:sz="0" w:space="0" w:color="auto"/>
        <w:right w:val="none" w:sz="0" w:space="0" w:color="auto"/>
      </w:divBdr>
    </w:div>
    <w:div w:id="1352101580">
      <w:bodyDiv w:val="1"/>
      <w:marLeft w:val="0"/>
      <w:marRight w:val="0"/>
      <w:marTop w:val="0"/>
      <w:marBottom w:val="0"/>
      <w:divBdr>
        <w:top w:val="none" w:sz="0" w:space="0" w:color="auto"/>
        <w:left w:val="none" w:sz="0" w:space="0" w:color="auto"/>
        <w:bottom w:val="none" w:sz="0" w:space="0" w:color="auto"/>
        <w:right w:val="none" w:sz="0" w:space="0" w:color="auto"/>
      </w:divBdr>
    </w:div>
    <w:div w:id="1367179121">
      <w:bodyDiv w:val="1"/>
      <w:marLeft w:val="0"/>
      <w:marRight w:val="0"/>
      <w:marTop w:val="0"/>
      <w:marBottom w:val="0"/>
      <w:divBdr>
        <w:top w:val="none" w:sz="0" w:space="0" w:color="auto"/>
        <w:left w:val="none" w:sz="0" w:space="0" w:color="auto"/>
        <w:bottom w:val="none" w:sz="0" w:space="0" w:color="auto"/>
        <w:right w:val="none" w:sz="0" w:space="0" w:color="auto"/>
      </w:divBdr>
    </w:div>
    <w:div w:id="1444689030">
      <w:bodyDiv w:val="1"/>
      <w:marLeft w:val="0"/>
      <w:marRight w:val="0"/>
      <w:marTop w:val="0"/>
      <w:marBottom w:val="0"/>
      <w:divBdr>
        <w:top w:val="none" w:sz="0" w:space="0" w:color="auto"/>
        <w:left w:val="none" w:sz="0" w:space="0" w:color="auto"/>
        <w:bottom w:val="none" w:sz="0" w:space="0" w:color="auto"/>
        <w:right w:val="none" w:sz="0" w:space="0" w:color="auto"/>
      </w:divBdr>
    </w:div>
    <w:div w:id="1449009408">
      <w:bodyDiv w:val="1"/>
      <w:marLeft w:val="0"/>
      <w:marRight w:val="0"/>
      <w:marTop w:val="0"/>
      <w:marBottom w:val="0"/>
      <w:divBdr>
        <w:top w:val="none" w:sz="0" w:space="0" w:color="auto"/>
        <w:left w:val="none" w:sz="0" w:space="0" w:color="auto"/>
        <w:bottom w:val="none" w:sz="0" w:space="0" w:color="auto"/>
        <w:right w:val="none" w:sz="0" w:space="0" w:color="auto"/>
      </w:divBdr>
    </w:div>
    <w:div w:id="1471021199">
      <w:bodyDiv w:val="1"/>
      <w:marLeft w:val="0"/>
      <w:marRight w:val="0"/>
      <w:marTop w:val="0"/>
      <w:marBottom w:val="0"/>
      <w:divBdr>
        <w:top w:val="none" w:sz="0" w:space="0" w:color="auto"/>
        <w:left w:val="none" w:sz="0" w:space="0" w:color="auto"/>
        <w:bottom w:val="none" w:sz="0" w:space="0" w:color="auto"/>
        <w:right w:val="none" w:sz="0" w:space="0" w:color="auto"/>
      </w:divBdr>
    </w:div>
    <w:div w:id="1471902089">
      <w:bodyDiv w:val="1"/>
      <w:marLeft w:val="0"/>
      <w:marRight w:val="0"/>
      <w:marTop w:val="0"/>
      <w:marBottom w:val="0"/>
      <w:divBdr>
        <w:top w:val="none" w:sz="0" w:space="0" w:color="auto"/>
        <w:left w:val="none" w:sz="0" w:space="0" w:color="auto"/>
        <w:bottom w:val="none" w:sz="0" w:space="0" w:color="auto"/>
        <w:right w:val="none" w:sz="0" w:space="0" w:color="auto"/>
      </w:divBdr>
      <w:divsChild>
        <w:div w:id="770660051">
          <w:marLeft w:val="0"/>
          <w:marRight w:val="0"/>
          <w:marTop w:val="0"/>
          <w:marBottom w:val="0"/>
          <w:divBdr>
            <w:top w:val="none" w:sz="0" w:space="0" w:color="auto"/>
            <w:left w:val="none" w:sz="0" w:space="0" w:color="auto"/>
            <w:bottom w:val="none" w:sz="0" w:space="0" w:color="auto"/>
            <w:right w:val="none" w:sz="0" w:space="0" w:color="auto"/>
          </w:divBdr>
        </w:div>
        <w:div w:id="2010672978">
          <w:marLeft w:val="0"/>
          <w:marRight w:val="0"/>
          <w:marTop w:val="0"/>
          <w:marBottom w:val="0"/>
          <w:divBdr>
            <w:top w:val="none" w:sz="0" w:space="0" w:color="auto"/>
            <w:left w:val="none" w:sz="0" w:space="0" w:color="auto"/>
            <w:bottom w:val="none" w:sz="0" w:space="0" w:color="auto"/>
            <w:right w:val="none" w:sz="0" w:space="0" w:color="auto"/>
          </w:divBdr>
        </w:div>
      </w:divsChild>
    </w:div>
    <w:div w:id="1500004910">
      <w:bodyDiv w:val="1"/>
      <w:marLeft w:val="0"/>
      <w:marRight w:val="0"/>
      <w:marTop w:val="0"/>
      <w:marBottom w:val="0"/>
      <w:divBdr>
        <w:top w:val="none" w:sz="0" w:space="0" w:color="auto"/>
        <w:left w:val="none" w:sz="0" w:space="0" w:color="auto"/>
        <w:bottom w:val="none" w:sz="0" w:space="0" w:color="auto"/>
        <w:right w:val="none" w:sz="0" w:space="0" w:color="auto"/>
      </w:divBdr>
    </w:div>
    <w:div w:id="1509102084">
      <w:bodyDiv w:val="1"/>
      <w:marLeft w:val="0"/>
      <w:marRight w:val="0"/>
      <w:marTop w:val="0"/>
      <w:marBottom w:val="0"/>
      <w:divBdr>
        <w:top w:val="none" w:sz="0" w:space="0" w:color="auto"/>
        <w:left w:val="none" w:sz="0" w:space="0" w:color="auto"/>
        <w:bottom w:val="none" w:sz="0" w:space="0" w:color="auto"/>
        <w:right w:val="none" w:sz="0" w:space="0" w:color="auto"/>
      </w:divBdr>
    </w:div>
    <w:div w:id="1518620614">
      <w:bodyDiv w:val="1"/>
      <w:marLeft w:val="0"/>
      <w:marRight w:val="0"/>
      <w:marTop w:val="0"/>
      <w:marBottom w:val="0"/>
      <w:divBdr>
        <w:top w:val="none" w:sz="0" w:space="0" w:color="auto"/>
        <w:left w:val="none" w:sz="0" w:space="0" w:color="auto"/>
        <w:bottom w:val="none" w:sz="0" w:space="0" w:color="auto"/>
        <w:right w:val="none" w:sz="0" w:space="0" w:color="auto"/>
      </w:divBdr>
    </w:div>
    <w:div w:id="1518689030">
      <w:bodyDiv w:val="1"/>
      <w:marLeft w:val="0"/>
      <w:marRight w:val="0"/>
      <w:marTop w:val="0"/>
      <w:marBottom w:val="0"/>
      <w:divBdr>
        <w:top w:val="none" w:sz="0" w:space="0" w:color="auto"/>
        <w:left w:val="none" w:sz="0" w:space="0" w:color="auto"/>
        <w:bottom w:val="none" w:sz="0" w:space="0" w:color="auto"/>
        <w:right w:val="none" w:sz="0" w:space="0" w:color="auto"/>
      </w:divBdr>
    </w:div>
    <w:div w:id="1546135662">
      <w:bodyDiv w:val="1"/>
      <w:marLeft w:val="0"/>
      <w:marRight w:val="0"/>
      <w:marTop w:val="0"/>
      <w:marBottom w:val="0"/>
      <w:divBdr>
        <w:top w:val="none" w:sz="0" w:space="0" w:color="auto"/>
        <w:left w:val="none" w:sz="0" w:space="0" w:color="auto"/>
        <w:bottom w:val="none" w:sz="0" w:space="0" w:color="auto"/>
        <w:right w:val="none" w:sz="0" w:space="0" w:color="auto"/>
      </w:divBdr>
    </w:div>
    <w:div w:id="1557160543">
      <w:bodyDiv w:val="1"/>
      <w:marLeft w:val="0"/>
      <w:marRight w:val="0"/>
      <w:marTop w:val="0"/>
      <w:marBottom w:val="0"/>
      <w:divBdr>
        <w:top w:val="none" w:sz="0" w:space="0" w:color="auto"/>
        <w:left w:val="none" w:sz="0" w:space="0" w:color="auto"/>
        <w:bottom w:val="none" w:sz="0" w:space="0" w:color="auto"/>
        <w:right w:val="none" w:sz="0" w:space="0" w:color="auto"/>
      </w:divBdr>
    </w:div>
    <w:div w:id="1584947281">
      <w:bodyDiv w:val="1"/>
      <w:marLeft w:val="0"/>
      <w:marRight w:val="0"/>
      <w:marTop w:val="0"/>
      <w:marBottom w:val="0"/>
      <w:divBdr>
        <w:top w:val="none" w:sz="0" w:space="0" w:color="auto"/>
        <w:left w:val="none" w:sz="0" w:space="0" w:color="auto"/>
        <w:bottom w:val="none" w:sz="0" w:space="0" w:color="auto"/>
        <w:right w:val="none" w:sz="0" w:space="0" w:color="auto"/>
      </w:divBdr>
    </w:div>
    <w:div w:id="1590235858">
      <w:bodyDiv w:val="1"/>
      <w:marLeft w:val="0"/>
      <w:marRight w:val="0"/>
      <w:marTop w:val="0"/>
      <w:marBottom w:val="0"/>
      <w:divBdr>
        <w:top w:val="none" w:sz="0" w:space="0" w:color="auto"/>
        <w:left w:val="none" w:sz="0" w:space="0" w:color="auto"/>
        <w:bottom w:val="none" w:sz="0" w:space="0" w:color="auto"/>
        <w:right w:val="none" w:sz="0" w:space="0" w:color="auto"/>
      </w:divBdr>
    </w:div>
    <w:div w:id="1605385599">
      <w:bodyDiv w:val="1"/>
      <w:marLeft w:val="0"/>
      <w:marRight w:val="0"/>
      <w:marTop w:val="0"/>
      <w:marBottom w:val="0"/>
      <w:divBdr>
        <w:top w:val="none" w:sz="0" w:space="0" w:color="auto"/>
        <w:left w:val="none" w:sz="0" w:space="0" w:color="auto"/>
        <w:bottom w:val="none" w:sz="0" w:space="0" w:color="auto"/>
        <w:right w:val="none" w:sz="0" w:space="0" w:color="auto"/>
      </w:divBdr>
    </w:div>
    <w:div w:id="1628119687">
      <w:bodyDiv w:val="1"/>
      <w:marLeft w:val="0"/>
      <w:marRight w:val="0"/>
      <w:marTop w:val="0"/>
      <w:marBottom w:val="0"/>
      <w:divBdr>
        <w:top w:val="none" w:sz="0" w:space="0" w:color="auto"/>
        <w:left w:val="none" w:sz="0" w:space="0" w:color="auto"/>
        <w:bottom w:val="none" w:sz="0" w:space="0" w:color="auto"/>
        <w:right w:val="none" w:sz="0" w:space="0" w:color="auto"/>
      </w:divBdr>
      <w:divsChild>
        <w:div w:id="1812791736">
          <w:marLeft w:val="0"/>
          <w:marRight w:val="0"/>
          <w:marTop w:val="0"/>
          <w:marBottom w:val="0"/>
          <w:divBdr>
            <w:top w:val="none" w:sz="0" w:space="0" w:color="auto"/>
            <w:left w:val="none" w:sz="0" w:space="0" w:color="auto"/>
            <w:bottom w:val="none" w:sz="0" w:space="0" w:color="auto"/>
            <w:right w:val="none" w:sz="0" w:space="0" w:color="auto"/>
          </w:divBdr>
        </w:div>
      </w:divsChild>
    </w:div>
    <w:div w:id="1631781315">
      <w:bodyDiv w:val="1"/>
      <w:marLeft w:val="0"/>
      <w:marRight w:val="0"/>
      <w:marTop w:val="0"/>
      <w:marBottom w:val="0"/>
      <w:divBdr>
        <w:top w:val="none" w:sz="0" w:space="0" w:color="auto"/>
        <w:left w:val="none" w:sz="0" w:space="0" w:color="auto"/>
        <w:bottom w:val="none" w:sz="0" w:space="0" w:color="auto"/>
        <w:right w:val="none" w:sz="0" w:space="0" w:color="auto"/>
      </w:divBdr>
    </w:div>
    <w:div w:id="1656643005">
      <w:bodyDiv w:val="1"/>
      <w:marLeft w:val="0"/>
      <w:marRight w:val="0"/>
      <w:marTop w:val="0"/>
      <w:marBottom w:val="0"/>
      <w:divBdr>
        <w:top w:val="none" w:sz="0" w:space="0" w:color="auto"/>
        <w:left w:val="none" w:sz="0" w:space="0" w:color="auto"/>
        <w:bottom w:val="none" w:sz="0" w:space="0" w:color="auto"/>
        <w:right w:val="none" w:sz="0" w:space="0" w:color="auto"/>
      </w:divBdr>
    </w:div>
    <w:div w:id="1658874697">
      <w:bodyDiv w:val="1"/>
      <w:marLeft w:val="0"/>
      <w:marRight w:val="0"/>
      <w:marTop w:val="0"/>
      <w:marBottom w:val="0"/>
      <w:divBdr>
        <w:top w:val="none" w:sz="0" w:space="0" w:color="auto"/>
        <w:left w:val="none" w:sz="0" w:space="0" w:color="auto"/>
        <w:bottom w:val="none" w:sz="0" w:space="0" w:color="auto"/>
        <w:right w:val="none" w:sz="0" w:space="0" w:color="auto"/>
      </w:divBdr>
    </w:div>
    <w:div w:id="1676765376">
      <w:bodyDiv w:val="1"/>
      <w:marLeft w:val="0"/>
      <w:marRight w:val="0"/>
      <w:marTop w:val="0"/>
      <w:marBottom w:val="0"/>
      <w:divBdr>
        <w:top w:val="none" w:sz="0" w:space="0" w:color="auto"/>
        <w:left w:val="none" w:sz="0" w:space="0" w:color="auto"/>
        <w:bottom w:val="none" w:sz="0" w:space="0" w:color="auto"/>
        <w:right w:val="none" w:sz="0" w:space="0" w:color="auto"/>
      </w:divBdr>
    </w:div>
    <w:div w:id="1680230737">
      <w:bodyDiv w:val="1"/>
      <w:marLeft w:val="0"/>
      <w:marRight w:val="0"/>
      <w:marTop w:val="0"/>
      <w:marBottom w:val="0"/>
      <w:divBdr>
        <w:top w:val="none" w:sz="0" w:space="0" w:color="auto"/>
        <w:left w:val="none" w:sz="0" w:space="0" w:color="auto"/>
        <w:bottom w:val="none" w:sz="0" w:space="0" w:color="auto"/>
        <w:right w:val="none" w:sz="0" w:space="0" w:color="auto"/>
      </w:divBdr>
    </w:div>
    <w:div w:id="1681665263">
      <w:bodyDiv w:val="1"/>
      <w:marLeft w:val="0"/>
      <w:marRight w:val="0"/>
      <w:marTop w:val="0"/>
      <w:marBottom w:val="0"/>
      <w:divBdr>
        <w:top w:val="none" w:sz="0" w:space="0" w:color="auto"/>
        <w:left w:val="none" w:sz="0" w:space="0" w:color="auto"/>
        <w:bottom w:val="none" w:sz="0" w:space="0" w:color="auto"/>
        <w:right w:val="none" w:sz="0" w:space="0" w:color="auto"/>
      </w:divBdr>
      <w:divsChild>
        <w:div w:id="506021642">
          <w:marLeft w:val="0"/>
          <w:marRight w:val="0"/>
          <w:marTop w:val="0"/>
          <w:marBottom w:val="0"/>
          <w:divBdr>
            <w:top w:val="none" w:sz="0" w:space="0" w:color="auto"/>
            <w:left w:val="none" w:sz="0" w:space="0" w:color="auto"/>
            <w:bottom w:val="none" w:sz="0" w:space="0" w:color="auto"/>
            <w:right w:val="none" w:sz="0" w:space="0" w:color="auto"/>
          </w:divBdr>
        </w:div>
      </w:divsChild>
    </w:div>
    <w:div w:id="1687170792">
      <w:bodyDiv w:val="1"/>
      <w:marLeft w:val="0"/>
      <w:marRight w:val="0"/>
      <w:marTop w:val="0"/>
      <w:marBottom w:val="0"/>
      <w:divBdr>
        <w:top w:val="none" w:sz="0" w:space="0" w:color="auto"/>
        <w:left w:val="none" w:sz="0" w:space="0" w:color="auto"/>
        <w:bottom w:val="none" w:sz="0" w:space="0" w:color="auto"/>
        <w:right w:val="none" w:sz="0" w:space="0" w:color="auto"/>
      </w:divBdr>
    </w:div>
    <w:div w:id="1751078363">
      <w:bodyDiv w:val="1"/>
      <w:marLeft w:val="0"/>
      <w:marRight w:val="0"/>
      <w:marTop w:val="0"/>
      <w:marBottom w:val="0"/>
      <w:divBdr>
        <w:top w:val="none" w:sz="0" w:space="0" w:color="auto"/>
        <w:left w:val="none" w:sz="0" w:space="0" w:color="auto"/>
        <w:bottom w:val="none" w:sz="0" w:space="0" w:color="auto"/>
        <w:right w:val="none" w:sz="0" w:space="0" w:color="auto"/>
      </w:divBdr>
    </w:div>
    <w:div w:id="1762947490">
      <w:bodyDiv w:val="1"/>
      <w:marLeft w:val="0"/>
      <w:marRight w:val="0"/>
      <w:marTop w:val="0"/>
      <w:marBottom w:val="0"/>
      <w:divBdr>
        <w:top w:val="none" w:sz="0" w:space="0" w:color="auto"/>
        <w:left w:val="none" w:sz="0" w:space="0" w:color="auto"/>
        <w:bottom w:val="none" w:sz="0" w:space="0" w:color="auto"/>
        <w:right w:val="none" w:sz="0" w:space="0" w:color="auto"/>
      </w:divBdr>
      <w:divsChild>
        <w:div w:id="25954095">
          <w:marLeft w:val="0"/>
          <w:marRight w:val="0"/>
          <w:marTop w:val="0"/>
          <w:marBottom w:val="348"/>
          <w:divBdr>
            <w:top w:val="single" w:sz="6" w:space="0" w:color="E6EBEF"/>
            <w:left w:val="single" w:sz="6" w:space="0" w:color="E6EBEF"/>
            <w:bottom w:val="single" w:sz="6" w:space="0" w:color="E6EBEF"/>
            <w:right w:val="single" w:sz="6" w:space="0" w:color="E6EBEF"/>
          </w:divBdr>
          <w:divsChild>
            <w:div w:id="115876506">
              <w:marLeft w:val="0"/>
              <w:marRight w:val="0"/>
              <w:marTop w:val="0"/>
              <w:marBottom w:val="0"/>
              <w:divBdr>
                <w:top w:val="none" w:sz="0" w:space="0" w:color="auto"/>
                <w:left w:val="none" w:sz="0" w:space="0" w:color="auto"/>
                <w:bottom w:val="none" w:sz="0" w:space="0" w:color="auto"/>
                <w:right w:val="none" w:sz="0" w:space="0" w:color="auto"/>
              </w:divBdr>
              <w:divsChild>
                <w:div w:id="90589182">
                  <w:marLeft w:val="0"/>
                  <w:marRight w:val="0"/>
                  <w:marTop w:val="0"/>
                  <w:marBottom w:val="0"/>
                  <w:divBdr>
                    <w:top w:val="none" w:sz="0" w:space="0" w:color="auto"/>
                    <w:left w:val="none" w:sz="0" w:space="0" w:color="auto"/>
                    <w:bottom w:val="none" w:sz="0" w:space="0" w:color="auto"/>
                    <w:right w:val="none" w:sz="0" w:space="0" w:color="auto"/>
                  </w:divBdr>
                  <w:divsChild>
                    <w:div w:id="1156802727">
                      <w:marLeft w:val="0"/>
                      <w:marRight w:val="0"/>
                      <w:marTop w:val="0"/>
                      <w:marBottom w:val="0"/>
                      <w:divBdr>
                        <w:top w:val="none" w:sz="0" w:space="0" w:color="auto"/>
                        <w:left w:val="none" w:sz="0" w:space="0" w:color="auto"/>
                        <w:bottom w:val="none" w:sz="0" w:space="0" w:color="auto"/>
                        <w:right w:val="none" w:sz="0" w:space="0" w:color="auto"/>
                      </w:divBdr>
                      <w:divsChild>
                        <w:div w:id="1282954298">
                          <w:marLeft w:val="0"/>
                          <w:marRight w:val="0"/>
                          <w:marTop w:val="0"/>
                          <w:marBottom w:val="0"/>
                          <w:divBdr>
                            <w:top w:val="none" w:sz="0" w:space="0" w:color="auto"/>
                            <w:left w:val="none" w:sz="0" w:space="0" w:color="auto"/>
                            <w:bottom w:val="none" w:sz="0" w:space="0" w:color="auto"/>
                            <w:right w:val="none" w:sz="0" w:space="0" w:color="auto"/>
                          </w:divBdr>
                        </w:div>
                      </w:divsChild>
                    </w:div>
                    <w:div w:id="2125999461">
                      <w:marLeft w:val="0"/>
                      <w:marRight w:val="0"/>
                      <w:marTop w:val="0"/>
                      <w:marBottom w:val="0"/>
                      <w:divBdr>
                        <w:top w:val="none" w:sz="0" w:space="0" w:color="auto"/>
                        <w:left w:val="none" w:sz="0" w:space="0" w:color="auto"/>
                        <w:bottom w:val="none" w:sz="0" w:space="0" w:color="auto"/>
                        <w:right w:val="none" w:sz="0" w:space="0" w:color="auto"/>
                      </w:divBdr>
                      <w:divsChild>
                        <w:div w:id="17448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614559">
          <w:marLeft w:val="0"/>
          <w:marRight w:val="0"/>
          <w:marTop w:val="0"/>
          <w:marBottom w:val="348"/>
          <w:divBdr>
            <w:top w:val="single" w:sz="6" w:space="0" w:color="E6EBEF"/>
            <w:left w:val="single" w:sz="6" w:space="0" w:color="E6EBEF"/>
            <w:bottom w:val="single" w:sz="6" w:space="0" w:color="E6EBEF"/>
            <w:right w:val="single" w:sz="6" w:space="0" w:color="E6EBEF"/>
          </w:divBdr>
          <w:divsChild>
            <w:div w:id="840585905">
              <w:marLeft w:val="0"/>
              <w:marRight w:val="0"/>
              <w:marTop w:val="0"/>
              <w:marBottom w:val="0"/>
              <w:divBdr>
                <w:top w:val="none" w:sz="0" w:space="0" w:color="auto"/>
                <w:left w:val="none" w:sz="0" w:space="0" w:color="auto"/>
                <w:bottom w:val="none" w:sz="0" w:space="0" w:color="auto"/>
                <w:right w:val="none" w:sz="0" w:space="0" w:color="auto"/>
              </w:divBdr>
              <w:divsChild>
                <w:div w:id="779757866">
                  <w:marLeft w:val="0"/>
                  <w:marRight w:val="0"/>
                  <w:marTop w:val="0"/>
                  <w:marBottom w:val="0"/>
                  <w:divBdr>
                    <w:top w:val="none" w:sz="0" w:space="0" w:color="auto"/>
                    <w:left w:val="none" w:sz="0" w:space="0" w:color="auto"/>
                    <w:bottom w:val="none" w:sz="0" w:space="0" w:color="auto"/>
                    <w:right w:val="none" w:sz="0" w:space="0" w:color="auto"/>
                  </w:divBdr>
                  <w:divsChild>
                    <w:div w:id="3359444">
                      <w:marLeft w:val="0"/>
                      <w:marRight w:val="0"/>
                      <w:marTop w:val="0"/>
                      <w:marBottom w:val="0"/>
                      <w:divBdr>
                        <w:top w:val="none" w:sz="0" w:space="0" w:color="auto"/>
                        <w:left w:val="none" w:sz="0" w:space="0" w:color="auto"/>
                        <w:bottom w:val="none" w:sz="0" w:space="0" w:color="auto"/>
                        <w:right w:val="none" w:sz="0" w:space="0" w:color="auto"/>
                      </w:divBdr>
                      <w:divsChild>
                        <w:div w:id="1709447309">
                          <w:marLeft w:val="0"/>
                          <w:marRight w:val="0"/>
                          <w:marTop w:val="0"/>
                          <w:marBottom w:val="0"/>
                          <w:divBdr>
                            <w:top w:val="none" w:sz="0" w:space="0" w:color="auto"/>
                            <w:left w:val="none" w:sz="0" w:space="0" w:color="auto"/>
                            <w:bottom w:val="none" w:sz="0" w:space="0" w:color="auto"/>
                            <w:right w:val="none" w:sz="0" w:space="0" w:color="auto"/>
                          </w:divBdr>
                        </w:div>
                        <w:div w:id="1733038007">
                          <w:marLeft w:val="0"/>
                          <w:marRight w:val="0"/>
                          <w:marTop w:val="0"/>
                          <w:marBottom w:val="0"/>
                          <w:divBdr>
                            <w:top w:val="none" w:sz="0" w:space="0" w:color="auto"/>
                            <w:left w:val="none" w:sz="0" w:space="0" w:color="auto"/>
                            <w:bottom w:val="none" w:sz="0" w:space="0" w:color="auto"/>
                            <w:right w:val="none" w:sz="0" w:space="0" w:color="auto"/>
                          </w:divBdr>
                        </w:div>
                        <w:div w:id="1835100844">
                          <w:marLeft w:val="0"/>
                          <w:marRight w:val="0"/>
                          <w:marTop w:val="0"/>
                          <w:marBottom w:val="0"/>
                          <w:divBdr>
                            <w:top w:val="none" w:sz="0" w:space="0" w:color="auto"/>
                            <w:left w:val="none" w:sz="0" w:space="0" w:color="auto"/>
                            <w:bottom w:val="none" w:sz="0" w:space="0" w:color="auto"/>
                            <w:right w:val="none" w:sz="0" w:space="0" w:color="auto"/>
                          </w:divBdr>
                        </w:div>
                      </w:divsChild>
                    </w:div>
                    <w:div w:id="18285798">
                      <w:marLeft w:val="0"/>
                      <w:marRight w:val="0"/>
                      <w:marTop w:val="0"/>
                      <w:marBottom w:val="0"/>
                      <w:divBdr>
                        <w:top w:val="none" w:sz="0" w:space="0" w:color="auto"/>
                        <w:left w:val="none" w:sz="0" w:space="0" w:color="auto"/>
                        <w:bottom w:val="none" w:sz="0" w:space="0" w:color="auto"/>
                        <w:right w:val="none" w:sz="0" w:space="0" w:color="auto"/>
                      </w:divBdr>
                      <w:divsChild>
                        <w:div w:id="699400711">
                          <w:marLeft w:val="0"/>
                          <w:marRight w:val="0"/>
                          <w:marTop w:val="0"/>
                          <w:marBottom w:val="0"/>
                          <w:divBdr>
                            <w:top w:val="none" w:sz="0" w:space="0" w:color="auto"/>
                            <w:left w:val="none" w:sz="0" w:space="0" w:color="auto"/>
                            <w:bottom w:val="none" w:sz="0" w:space="0" w:color="auto"/>
                            <w:right w:val="none" w:sz="0" w:space="0" w:color="auto"/>
                          </w:divBdr>
                        </w:div>
                        <w:div w:id="1354957430">
                          <w:marLeft w:val="0"/>
                          <w:marRight w:val="0"/>
                          <w:marTop w:val="0"/>
                          <w:marBottom w:val="0"/>
                          <w:divBdr>
                            <w:top w:val="none" w:sz="0" w:space="0" w:color="auto"/>
                            <w:left w:val="none" w:sz="0" w:space="0" w:color="auto"/>
                            <w:bottom w:val="none" w:sz="0" w:space="0" w:color="auto"/>
                            <w:right w:val="none" w:sz="0" w:space="0" w:color="auto"/>
                          </w:divBdr>
                        </w:div>
                      </w:divsChild>
                    </w:div>
                    <w:div w:id="94907514">
                      <w:marLeft w:val="0"/>
                      <w:marRight w:val="0"/>
                      <w:marTop w:val="0"/>
                      <w:marBottom w:val="0"/>
                      <w:divBdr>
                        <w:top w:val="none" w:sz="0" w:space="0" w:color="auto"/>
                        <w:left w:val="none" w:sz="0" w:space="0" w:color="auto"/>
                        <w:bottom w:val="none" w:sz="0" w:space="0" w:color="auto"/>
                        <w:right w:val="none" w:sz="0" w:space="0" w:color="auto"/>
                      </w:divBdr>
                      <w:divsChild>
                        <w:div w:id="1067142483">
                          <w:marLeft w:val="0"/>
                          <w:marRight w:val="0"/>
                          <w:marTop w:val="0"/>
                          <w:marBottom w:val="0"/>
                          <w:divBdr>
                            <w:top w:val="none" w:sz="0" w:space="0" w:color="auto"/>
                            <w:left w:val="none" w:sz="0" w:space="0" w:color="auto"/>
                            <w:bottom w:val="none" w:sz="0" w:space="0" w:color="auto"/>
                            <w:right w:val="none" w:sz="0" w:space="0" w:color="auto"/>
                          </w:divBdr>
                        </w:div>
                      </w:divsChild>
                    </w:div>
                    <w:div w:id="260451839">
                      <w:marLeft w:val="0"/>
                      <w:marRight w:val="0"/>
                      <w:marTop w:val="0"/>
                      <w:marBottom w:val="0"/>
                      <w:divBdr>
                        <w:top w:val="none" w:sz="0" w:space="0" w:color="auto"/>
                        <w:left w:val="none" w:sz="0" w:space="0" w:color="auto"/>
                        <w:bottom w:val="none" w:sz="0" w:space="0" w:color="auto"/>
                        <w:right w:val="none" w:sz="0" w:space="0" w:color="auto"/>
                      </w:divBdr>
                      <w:divsChild>
                        <w:div w:id="81684791">
                          <w:marLeft w:val="0"/>
                          <w:marRight w:val="0"/>
                          <w:marTop w:val="0"/>
                          <w:marBottom w:val="0"/>
                          <w:divBdr>
                            <w:top w:val="none" w:sz="0" w:space="0" w:color="auto"/>
                            <w:left w:val="none" w:sz="0" w:space="0" w:color="auto"/>
                            <w:bottom w:val="none" w:sz="0" w:space="0" w:color="auto"/>
                            <w:right w:val="none" w:sz="0" w:space="0" w:color="auto"/>
                          </w:divBdr>
                        </w:div>
                      </w:divsChild>
                    </w:div>
                    <w:div w:id="375739805">
                      <w:marLeft w:val="0"/>
                      <w:marRight w:val="0"/>
                      <w:marTop w:val="0"/>
                      <w:marBottom w:val="0"/>
                      <w:divBdr>
                        <w:top w:val="none" w:sz="0" w:space="0" w:color="auto"/>
                        <w:left w:val="none" w:sz="0" w:space="0" w:color="auto"/>
                        <w:bottom w:val="none" w:sz="0" w:space="0" w:color="auto"/>
                        <w:right w:val="none" w:sz="0" w:space="0" w:color="auto"/>
                      </w:divBdr>
                      <w:divsChild>
                        <w:div w:id="1933080268">
                          <w:marLeft w:val="0"/>
                          <w:marRight w:val="0"/>
                          <w:marTop w:val="0"/>
                          <w:marBottom w:val="0"/>
                          <w:divBdr>
                            <w:top w:val="none" w:sz="0" w:space="0" w:color="auto"/>
                            <w:left w:val="none" w:sz="0" w:space="0" w:color="auto"/>
                            <w:bottom w:val="none" w:sz="0" w:space="0" w:color="auto"/>
                            <w:right w:val="none" w:sz="0" w:space="0" w:color="auto"/>
                          </w:divBdr>
                        </w:div>
                        <w:div w:id="2090031707">
                          <w:marLeft w:val="0"/>
                          <w:marRight w:val="0"/>
                          <w:marTop w:val="0"/>
                          <w:marBottom w:val="0"/>
                          <w:divBdr>
                            <w:top w:val="none" w:sz="0" w:space="0" w:color="auto"/>
                            <w:left w:val="none" w:sz="0" w:space="0" w:color="auto"/>
                            <w:bottom w:val="none" w:sz="0" w:space="0" w:color="auto"/>
                            <w:right w:val="none" w:sz="0" w:space="0" w:color="auto"/>
                          </w:divBdr>
                        </w:div>
                      </w:divsChild>
                    </w:div>
                    <w:div w:id="448665466">
                      <w:marLeft w:val="0"/>
                      <w:marRight w:val="0"/>
                      <w:marTop w:val="0"/>
                      <w:marBottom w:val="0"/>
                      <w:divBdr>
                        <w:top w:val="none" w:sz="0" w:space="0" w:color="auto"/>
                        <w:left w:val="none" w:sz="0" w:space="0" w:color="auto"/>
                        <w:bottom w:val="none" w:sz="0" w:space="0" w:color="auto"/>
                        <w:right w:val="none" w:sz="0" w:space="0" w:color="auto"/>
                      </w:divBdr>
                      <w:divsChild>
                        <w:div w:id="775103425">
                          <w:marLeft w:val="0"/>
                          <w:marRight w:val="0"/>
                          <w:marTop w:val="0"/>
                          <w:marBottom w:val="0"/>
                          <w:divBdr>
                            <w:top w:val="none" w:sz="0" w:space="0" w:color="auto"/>
                            <w:left w:val="none" w:sz="0" w:space="0" w:color="auto"/>
                            <w:bottom w:val="none" w:sz="0" w:space="0" w:color="auto"/>
                            <w:right w:val="none" w:sz="0" w:space="0" w:color="auto"/>
                          </w:divBdr>
                        </w:div>
                        <w:div w:id="946892357">
                          <w:marLeft w:val="0"/>
                          <w:marRight w:val="0"/>
                          <w:marTop w:val="0"/>
                          <w:marBottom w:val="0"/>
                          <w:divBdr>
                            <w:top w:val="none" w:sz="0" w:space="0" w:color="auto"/>
                            <w:left w:val="none" w:sz="0" w:space="0" w:color="auto"/>
                            <w:bottom w:val="none" w:sz="0" w:space="0" w:color="auto"/>
                            <w:right w:val="none" w:sz="0" w:space="0" w:color="auto"/>
                          </w:divBdr>
                        </w:div>
                        <w:div w:id="1721704201">
                          <w:marLeft w:val="0"/>
                          <w:marRight w:val="0"/>
                          <w:marTop w:val="0"/>
                          <w:marBottom w:val="0"/>
                          <w:divBdr>
                            <w:top w:val="none" w:sz="0" w:space="0" w:color="auto"/>
                            <w:left w:val="none" w:sz="0" w:space="0" w:color="auto"/>
                            <w:bottom w:val="none" w:sz="0" w:space="0" w:color="auto"/>
                            <w:right w:val="none" w:sz="0" w:space="0" w:color="auto"/>
                          </w:divBdr>
                        </w:div>
                      </w:divsChild>
                    </w:div>
                    <w:div w:id="680007079">
                      <w:marLeft w:val="0"/>
                      <w:marRight w:val="0"/>
                      <w:marTop w:val="0"/>
                      <w:marBottom w:val="0"/>
                      <w:divBdr>
                        <w:top w:val="none" w:sz="0" w:space="0" w:color="auto"/>
                        <w:left w:val="none" w:sz="0" w:space="0" w:color="auto"/>
                        <w:bottom w:val="none" w:sz="0" w:space="0" w:color="auto"/>
                        <w:right w:val="none" w:sz="0" w:space="0" w:color="auto"/>
                      </w:divBdr>
                      <w:divsChild>
                        <w:div w:id="377053589">
                          <w:marLeft w:val="0"/>
                          <w:marRight w:val="0"/>
                          <w:marTop w:val="0"/>
                          <w:marBottom w:val="0"/>
                          <w:divBdr>
                            <w:top w:val="none" w:sz="0" w:space="0" w:color="auto"/>
                            <w:left w:val="none" w:sz="0" w:space="0" w:color="auto"/>
                            <w:bottom w:val="none" w:sz="0" w:space="0" w:color="auto"/>
                            <w:right w:val="none" w:sz="0" w:space="0" w:color="auto"/>
                          </w:divBdr>
                        </w:div>
                      </w:divsChild>
                    </w:div>
                    <w:div w:id="916860828">
                      <w:marLeft w:val="0"/>
                      <w:marRight w:val="0"/>
                      <w:marTop w:val="0"/>
                      <w:marBottom w:val="0"/>
                      <w:divBdr>
                        <w:top w:val="none" w:sz="0" w:space="0" w:color="auto"/>
                        <w:left w:val="none" w:sz="0" w:space="0" w:color="auto"/>
                        <w:bottom w:val="none" w:sz="0" w:space="0" w:color="auto"/>
                        <w:right w:val="none" w:sz="0" w:space="0" w:color="auto"/>
                      </w:divBdr>
                      <w:divsChild>
                        <w:div w:id="1263762609">
                          <w:marLeft w:val="0"/>
                          <w:marRight w:val="0"/>
                          <w:marTop w:val="0"/>
                          <w:marBottom w:val="0"/>
                          <w:divBdr>
                            <w:top w:val="none" w:sz="0" w:space="0" w:color="auto"/>
                            <w:left w:val="none" w:sz="0" w:space="0" w:color="auto"/>
                            <w:bottom w:val="none" w:sz="0" w:space="0" w:color="auto"/>
                            <w:right w:val="none" w:sz="0" w:space="0" w:color="auto"/>
                          </w:divBdr>
                        </w:div>
                      </w:divsChild>
                    </w:div>
                    <w:div w:id="976840116">
                      <w:marLeft w:val="0"/>
                      <w:marRight w:val="0"/>
                      <w:marTop w:val="0"/>
                      <w:marBottom w:val="0"/>
                      <w:divBdr>
                        <w:top w:val="none" w:sz="0" w:space="0" w:color="auto"/>
                        <w:left w:val="none" w:sz="0" w:space="0" w:color="auto"/>
                        <w:bottom w:val="none" w:sz="0" w:space="0" w:color="auto"/>
                        <w:right w:val="none" w:sz="0" w:space="0" w:color="auto"/>
                      </w:divBdr>
                      <w:divsChild>
                        <w:div w:id="75976599">
                          <w:marLeft w:val="0"/>
                          <w:marRight w:val="0"/>
                          <w:marTop w:val="0"/>
                          <w:marBottom w:val="0"/>
                          <w:divBdr>
                            <w:top w:val="none" w:sz="0" w:space="0" w:color="auto"/>
                            <w:left w:val="none" w:sz="0" w:space="0" w:color="auto"/>
                            <w:bottom w:val="none" w:sz="0" w:space="0" w:color="auto"/>
                            <w:right w:val="none" w:sz="0" w:space="0" w:color="auto"/>
                          </w:divBdr>
                        </w:div>
                        <w:div w:id="276570159">
                          <w:marLeft w:val="0"/>
                          <w:marRight w:val="0"/>
                          <w:marTop w:val="0"/>
                          <w:marBottom w:val="0"/>
                          <w:divBdr>
                            <w:top w:val="none" w:sz="0" w:space="0" w:color="auto"/>
                            <w:left w:val="none" w:sz="0" w:space="0" w:color="auto"/>
                            <w:bottom w:val="none" w:sz="0" w:space="0" w:color="auto"/>
                            <w:right w:val="none" w:sz="0" w:space="0" w:color="auto"/>
                          </w:divBdr>
                        </w:div>
                        <w:div w:id="1771507947">
                          <w:marLeft w:val="0"/>
                          <w:marRight w:val="0"/>
                          <w:marTop w:val="0"/>
                          <w:marBottom w:val="0"/>
                          <w:divBdr>
                            <w:top w:val="none" w:sz="0" w:space="0" w:color="auto"/>
                            <w:left w:val="none" w:sz="0" w:space="0" w:color="auto"/>
                            <w:bottom w:val="none" w:sz="0" w:space="0" w:color="auto"/>
                            <w:right w:val="none" w:sz="0" w:space="0" w:color="auto"/>
                          </w:divBdr>
                        </w:div>
                      </w:divsChild>
                    </w:div>
                    <w:div w:id="1276719888">
                      <w:marLeft w:val="0"/>
                      <w:marRight w:val="0"/>
                      <w:marTop w:val="0"/>
                      <w:marBottom w:val="0"/>
                      <w:divBdr>
                        <w:top w:val="none" w:sz="0" w:space="0" w:color="auto"/>
                        <w:left w:val="none" w:sz="0" w:space="0" w:color="auto"/>
                        <w:bottom w:val="none" w:sz="0" w:space="0" w:color="auto"/>
                        <w:right w:val="none" w:sz="0" w:space="0" w:color="auto"/>
                      </w:divBdr>
                      <w:divsChild>
                        <w:div w:id="43215514">
                          <w:marLeft w:val="0"/>
                          <w:marRight w:val="0"/>
                          <w:marTop w:val="0"/>
                          <w:marBottom w:val="0"/>
                          <w:divBdr>
                            <w:top w:val="none" w:sz="0" w:space="0" w:color="auto"/>
                            <w:left w:val="none" w:sz="0" w:space="0" w:color="auto"/>
                            <w:bottom w:val="none" w:sz="0" w:space="0" w:color="auto"/>
                            <w:right w:val="none" w:sz="0" w:space="0" w:color="auto"/>
                          </w:divBdr>
                        </w:div>
                      </w:divsChild>
                    </w:div>
                    <w:div w:id="1318801156">
                      <w:marLeft w:val="0"/>
                      <w:marRight w:val="0"/>
                      <w:marTop w:val="0"/>
                      <w:marBottom w:val="0"/>
                      <w:divBdr>
                        <w:top w:val="none" w:sz="0" w:space="0" w:color="auto"/>
                        <w:left w:val="none" w:sz="0" w:space="0" w:color="auto"/>
                        <w:bottom w:val="none" w:sz="0" w:space="0" w:color="auto"/>
                        <w:right w:val="none" w:sz="0" w:space="0" w:color="auto"/>
                      </w:divBdr>
                      <w:divsChild>
                        <w:div w:id="2124111360">
                          <w:marLeft w:val="0"/>
                          <w:marRight w:val="0"/>
                          <w:marTop w:val="0"/>
                          <w:marBottom w:val="0"/>
                          <w:divBdr>
                            <w:top w:val="none" w:sz="0" w:space="0" w:color="auto"/>
                            <w:left w:val="none" w:sz="0" w:space="0" w:color="auto"/>
                            <w:bottom w:val="none" w:sz="0" w:space="0" w:color="auto"/>
                            <w:right w:val="none" w:sz="0" w:space="0" w:color="auto"/>
                          </w:divBdr>
                        </w:div>
                      </w:divsChild>
                    </w:div>
                    <w:div w:id="1327829330">
                      <w:marLeft w:val="0"/>
                      <w:marRight w:val="0"/>
                      <w:marTop w:val="0"/>
                      <w:marBottom w:val="0"/>
                      <w:divBdr>
                        <w:top w:val="none" w:sz="0" w:space="0" w:color="auto"/>
                        <w:left w:val="none" w:sz="0" w:space="0" w:color="auto"/>
                        <w:bottom w:val="none" w:sz="0" w:space="0" w:color="auto"/>
                        <w:right w:val="none" w:sz="0" w:space="0" w:color="auto"/>
                      </w:divBdr>
                      <w:divsChild>
                        <w:div w:id="1050305985">
                          <w:marLeft w:val="0"/>
                          <w:marRight w:val="0"/>
                          <w:marTop w:val="0"/>
                          <w:marBottom w:val="0"/>
                          <w:divBdr>
                            <w:top w:val="none" w:sz="0" w:space="0" w:color="auto"/>
                            <w:left w:val="none" w:sz="0" w:space="0" w:color="auto"/>
                            <w:bottom w:val="none" w:sz="0" w:space="0" w:color="auto"/>
                            <w:right w:val="none" w:sz="0" w:space="0" w:color="auto"/>
                          </w:divBdr>
                        </w:div>
                      </w:divsChild>
                    </w:div>
                    <w:div w:id="1504278965">
                      <w:marLeft w:val="0"/>
                      <w:marRight w:val="0"/>
                      <w:marTop w:val="0"/>
                      <w:marBottom w:val="0"/>
                      <w:divBdr>
                        <w:top w:val="none" w:sz="0" w:space="0" w:color="auto"/>
                        <w:left w:val="none" w:sz="0" w:space="0" w:color="auto"/>
                        <w:bottom w:val="none" w:sz="0" w:space="0" w:color="auto"/>
                        <w:right w:val="none" w:sz="0" w:space="0" w:color="auto"/>
                      </w:divBdr>
                      <w:divsChild>
                        <w:div w:id="1610896719">
                          <w:marLeft w:val="0"/>
                          <w:marRight w:val="0"/>
                          <w:marTop w:val="0"/>
                          <w:marBottom w:val="0"/>
                          <w:divBdr>
                            <w:top w:val="none" w:sz="0" w:space="0" w:color="auto"/>
                            <w:left w:val="none" w:sz="0" w:space="0" w:color="auto"/>
                            <w:bottom w:val="none" w:sz="0" w:space="0" w:color="auto"/>
                            <w:right w:val="none" w:sz="0" w:space="0" w:color="auto"/>
                          </w:divBdr>
                        </w:div>
                      </w:divsChild>
                    </w:div>
                    <w:div w:id="2130777263">
                      <w:marLeft w:val="0"/>
                      <w:marRight w:val="0"/>
                      <w:marTop w:val="0"/>
                      <w:marBottom w:val="0"/>
                      <w:divBdr>
                        <w:top w:val="none" w:sz="0" w:space="0" w:color="auto"/>
                        <w:left w:val="none" w:sz="0" w:space="0" w:color="auto"/>
                        <w:bottom w:val="none" w:sz="0" w:space="0" w:color="auto"/>
                        <w:right w:val="none" w:sz="0" w:space="0" w:color="auto"/>
                      </w:divBdr>
                      <w:divsChild>
                        <w:div w:id="941231036">
                          <w:marLeft w:val="0"/>
                          <w:marRight w:val="0"/>
                          <w:marTop w:val="0"/>
                          <w:marBottom w:val="0"/>
                          <w:divBdr>
                            <w:top w:val="none" w:sz="0" w:space="0" w:color="auto"/>
                            <w:left w:val="none" w:sz="0" w:space="0" w:color="auto"/>
                            <w:bottom w:val="none" w:sz="0" w:space="0" w:color="auto"/>
                            <w:right w:val="none" w:sz="0" w:space="0" w:color="auto"/>
                          </w:divBdr>
                        </w:div>
                        <w:div w:id="1119110144">
                          <w:marLeft w:val="0"/>
                          <w:marRight w:val="0"/>
                          <w:marTop w:val="0"/>
                          <w:marBottom w:val="0"/>
                          <w:divBdr>
                            <w:top w:val="none" w:sz="0" w:space="0" w:color="auto"/>
                            <w:left w:val="none" w:sz="0" w:space="0" w:color="auto"/>
                            <w:bottom w:val="none" w:sz="0" w:space="0" w:color="auto"/>
                            <w:right w:val="none" w:sz="0" w:space="0" w:color="auto"/>
                          </w:divBdr>
                        </w:div>
                        <w:div w:id="112146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234758">
      <w:bodyDiv w:val="1"/>
      <w:marLeft w:val="0"/>
      <w:marRight w:val="0"/>
      <w:marTop w:val="0"/>
      <w:marBottom w:val="0"/>
      <w:divBdr>
        <w:top w:val="none" w:sz="0" w:space="0" w:color="auto"/>
        <w:left w:val="none" w:sz="0" w:space="0" w:color="auto"/>
        <w:bottom w:val="none" w:sz="0" w:space="0" w:color="auto"/>
        <w:right w:val="none" w:sz="0" w:space="0" w:color="auto"/>
      </w:divBdr>
    </w:div>
    <w:div w:id="1774014665">
      <w:bodyDiv w:val="1"/>
      <w:marLeft w:val="0"/>
      <w:marRight w:val="0"/>
      <w:marTop w:val="0"/>
      <w:marBottom w:val="0"/>
      <w:divBdr>
        <w:top w:val="none" w:sz="0" w:space="0" w:color="auto"/>
        <w:left w:val="none" w:sz="0" w:space="0" w:color="auto"/>
        <w:bottom w:val="none" w:sz="0" w:space="0" w:color="auto"/>
        <w:right w:val="none" w:sz="0" w:space="0" w:color="auto"/>
      </w:divBdr>
    </w:div>
    <w:div w:id="1778215509">
      <w:bodyDiv w:val="1"/>
      <w:marLeft w:val="0"/>
      <w:marRight w:val="0"/>
      <w:marTop w:val="0"/>
      <w:marBottom w:val="0"/>
      <w:divBdr>
        <w:top w:val="none" w:sz="0" w:space="0" w:color="auto"/>
        <w:left w:val="none" w:sz="0" w:space="0" w:color="auto"/>
        <w:bottom w:val="none" w:sz="0" w:space="0" w:color="auto"/>
        <w:right w:val="none" w:sz="0" w:space="0" w:color="auto"/>
      </w:divBdr>
    </w:div>
    <w:div w:id="1778408626">
      <w:bodyDiv w:val="1"/>
      <w:marLeft w:val="0"/>
      <w:marRight w:val="0"/>
      <w:marTop w:val="0"/>
      <w:marBottom w:val="0"/>
      <w:divBdr>
        <w:top w:val="none" w:sz="0" w:space="0" w:color="auto"/>
        <w:left w:val="none" w:sz="0" w:space="0" w:color="auto"/>
        <w:bottom w:val="none" w:sz="0" w:space="0" w:color="auto"/>
        <w:right w:val="none" w:sz="0" w:space="0" w:color="auto"/>
      </w:divBdr>
    </w:div>
    <w:div w:id="1792170393">
      <w:bodyDiv w:val="1"/>
      <w:marLeft w:val="0"/>
      <w:marRight w:val="0"/>
      <w:marTop w:val="0"/>
      <w:marBottom w:val="0"/>
      <w:divBdr>
        <w:top w:val="none" w:sz="0" w:space="0" w:color="auto"/>
        <w:left w:val="none" w:sz="0" w:space="0" w:color="auto"/>
        <w:bottom w:val="none" w:sz="0" w:space="0" w:color="auto"/>
        <w:right w:val="none" w:sz="0" w:space="0" w:color="auto"/>
      </w:divBdr>
    </w:div>
    <w:div w:id="1797022105">
      <w:bodyDiv w:val="1"/>
      <w:marLeft w:val="0"/>
      <w:marRight w:val="0"/>
      <w:marTop w:val="0"/>
      <w:marBottom w:val="0"/>
      <w:divBdr>
        <w:top w:val="none" w:sz="0" w:space="0" w:color="auto"/>
        <w:left w:val="none" w:sz="0" w:space="0" w:color="auto"/>
        <w:bottom w:val="none" w:sz="0" w:space="0" w:color="auto"/>
        <w:right w:val="none" w:sz="0" w:space="0" w:color="auto"/>
      </w:divBdr>
      <w:divsChild>
        <w:div w:id="47731554">
          <w:marLeft w:val="0"/>
          <w:marRight w:val="0"/>
          <w:marTop w:val="0"/>
          <w:marBottom w:val="0"/>
          <w:divBdr>
            <w:top w:val="none" w:sz="0" w:space="0" w:color="auto"/>
            <w:left w:val="none" w:sz="0" w:space="0" w:color="auto"/>
            <w:bottom w:val="none" w:sz="0" w:space="0" w:color="auto"/>
            <w:right w:val="none" w:sz="0" w:space="0" w:color="auto"/>
          </w:divBdr>
        </w:div>
        <w:div w:id="53244062">
          <w:marLeft w:val="0"/>
          <w:marRight w:val="0"/>
          <w:marTop w:val="0"/>
          <w:marBottom w:val="0"/>
          <w:divBdr>
            <w:top w:val="none" w:sz="0" w:space="0" w:color="auto"/>
            <w:left w:val="none" w:sz="0" w:space="0" w:color="auto"/>
            <w:bottom w:val="none" w:sz="0" w:space="0" w:color="auto"/>
            <w:right w:val="none" w:sz="0" w:space="0" w:color="auto"/>
          </w:divBdr>
        </w:div>
        <w:div w:id="287204155">
          <w:marLeft w:val="0"/>
          <w:marRight w:val="0"/>
          <w:marTop w:val="0"/>
          <w:marBottom w:val="0"/>
          <w:divBdr>
            <w:top w:val="none" w:sz="0" w:space="0" w:color="auto"/>
            <w:left w:val="none" w:sz="0" w:space="0" w:color="auto"/>
            <w:bottom w:val="none" w:sz="0" w:space="0" w:color="auto"/>
            <w:right w:val="none" w:sz="0" w:space="0" w:color="auto"/>
          </w:divBdr>
        </w:div>
        <w:div w:id="298611475">
          <w:marLeft w:val="0"/>
          <w:marRight w:val="0"/>
          <w:marTop w:val="0"/>
          <w:marBottom w:val="0"/>
          <w:divBdr>
            <w:top w:val="none" w:sz="0" w:space="0" w:color="auto"/>
            <w:left w:val="none" w:sz="0" w:space="0" w:color="auto"/>
            <w:bottom w:val="none" w:sz="0" w:space="0" w:color="auto"/>
            <w:right w:val="none" w:sz="0" w:space="0" w:color="auto"/>
          </w:divBdr>
        </w:div>
        <w:div w:id="497238134">
          <w:marLeft w:val="0"/>
          <w:marRight w:val="0"/>
          <w:marTop w:val="0"/>
          <w:marBottom w:val="0"/>
          <w:divBdr>
            <w:top w:val="none" w:sz="0" w:space="0" w:color="auto"/>
            <w:left w:val="none" w:sz="0" w:space="0" w:color="auto"/>
            <w:bottom w:val="none" w:sz="0" w:space="0" w:color="auto"/>
            <w:right w:val="none" w:sz="0" w:space="0" w:color="auto"/>
          </w:divBdr>
        </w:div>
        <w:div w:id="554120119">
          <w:marLeft w:val="0"/>
          <w:marRight w:val="0"/>
          <w:marTop w:val="0"/>
          <w:marBottom w:val="0"/>
          <w:divBdr>
            <w:top w:val="none" w:sz="0" w:space="0" w:color="auto"/>
            <w:left w:val="none" w:sz="0" w:space="0" w:color="auto"/>
            <w:bottom w:val="none" w:sz="0" w:space="0" w:color="auto"/>
            <w:right w:val="none" w:sz="0" w:space="0" w:color="auto"/>
          </w:divBdr>
        </w:div>
        <w:div w:id="849609846">
          <w:marLeft w:val="0"/>
          <w:marRight w:val="0"/>
          <w:marTop w:val="0"/>
          <w:marBottom w:val="0"/>
          <w:divBdr>
            <w:top w:val="none" w:sz="0" w:space="0" w:color="auto"/>
            <w:left w:val="none" w:sz="0" w:space="0" w:color="auto"/>
            <w:bottom w:val="none" w:sz="0" w:space="0" w:color="auto"/>
            <w:right w:val="none" w:sz="0" w:space="0" w:color="auto"/>
          </w:divBdr>
        </w:div>
        <w:div w:id="1180511159">
          <w:marLeft w:val="0"/>
          <w:marRight w:val="0"/>
          <w:marTop w:val="0"/>
          <w:marBottom w:val="0"/>
          <w:divBdr>
            <w:top w:val="none" w:sz="0" w:space="0" w:color="auto"/>
            <w:left w:val="none" w:sz="0" w:space="0" w:color="auto"/>
            <w:bottom w:val="none" w:sz="0" w:space="0" w:color="auto"/>
            <w:right w:val="none" w:sz="0" w:space="0" w:color="auto"/>
          </w:divBdr>
        </w:div>
        <w:div w:id="1568295393">
          <w:marLeft w:val="0"/>
          <w:marRight w:val="0"/>
          <w:marTop w:val="0"/>
          <w:marBottom w:val="0"/>
          <w:divBdr>
            <w:top w:val="none" w:sz="0" w:space="0" w:color="auto"/>
            <w:left w:val="none" w:sz="0" w:space="0" w:color="auto"/>
            <w:bottom w:val="none" w:sz="0" w:space="0" w:color="auto"/>
            <w:right w:val="none" w:sz="0" w:space="0" w:color="auto"/>
          </w:divBdr>
        </w:div>
        <w:div w:id="1598174618">
          <w:marLeft w:val="0"/>
          <w:marRight w:val="0"/>
          <w:marTop w:val="0"/>
          <w:marBottom w:val="0"/>
          <w:divBdr>
            <w:top w:val="none" w:sz="0" w:space="0" w:color="auto"/>
            <w:left w:val="none" w:sz="0" w:space="0" w:color="auto"/>
            <w:bottom w:val="none" w:sz="0" w:space="0" w:color="auto"/>
            <w:right w:val="none" w:sz="0" w:space="0" w:color="auto"/>
          </w:divBdr>
        </w:div>
        <w:div w:id="1810827945">
          <w:marLeft w:val="0"/>
          <w:marRight w:val="0"/>
          <w:marTop w:val="0"/>
          <w:marBottom w:val="0"/>
          <w:divBdr>
            <w:top w:val="none" w:sz="0" w:space="0" w:color="auto"/>
            <w:left w:val="none" w:sz="0" w:space="0" w:color="auto"/>
            <w:bottom w:val="none" w:sz="0" w:space="0" w:color="auto"/>
            <w:right w:val="none" w:sz="0" w:space="0" w:color="auto"/>
          </w:divBdr>
        </w:div>
        <w:div w:id="1848055584">
          <w:marLeft w:val="0"/>
          <w:marRight w:val="0"/>
          <w:marTop w:val="0"/>
          <w:marBottom w:val="0"/>
          <w:divBdr>
            <w:top w:val="none" w:sz="0" w:space="0" w:color="auto"/>
            <w:left w:val="none" w:sz="0" w:space="0" w:color="auto"/>
            <w:bottom w:val="none" w:sz="0" w:space="0" w:color="auto"/>
            <w:right w:val="none" w:sz="0" w:space="0" w:color="auto"/>
          </w:divBdr>
        </w:div>
        <w:div w:id="2103062574">
          <w:marLeft w:val="0"/>
          <w:marRight w:val="0"/>
          <w:marTop w:val="0"/>
          <w:marBottom w:val="0"/>
          <w:divBdr>
            <w:top w:val="none" w:sz="0" w:space="0" w:color="auto"/>
            <w:left w:val="none" w:sz="0" w:space="0" w:color="auto"/>
            <w:bottom w:val="none" w:sz="0" w:space="0" w:color="auto"/>
            <w:right w:val="none" w:sz="0" w:space="0" w:color="auto"/>
          </w:divBdr>
        </w:div>
      </w:divsChild>
    </w:div>
    <w:div w:id="1810323566">
      <w:bodyDiv w:val="1"/>
      <w:marLeft w:val="0"/>
      <w:marRight w:val="0"/>
      <w:marTop w:val="0"/>
      <w:marBottom w:val="0"/>
      <w:divBdr>
        <w:top w:val="none" w:sz="0" w:space="0" w:color="auto"/>
        <w:left w:val="none" w:sz="0" w:space="0" w:color="auto"/>
        <w:bottom w:val="none" w:sz="0" w:space="0" w:color="auto"/>
        <w:right w:val="none" w:sz="0" w:space="0" w:color="auto"/>
      </w:divBdr>
    </w:div>
    <w:div w:id="1822039559">
      <w:bodyDiv w:val="1"/>
      <w:marLeft w:val="0"/>
      <w:marRight w:val="0"/>
      <w:marTop w:val="0"/>
      <w:marBottom w:val="0"/>
      <w:divBdr>
        <w:top w:val="none" w:sz="0" w:space="0" w:color="auto"/>
        <w:left w:val="none" w:sz="0" w:space="0" w:color="auto"/>
        <w:bottom w:val="none" w:sz="0" w:space="0" w:color="auto"/>
        <w:right w:val="none" w:sz="0" w:space="0" w:color="auto"/>
      </w:divBdr>
    </w:div>
    <w:div w:id="1822623165">
      <w:bodyDiv w:val="1"/>
      <w:marLeft w:val="0"/>
      <w:marRight w:val="0"/>
      <w:marTop w:val="0"/>
      <w:marBottom w:val="0"/>
      <w:divBdr>
        <w:top w:val="none" w:sz="0" w:space="0" w:color="auto"/>
        <w:left w:val="none" w:sz="0" w:space="0" w:color="auto"/>
        <w:bottom w:val="none" w:sz="0" w:space="0" w:color="auto"/>
        <w:right w:val="none" w:sz="0" w:space="0" w:color="auto"/>
      </w:divBdr>
    </w:div>
    <w:div w:id="1892304585">
      <w:bodyDiv w:val="1"/>
      <w:marLeft w:val="0"/>
      <w:marRight w:val="0"/>
      <w:marTop w:val="0"/>
      <w:marBottom w:val="0"/>
      <w:divBdr>
        <w:top w:val="none" w:sz="0" w:space="0" w:color="auto"/>
        <w:left w:val="none" w:sz="0" w:space="0" w:color="auto"/>
        <w:bottom w:val="none" w:sz="0" w:space="0" w:color="auto"/>
        <w:right w:val="none" w:sz="0" w:space="0" w:color="auto"/>
      </w:divBdr>
    </w:div>
    <w:div w:id="1901282033">
      <w:bodyDiv w:val="1"/>
      <w:marLeft w:val="0"/>
      <w:marRight w:val="0"/>
      <w:marTop w:val="0"/>
      <w:marBottom w:val="0"/>
      <w:divBdr>
        <w:top w:val="none" w:sz="0" w:space="0" w:color="auto"/>
        <w:left w:val="none" w:sz="0" w:space="0" w:color="auto"/>
        <w:bottom w:val="none" w:sz="0" w:space="0" w:color="auto"/>
        <w:right w:val="none" w:sz="0" w:space="0" w:color="auto"/>
      </w:divBdr>
    </w:div>
    <w:div w:id="1951475215">
      <w:bodyDiv w:val="1"/>
      <w:marLeft w:val="0"/>
      <w:marRight w:val="0"/>
      <w:marTop w:val="0"/>
      <w:marBottom w:val="0"/>
      <w:divBdr>
        <w:top w:val="none" w:sz="0" w:space="0" w:color="auto"/>
        <w:left w:val="none" w:sz="0" w:space="0" w:color="auto"/>
        <w:bottom w:val="none" w:sz="0" w:space="0" w:color="auto"/>
        <w:right w:val="none" w:sz="0" w:space="0" w:color="auto"/>
      </w:divBdr>
    </w:div>
    <w:div w:id="1981567151">
      <w:bodyDiv w:val="1"/>
      <w:marLeft w:val="0"/>
      <w:marRight w:val="0"/>
      <w:marTop w:val="0"/>
      <w:marBottom w:val="0"/>
      <w:divBdr>
        <w:top w:val="none" w:sz="0" w:space="0" w:color="auto"/>
        <w:left w:val="none" w:sz="0" w:space="0" w:color="auto"/>
        <w:bottom w:val="none" w:sz="0" w:space="0" w:color="auto"/>
        <w:right w:val="none" w:sz="0" w:space="0" w:color="auto"/>
      </w:divBdr>
    </w:div>
    <w:div w:id="2013146809">
      <w:bodyDiv w:val="1"/>
      <w:marLeft w:val="0"/>
      <w:marRight w:val="0"/>
      <w:marTop w:val="0"/>
      <w:marBottom w:val="0"/>
      <w:divBdr>
        <w:top w:val="none" w:sz="0" w:space="0" w:color="auto"/>
        <w:left w:val="none" w:sz="0" w:space="0" w:color="auto"/>
        <w:bottom w:val="none" w:sz="0" w:space="0" w:color="auto"/>
        <w:right w:val="none" w:sz="0" w:space="0" w:color="auto"/>
      </w:divBdr>
    </w:div>
    <w:div w:id="2013988184">
      <w:bodyDiv w:val="1"/>
      <w:marLeft w:val="0"/>
      <w:marRight w:val="0"/>
      <w:marTop w:val="0"/>
      <w:marBottom w:val="0"/>
      <w:divBdr>
        <w:top w:val="none" w:sz="0" w:space="0" w:color="auto"/>
        <w:left w:val="none" w:sz="0" w:space="0" w:color="auto"/>
        <w:bottom w:val="none" w:sz="0" w:space="0" w:color="auto"/>
        <w:right w:val="none" w:sz="0" w:space="0" w:color="auto"/>
      </w:divBdr>
    </w:div>
    <w:div w:id="2016029748">
      <w:bodyDiv w:val="1"/>
      <w:marLeft w:val="0"/>
      <w:marRight w:val="0"/>
      <w:marTop w:val="0"/>
      <w:marBottom w:val="0"/>
      <w:divBdr>
        <w:top w:val="none" w:sz="0" w:space="0" w:color="auto"/>
        <w:left w:val="none" w:sz="0" w:space="0" w:color="auto"/>
        <w:bottom w:val="none" w:sz="0" w:space="0" w:color="auto"/>
        <w:right w:val="none" w:sz="0" w:space="0" w:color="auto"/>
      </w:divBdr>
    </w:div>
    <w:div w:id="2029330118">
      <w:bodyDiv w:val="1"/>
      <w:marLeft w:val="0"/>
      <w:marRight w:val="0"/>
      <w:marTop w:val="0"/>
      <w:marBottom w:val="0"/>
      <w:divBdr>
        <w:top w:val="none" w:sz="0" w:space="0" w:color="auto"/>
        <w:left w:val="none" w:sz="0" w:space="0" w:color="auto"/>
        <w:bottom w:val="none" w:sz="0" w:space="0" w:color="auto"/>
        <w:right w:val="none" w:sz="0" w:space="0" w:color="auto"/>
      </w:divBdr>
      <w:divsChild>
        <w:div w:id="997340963">
          <w:marLeft w:val="0"/>
          <w:marRight w:val="0"/>
          <w:marTop w:val="0"/>
          <w:marBottom w:val="0"/>
          <w:divBdr>
            <w:top w:val="none" w:sz="0" w:space="0" w:color="auto"/>
            <w:left w:val="none" w:sz="0" w:space="0" w:color="auto"/>
            <w:bottom w:val="none" w:sz="0" w:space="0" w:color="auto"/>
            <w:right w:val="none" w:sz="0" w:space="0" w:color="auto"/>
          </w:divBdr>
        </w:div>
      </w:divsChild>
    </w:div>
    <w:div w:id="2080665384">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03603895">
      <w:bodyDiv w:val="1"/>
      <w:marLeft w:val="0"/>
      <w:marRight w:val="0"/>
      <w:marTop w:val="0"/>
      <w:marBottom w:val="0"/>
      <w:divBdr>
        <w:top w:val="none" w:sz="0" w:space="0" w:color="auto"/>
        <w:left w:val="none" w:sz="0" w:space="0" w:color="auto"/>
        <w:bottom w:val="none" w:sz="0" w:space="0" w:color="auto"/>
        <w:right w:val="none" w:sz="0" w:space="0" w:color="auto"/>
      </w:divBdr>
    </w:div>
    <w:div w:id="2111966328">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18600300">
      <w:bodyDiv w:val="1"/>
      <w:marLeft w:val="0"/>
      <w:marRight w:val="0"/>
      <w:marTop w:val="0"/>
      <w:marBottom w:val="0"/>
      <w:divBdr>
        <w:top w:val="none" w:sz="0" w:space="0" w:color="auto"/>
        <w:left w:val="none" w:sz="0" w:space="0" w:color="auto"/>
        <w:bottom w:val="none" w:sz="0" w:space="0" w:color="auto"/>
        <w:right w:val="none" w:sz="0" w:space="0" w:color="auto"/>
      </w:divBdr>
    </w:div>
    <w:div w:id="2123263718">
      <w:bodyDiv w:val="1"/>
      <w:marLeft w:val="0"/>
      <w:marRight w:val="0"/>
      <w:marTop w:val="0"/>
      <w:marBottom w:val="0"/>
      <w:divBdr>
        <w:top w:val="none" w:sz="0" w:space="0" w:color="auto"/>
        <w:left w:val="none" w:sz="0" w:space="0" w:color="auto"/>
        <w:bottom w:val="none" w:sz="0" w:space="0" w:color="auto"/>
        <w:right w:val="none" w:sz="0" w:space="0" w:color="auto"/>
      </w:divBdr>
    </w:div>
    <w:div w:id="2142068331">
      <w:bodyDiv w:val="1"/>
      <w:marLeft w:val="0"/>
      <w:marRight w:val="0"/>
      <w:marTop w:val="0"/>
      <w:marBottom w:val="0"/>
      <w:divBdr>
        <w:top w:val="none" w:sz="0" w:space="0" w:color="auto"/>
        <w:left w:val="none" w:sz="0" w:space="0" w:color="auto"/>
        <w:bottom w:val="none" w:sz="0" w:space="0" w:color="auto"/>
        <w:right w:val="none" w:sz="0" w:space="0" w:color="auto"/>
      </w:divBdr>
    </w:div>
    <w:div w:id="214364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OneDrive\Documents\Custom%20Office%20Templates\Custom.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E265BAD770F34EAB1C38CE12ED393D" ma:contentTypeVersion="4" ma:contentTypeDescription="Create a new document." ma:contentTypeScope="" ma:versionID="4a9adc34240f722089aa9cef4417bc05">
  <xsd:schema xmlns:xsd="http://www.w3.org/2001/XMLSchema" xmlns:xs="http://www.w3.org/2001/XMLSchema" xmlns:p="http://schemas.microsoft.com/office/2006/metadata/properties" xmlns:ns2="9b9f1217-9955-4f3a-924f-fdb75f0eaff6" targetNamespace="http://schemas.microsoft.com/office/2006/metadata/properties" ma:root="true" ma:fieldsID="12607df223034d79c1bb9fdb31e2efc9" ns2:_="">
    <xsd:import namespace="9b9f1217-9955-4f3a-924f-fdb75f0eaff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9f1217-9955-4f3a-924f-fdb75f0eaf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CF82C9-112A-4FDD-8CBC-C87887C691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9f1217-9955-4f3a-924f-fdb75f0eaf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F4553F-DBD4-4995-B6FB-B8F1859D598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095028E-B07F-4004-9C48-54E3BFCF10A6}">
  <ds:schemaRefs>
    <ds:schemaRef ds:uri="http://schemas.openxmlformats.org/officeDocument/2006/bibliography"/>
  </ds:schemaRefs>
</ds:datastoreItem>
</file>

<file path=customXml/itemProps4.xml><?xml version="1.0" encoding="utf-8"?>
<ds:datastoreItem xmlns:ds="http://schemas.openxmlformats.org/officeDocument/2006/customXml" ds:itemID="{795BCDA7-F2DE-4E15-860D-8C622DAA5E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Custom.dotm</Template>
  <TotalTime>2816</TotalTime>
  <Pages>19</Pages>
  <Words>1950</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
  <Company/>
  <LinksUpToDate>false</LinksUpToDate>
  <CharactersWithSpaces>13045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ASUS</dc:creator>
  <cp:keywords>SRS</cp:keywords>
  <dc:description/>
  <cp:lastModifiedBy>Võ Minh Huy</cp:lastModifiedBy>
  <cp:revision>9</cp:revision>
  <cp:lastPrinted>2025-03-11T05:14:00Z</cp:lastPrinted>
  <dcterms:created xsi:type="dcterms:W3CDTF">2025-03-11T05:14:00Z</dcterms:created>
  <dcterms:modified xsi:type="dcterms:W3CDTF">2025-03-18T04:06:00Z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0x010100ACE265BAD770F34EAB1C38CE12ED393D</vt:lpwstr>
  </property>
</Properties>
</file>